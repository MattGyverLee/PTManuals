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695A3" w14:textId="77777777" w:rsidR="00DB5ACE" w:rsidRPr="00CA13ED" w:rsidRDefault="00DB5ACE" w:rsidP="00DB5ACE">
      <w:bookmarkStart w:id="0" w:name="_Toc279406852"/>
    </w:p>
    <w:p w14:paraId="44675BEA" w14:textId="77777777" w:rsidR="00DB5ACE" w:rsidRPr="00CA13ED" w:rsidRDefault="00DB5ACE" w:rsidP="00DB5ACE"/>
    <w:p w14:paraId="4C3E07B5" w14:textId="77777777" w:rsidR="00DB5ACE" w:rsidRPr="00CA13ED" w:rsidRDefault="00DB5ACE" w:rsidP="00DB5ACE"/>
    <w:p w14:paraId="02BA9395" w14:textId="77777777" w:rsidR="00DB5ACE" w:rsidRPr="00CA13ED" w:rsidRDefault="00DB5ACE" w:rsidP="00DB5ACE"/>
    <w:p w14:paraId="4ABC7306" w14:textId="77777777" w:rsidR="00DB5ACE" w:rsidRPr="00CA13ED" w:rsidRDefault="00DB5ACE" w:rsidP="00DB5ACE"/>
    <w:p w14:paraId="3A959A5A" w14:textId="38809740" w:rsidR="00DB5ACE" w:rsidRPr="00CA13ED" w:rsidRDefault="007A53CE" w:rsidP="00DB5ACE">
      <w:pPr>
        <w:pStyle w:val="Subtitle"/>
      </w:pPr>
      <w:r w:rsidRPr="00CA13ED">
        <w:t>Paratext</w:t>
      </w:r>
      <w:r w:rsidR="00F5263E" w:rsidRPr="00CA13ED">
        <w:t xml:space="preserve"> </w:t>
      </w:r>
      <w:r w:rsidR="0064590F" w:rsidRPr="00CA13ED">
        <w:t>8</w:t>
      </w:r>
      <w:r w:rsidR="00DB5ACE" w:rsidRPr="00CA13ED">
        <w:br/>
      </w:r>
      <w:r w:rsidR="00B831EB" w:rsidRPr="00CA13ED">
        <w:rPr>
          <w:noProof/>
          <w:lang w:val="en-AU" w:eastAsia="en-AU"/>
        </w:rPr>
        <w:drawing>
          <wp:inline distT="0" distB="0" distL="0" distR="0" wp14:anchorId="6C62AF04" wp14:editId="685D3752">
            <wp:extent cx="1247775" cy="12140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64208"/>
                    <a:stretch/>
                  </pic:blipFill>
                  <pic:spPr bwMode="auto">
                    <a:xfrm>
                      <a:off x="0" y="0"/>
                      <a:ext cx="1260480" cy="1226445"/>
                    </a:xfrm>
                    <a:prstGeom prst="rect">
                      <a:avLst/>
                    </a:prstGeom>
                    <a:ln>
                      <a:noFill/>
                    </a:ln>
                    <a:extLst>
                      <a:ext uri="{53640926-AAD7-44D8-BBD7-CCE9431645EC}">
                        <a14:shadowObscured xmlns:a14="http://schemas.microsoft.com/office/drawing/2010/main"/>
                      </a:ext>
                    </a:extLst>
                  </pic:spPr>
                </pic:pic>
              </a:graphicData>
            </a:graphic>
          </wp:inline>
        </w:drawing>
      </w:r>
    </w:p>
    <w:p w14:paraId="184F5221" w14:textId="0A9FB135" w:rsidR="00DB5ACE" w:rsidRPr="00CA13ED" w:rsidRDefault="000A4623" w:rsidP="0088566E">
      <w:pPr>
        <w:pStyle w:val="Subtitle"/>
      </w:pPr>
      <w:r w:rsidRPr="00CA13ED">
        <w:t>Manuel d</w:t>
      </w:r>
      <w:r w:rsidR="00887517" w:rsidRPr="00CA13ED">
        <w:t>’</w:t>
      </w:r>
      <w:r w:rsidR="008B011E" w:rsidRPr="00CA13ED">
        <w:t>Administrat</w:t>
      </w:r>
      <w:r w:rsidRPr="00CA13ED">
        <w:t>eu</w:t>
      </w:r>
      <w:r w:rsidR="008B011E" w:rsidRPr="00CA13ED">
        <w:t>rs</w:t>
      </w:r>
      <w:r w:rsidRPr="00CA13ED">
        <w:t xml:space="preserve"> </w:t>
      </w:r>
      <w:r w:rsidR="008B011E" w:rsidRPr="00CA13ED">
        <w:t>/</w:t>
      </w:r>
      <w:r w:rsidR="0088566E" w:rsidRPr="00CA13ED">
        <w:t xml:space="preserve"> Conseille</w:t>
      </w:r>
      <w:r w:rsidR="006B3AF9" w:rsidRPr="00CA13ED">
        <w:t>rs</w:t>
      </w:r>
    </w:p>
    <w:p w14:paraId="360E70E3" w14:textId="77777777" w:rsidR="00B831EB" w:rsidRPr="00CA13ED" w:rsidRDefault="00B831EB" w:rsidP="00B831EB">
      <w:pPr>
        <w:pStyle w:val="SpaceSingle"/>
      </w:pPr>
    </w:p>
    <w:p w14:paraId="630D9771" w14:textId="77777777" w:rsidR="00B831EB" w:rsidRPr="00CA13ED" w:rsidRDefault="00B831EB" w:rsidP="00B831EB">
      <w:pPr>
        <w:pStyle w:val="SpaceSingle"/>
      </w:pPr>
    </w:p>
    <w:p w14:paraId="1B77C83C" w14:textId="77777777" w:rsidR="00B831EB" w:rsidRPr="00CA13ED" w:rsidRDefault="00B831EB" w:rsidP="00B831EB">
      <w:pPr>
        <w:pStyle w:val="SpaceSingle"/>
        <w:spacing w:line="240" w:lineRule="atLeast"/>
        <w:jc w:val="center"/>
      </w:pPr>
    </w:p>
    <w:p w14:paraId="5D4954C7" w14:textId="77777777" w:rsidR="00DB5ACE" w:rsidRPr="00CA13ED" w:rsidRDefault="00DB5ACE" w:rsidP="00DB5ACE">
      <w:pPr>
        <w:pStyle w:val="Subtitle"/>
      </w:pPr>
    </w:p>
    <w:p w14:paraId="61462BDC" w14:textId="77777777" w:rsidR="00DB5ACE" w:rsidRPr="00CA13ED" w:rsidRDefault="00DB5ACE" w:rsidP="00B831EB">
      <w:pPr>
        <w:pStyle w:val="Subtitle"/>
        <w:jc w:val="left"/>
      </w:pPr>
    </w:p>
    <w:p w14:paraId="5C0D8165" w14:textId="77777777" w:rsidR="00B831EB" w:rsidRPr="00CA13ED" w:rsidRDefault="00B831EB" w:rsidP="00B831EB">
      <w:pPr>
        <w:pStyle w:val="SpaceSingle"/>
      </w:pPr>
    </w:p>
    <w:p w14:paraId="0D29DDCE" w14:textId="77777777" w:rsidR="00DB5ACE" w:rsidRPr="00CA13ED" w:rsidRDefault="00DB5ACE" w:rsidP="00DB5ACE">
      <w:pPr>
        <w:pStyle w:val="SpaceSingle"/>
      </w:pPr>
    </w:p>
    <w:p w14:paraId="1A2EE0B6" w14:textId="77777777" w:rsidR="00DB5ACE" w:rsidRPr="00CA13ED" w:rsidRDefault="00DB5ACE" w:rsidP="00DB5ACE">
      <w:pPr>
        <w:pStyle w:val="ImageCentered"/>
      </w:pPr>
    </w:p>
    <w:p w14:paraId="136F546D" w14:textId="77777777" w:rsidR="00DB5ACE" w:rsidRPr="00CA13ED" w:rsidRDefault="00DB5ACE" w:rsidP="00DB5ACE">
      <w:pPr>
        <w:pStyle w:val="ImageCentered"/>
      </w:pPr>
    </w:p>
    <w:p w14:paraId="310696D1" w14:textId="77777777" w:rsidR="00DB5ACE" w:rsidRPr="00CA13ED" w:rsidRDefault="00DB5ACE" w:rsidP="00DB5ACE">
      <w:pPr>
        <w:pStyle w:val="SpaceSingle"/>
      </w:pPr>
    </w:p>
    <w:p w14:paraId="64D492C3" w14:textId="77777777" w:rsidR="00DB5ACE" w:rsidRPr="00CA13ED" w:rsidRDefault="00DB5ACE" w:rsidP="00DB5ACE">
      <w:pPr>
        <w:pStyle w:val="SpaceSingle"/>
      </w:pPr>
    </w:p>
    <w:p w14:paraId="4A0F1D94" w14:textId="77777777" w:rsidR="00DB5ACE" w:rsidRPr="00CA13ED" w:rsidRDefault="00DB5ACE" w:rsidP="00DB5ACE">
      <w:pPr>
        <w:pStyle w:val="SpaceSingle"/>
      </w:pPr>
    </w:p>
    <w:p w14:paraId="40EE8F55" w14:textId="77777777" w:rsidR="00DB5ACE" w:rsidRPr="00CA13ED" w:rsidRDefault="00DB5ACE" w:rsidP="00DB5ACE">
      <w:pPr>
        <w:pStyle w:val="SpaceSingle"/>
      </w:pPr>
    </w:p>
    <w:p w14:paraId="1AFD7E2E" w14:textId="77777777" w:rsidR="00DB5ACE" w:rsidRPr="00CA13ED" w:rsidRDefault="00DB5ACE" w:rsidP="00DB5ACE">
      <w:pPr>
        <w:pStyle w:val="SpaceSingle"/>
      </w:pPr>
    </w:p>
    <w:p w14:paraId="09DE7D6F" w14:textId="77777777" w:rsidR="00DB5ACE" w:rsidRPr="00CA13ED" w:rsidRDefault="00DB5ACE" w:rsidP="00DB5ACE">
      <w:pPr>
        <w:pStyle w:val="SpaceSingle"/>
      </w:pPr>
    </w:p>
    <w:p w14:paraId="377ED32E" w14:textId="45FCA648" w:rsidR="00DB5ACE" w:rsidRPr="00CA13ED" w:rsidRDefault="00DB5ACE" w:rsidP="00CB5DA7">
      <w:pPr>
        <w:pStyle w:val="Copyright"/>
      </w:pPr>
      <w:r w:rsidRPr="00CA13ED">
        <w:t xml:space="preserve">SIL </w:t>
      </w:r>
      <w:r w:rsidR="00CB5DA7" w:rsidRPr="00CA13ED">
        <w:t>International</w:t>
      </w:r>
    </w:p>
    <w:p w14:paraId="17786CF8" w14:textId="77777777" w:rsidR="00DB5ACE" w:rsidRPr="00CA13ED" w:rsidRDefault="00DB5ACE">
      <w:pPr>
        <w:spacing w:after="200" w:line="276" w:lineRule="auto"/>
      </w:pPr>
      <w:r w:rsidRPr="00CA13ED">
        <w:br w:type="page"/>
      </w:r>
    </w:p>
    <w:p w14:paraId="01F93718" w14:textId="77777777" w:rsidR="00DB5ACE" w:rsidRPr="00CA13ED" w:rsidRDefault="00DB5ACE">
      <w:pPr>
        <w:spacing w:after="200" w:line="276" w:lineRule="auto"/>
        <w:sectPr w:rsidR="00DB5ACE" w:rsidRPr="00CA13ED" w:rsidSect="0022691C">
          <w:headerReference w:type="default" r:id="rId9"/>
          <w:footerReference w:type="default" r:id="rId10"/>
          <w:headerReference w:type="first" r:id="rId11"/>
          <w:footerReference w:type="first" r:id="rId12"/>
          <w:pgSz w:w="8392" w:h="11907" w:code="193"/>
          <w:pgMar w:top="709" w:right="709" w:bottom="709" w:left="709" w:header="567" w:footer="720" w:gutter="0"/>
          <w:cols w:space="720"/>
          <w:titlePg/>
          <w:docGrid w:linePitch="360"/>
        </w:sectPr>
      </w:pPr>
    </w:p>
    <w:p w14:paraId="50C354C1" w14:textId="77777777" w:rsidR="00964BB5" w:rsidRPr="00CA13ED" w:rsidRDefault="00964BB5">
      <w:pPr>
        <w:spacing w:after="200" w:line="276" w:lineRule="auto"/>
        <w:sectPr w:rsidR="00964BB5" w:rsidRPr="00CA13ED" w:rsidSect="000C6752">
          <w:footerReference w:type="default" r:id="rId13"/>
          <w:footerReference w:type="first" r:id="rId14"/>
          <w:pgSz w:w="8392" w:h="11907" w:code="11"/>
          <w:pgMar w:top="709" w:right="709" w:bottom="709" w:left="709" w:header="567" w:footer="720" w:gutter="0"/>
          <w:cols w:space="720"/>
          <w:titlePg/>
          <w:docGrid w:linePitch="360"/>
        </w:sectPr>
      </w:pPr>
    </w:p>
    <w:p w14:paraId="7097636D" w14:textId="77777777" w:rsidR="00DB5ACE" w:rsidRPr="00CA13ED" w:rsidRDefault="00DB5ACE">
      <w:pPr>
        <w:spacing w:after="200" w:line="276" w:lineRule="auto"/>
      </w:pPr>
    </w:p>
    <w:p w14:paraId="7ACE5257" w14:textId="77777777" w:rsidR="000C6752" w:rsidRPr="00CA13ED" w:rsidRDefault="000C6752" w:rsidP="000C6752"/>
    <w:p w14:paraId="5839DCA6" w14:textId="77777777" w:rsidR="000C6752" w:rsidRPr="00CA13ED" w:rsidRDefault="000C6752" w:rsidP="000C6752"/>
    <w:p w14:paraId="3ED2AEB0" w14:textId="77777777" w:rsidR="000C6752" w:rsidRPr="00CA13ED" w:rsidRDefault="000C6752" w:rsidP="000C6752"/>
    <w:p w14:paraId="33845C5F" w14:textId="77777777" w:rsidR="000C6752" w:rsidRPr="00CA13ED" w:rsidRDefault="000C6752" w:rsidP="000C6752"/>
    <w:p w14:paraId="77D87875" w14:textId="77777777" w:rsidR="000C6752" w:rsidRPr="00CA13ED" w:rsidRDefault="000C6752" w:rsidP="000C6752"/>
    <w:p w14:paraId="46921970" w14:textId="3C43C1F8" w:rsidR="000C6752" w:rsidRPr="00CA13ED" w:rsidRDefault="007A53CE" w:rsidP="004D7561">
      <w:pPr>
        <w:pStyle w:val="Title"/>
      </w:pPr>
      <w:r w:rsidRPr="00CA13ED">
        <w:t>Paratext</w:t>
      </w:r>
      <w:r w:rsidR="00F5263E" w:rsidRPr="00CA13ED">
        <w:t xml:space="preserve"> </w:t>
      </w:r>
    </w:p>
    <w:p w14:paraId="6DE6BE1E" w14:textId="77777777" w:rsidR="000C6752" w:rsidRPr="00CA13ED" w:rsidRDefault="000C6752" w:rsidP="000C6752">
      <w:pPr>
        <w:pStyle w:val="SpaceSingle"/>
      </w:pPr>
    </w:p>
    <w:p w14:paraId="48187C55" w14:textId="704947B9" w:rsidR="000C6752" w:rsidRPr="00CA13ED" w:rsidRDefault="000C6752" w:rsidP="0064590F">
      <w:pPr>
        <w:pStyle w:val="Subtitle"/>
      </w:pPr>
      <w:r w:rsidRPr="00CA13ED">
        <w:rPr>
          <w:sz w:val="36"/>
          <w:szCs w:val="12"/>
        </w:rPr>
        <w:t xml:space="preserve">Version </w:t>
      </w:r>
      <w:r w:rsidR="0064590F" w:rsidRPr="00CA13ED">
        <w:rPr>
          <w:sz w:val="36"/>
          <w:szCs w:val="12"/>
        </w:rPr>
        <w:t>8</w:t>
      </w:r>
      <w:r w:rsidRPr="00CA13ED">
        <w:br/>
      </w:r>
    </w:p>
    <w:p w14:paraId="48182D36" w14:textId="4CCD7317" w:rsidR="000A4623" w:rsidRPr="00CA13ED" w:rsidRDefault="000A4623" w:rsidP="00021A59">
      <w:pPr>
        <w:pStyle w:val="Subtitle"/>
      </w:pPr>
      <w:r w:rsidRPr="00CA13ED">
        <w:t>Manuel d</w:t>
      </w:r>
      <w:r w:rsidR="00887517" w:rsidRPr="00CA13ED">
        <w:t>’</w:t>
      </w:r>
      <w:r w:rsidRPr="00CA13ED">
        <w:t>Administrateurs /</w:t>
      </w:r>
      <w:r w:rsidR="0088566E" w:rsidRPr="00CA13ED">
        <w:t xml:space="preserve"> </w:t>
      </w:r>
      <w:r w:rsidR="006B3AF9" w:rsidRPr="00CA13ED">
        <w:t>Conseill</w:t>
      </w:r>
      <w:r w:rsidR="00021A59" w:rsidRPr="00CA13ED">
        <w:t>er</w:t>
      </w:r>
      <w:r w:rsidR="006B3AF9" w:rsidRPr="00CA13ED">
        <w:t>s</w:t>
      </w:r>
    </w:p>
    <w:p w14:paraId="75969AD2" w14:textId="77777777" w:rsidR="000C6752" w:rsidRPr="00CA13ED" w:rsidRDefault="000C6752" w:rsidP="000C6752">
      <w:pPr>
        <w:pStyle w:val="SpaceSingle"/>
      </w:pPr>
    </w:p>
    <w:p w14:paraId="2DBE5151" w14:textId="77777777" w:rsidR="000C6752" w:rsidRPr="00CA13ED" w:rsidRDefault="000C6752" w:rsidP="000C6752">
      <w:pPr>
        <w:pStyle w:val="SpaceSingle"/>
      </w:pPr>
    </w:p>
    <w:p w14:paraId="794260F8" w14:textId="77777777" w:rsidR="000C6752" w:rsidRPr="00CA13ED" w:rsidRDefault="000C6752" w:rsidP="000C6752">
      <w:pPr>
        <w:pStyle w:val="ImageCentered"/>
      </w:pPr>
    </w:p>
    <w:p w14:paraId="028F146A" w14:textId="77777777" w:rsidR="000C6752" w:rsidRPr="00CA13ED" w:rsidRDefault="000C6752" w:rsidP="000C6752">
      <w:pPr>
        <w:pStyle w:val="ImageCentered"/>
      </w:pPr>
    </w:p>
    <w:p w14:paraId="460EE5F9" w14:textId="77777777" w:rsidR="000C6752" w:rsidRPr="00CA13ED" w:rsidRDefault="000C6752" w:rsidP="000C6752">
      <w:pPr>
        <w:pStyle w:val="SpaceSingle"/>
      </w:pPr>
    </w:p>
    <w:p w14:paraId="44995587" w14:textId="4C1D79AA" w:rsidR="00B831EB" w:rsidRPr="00CA13ED" w:rsidRDefault="00B831EB" w:rsidP="000C6752">
      <w:pPr>
        <w:pStyle w:val="SpaceSingle"/>
      </w:pPr>
    </w:p>
    <w:p w14:paraId="4973053E" w14:textId="77777777" w:rsidR="00B831EB" w:rsidRPr="00CA13ED" w:rsidRDefault="00B831EB" w:rsidP="000C6752">
      <w:pPr>
        <w:pStyle w:val="SpaceSingle"/>
      </w:pPr>
    </w:p>
    <w:p w14:paraId="5C9CF643" w14:textId="77777777" w:rsidR="00B831EB" w:rsidRPr="00CA13ED" w:rsidRDefault="00B831EB" w:rsidP="000C6752">
      <w:pPr>
        <w:pStyle w:val="SpaceSingle"/>
      </w:pPr>
    </w:p>
    <w:p w14:paraId="0CA040E9" w14:textId="77777777" w:rsidR="000C6752" w:rsidRPr="00CA13ED" w:rsidRDefault="000C6752" w:rsidP="000C6752">
      <w:pPr>
        <w:pStyle w:val="SpaceSingle"/>
      </w:pPr>
    </w:p>
    <w:p w14:paraId="7AE6D294" w14:textId="77777777" w:rsidR="000C6752" w:rsidRPr="00CA13ED" w:rsidRDefault="000C6752" w:rsidP="000C6752">
      <w:pPr>
        <w:pStyle w:val="SpaceSingle"/>
      </w:pPr>
    </w:p>
    <w:p w14:paraId="042970DB" w14:textId="77777777" w:rsidR="000C6752" w:rsidRPr="00CA13ED" w:rsidRDefault="000C6752" w:rsidP="000C6752">
      <w:pPr>
        <w:pStyle w:val="SpaceSingle"/>
      </w:pPr>
    </w:p>
    <w:p w14:paraId="44DB230D" w14:textId="77777777" w:rsidR="000C6752" w:rsidRPr="00CA13ED" w:rsidRDefault="000C6752" w:rsidP="000C6752">
      <w:pPr>
        <w:pStyle w:val="SpaceSingle"/>
      </w:pPr>
    </w:p>
    <w:p w14:paraId="25DC8AFB" w14:textId="08C4C0C2" w:rsidR="000C6752" w:rsidRPr="00CA13ED" w:rsidRDefault="000C6752" w:rsidP="00CB5DA7">
      <w:pPr>
        <w:pStyle w:val="Copyright"/>
      </w:pPr>
      <w:r w:rsidRPr="00CA13ED">
        <w:t xml:space="preserve">SIL </w:t>
      </w:r>
      <w:r w:rsidR="00CB5DA7" w:rsidRPr="00CA13ED">
        <w:t>International</w:t>
      </w:r>
    </w:p>
    <w:p w14:paraId="18CC902F" w14:textId="77777777" w:rsidR="000C6752" w:rsidRPr="00CA13ED" w:rsidRDefault="000C6752" w:rsidP="000C6752">
      <w:pPr>
        <w:sectPr w:rsidR="000C6752" w:rsidRPr="00CA13ED" w:rsidSect="000C6752">
          <w:pgSz w:w="8392" w:h="11907" w:code="11"/>
          <w:pgMar w:top="709" w:right="709" w:bottom="709" w:left="709" w:header="567" w:footer="720" w:gutter="0"/>
          <w:cols w:space="720"/>
          <w:titlePg/>
          <w:docGrid w:linePitch="360"/>
        </w:sectPr>
      </w:pPr>
      <w:bookmarkStart w:id="1" w:name="_Toc42938967"/>
      <w:bookmarkStart w:id="2" w:name="_Toc42939524"/>
      <w:bookmarkStart w:id="3" w:name="_Toc42940264"/>
      <w:bookmarkStart w:id="4" w:name="_Toc145391360"/>
      <w:bookmarkStart w:id="5" w:name="_Toc345620549"/>
    </w:p>
    <w:p w14:paraId="7AC41C1C" w14:textId="77777777" w:rsidR="000C6752" w:rsidRPr="00CA13ED" w:rsidRDefault="000C6752" w:rsidP="000C6752"/>
    <w:p w14:paraId="5077517C" w14:textId="3C2FFD02" w:rsidR="000C6752" w:rsidRPr="00CA13ED" w:rsidRDefault="000C6752" w:rsidP="00021A59">
      <w:r w:rsidRPr="00CA13ED">
        <w:t xml:space="preserve">Titre: </w:t>
      </w:r>
      <w:r w:rsidR="007A53CE" w:rsidRPr="00CA13ED">
        <w:t>Paratext</w:t>
      </w:r>
      <w:r w:rsidR="00F5263E" w:rsidRPr="00CA13ED">
        <w:t xml:space="preserve"> </w:t>
      </w:r>
      <w:r w:rsidRPr="00CA13ED">
        <w:t xml:space="preserve">Version </w:t>
      </w:r>
      <w:r w:rsidR="0064590F" w:rsidRPr="00CA13ED">
        <w:t>8</w:t>
      </w:r>
      <w:r w:rsidRPr="00CA13ED">
        <w:t xml:space="preserve">, </w:t>
      </w:r>
      <w:r w:rsidR="0088566E" w:rsidRPr="00CA13ED">
        <w:t>Manuel d</w:t>
      </w:r>
      <w:r w:rsidR="00887517" w:rsidRPr="00CA13ED">
        <w:t>’</w:t>
      </w:r>
      <w:r w:rsidR="0088566E" w:rsidRPr="00CA13ED">
        <w:t>Administrateurs</w:t>
      </w:r>
      <w:r w:rsidR="000A4623" w:rsidRPr="00CA13ED">
        <w:t>/</w:t>
      </w:r>
      <w:r w:rsidR="006B3AF9" w:rsidRPr="00CA13ED">
        <w:t>Conseill</w:t>
      </w:r>
      <w:r w:rsidR="00021A59" w:rsidRPr="00CA13ED">
        <w:t>e</w:t>
      </w:r>
      <w:r w:rsidR="006B3AF9" w:rsidRPr="00CA13ED">
        <w:t>rs</w:t>
      </w:r>
    </w:p>
    <w:p w14:paraId="0C7DF0DF" w14:textId="77777777" w:rsidR="000C6752" w:rsidRPr="00CA13ED" w:rsidRDefault="000C6752" w:rsidP="000C6752">
      <w:pPr>
        <w:pStyle w:val="BodyText"/>
      </w:pPr>
    </w:p>
    <w:p w14:paraId="568E40ED" w14:textId="2B312CD0" w:rsidR="000C6752" w:rsidRPr="00CA13ED" w:rsidRDefault="000C6752" w:rsidP="000A4623">
      <w:pPr>
        <w:pStyle w:val="BodyText"/>
      </w:pPr>
      <w:r w:rsidRPr="00CA13ED">
        <w:t xml:space="preserve">Genre: </w:t>
      </w:r>
      <w:r w:rsidR="000A4623" w:rsidRPr="00CA13ED">
        <w:t>Didactique</w:t>
      </w:r>
    </w:p>
    <w:p w14:paraId="2A5D9A7E" w14:textId="77777777" w:rsidR="000C6752" w:rsidRPr="00CA13ED" w:rsidRDefault="000C6752" w:rsidP="000C6752">
      <w:pPr>
        <w:pStyle w:val="BodyText"/>
      </w:pPr>
    </w:p>
    <w:p w14:paraId="63FC97CE" w14:textId="77777777" w:rsidR="000C6752" w:rsidRPr="00CA13ED" w:rsidRDefault="000C6752" w:rsidP="000C6752">
      <w:pPr>
        <w:pStyle w:val="BodyText"/>
      </w:pPr>
    </w:p>
    <w:p w14:paraId="6C58B757" w14:textId="77777777" w:rsidR="000C6752" w:rsidRPr="00CA13ED" w:rsidRDefault="000C6752" w:rsidP="000C6752">
      <w:pPr>
        <w:pStyle w:val="BodyText"/>
      </w:pPr>
    </w:p>
    <w:p w14:paraId="227E67F6" w14:textId="77777777" w:rsidR="000C6752" w:rsidRPr="00CA13ED" w:rsidRDefault="000C6752" w:rsidP="000C6752">
      <w:pPr>
        <w:pStyle w:val="BodyText"/>
      </w:pPr>
    </w:p>
    <w:p w14:paraId="66671CCF" w14:textId="77777777" w:rsidR="000C6752" w:rsidRPr="00CA13ED" w:rsidRDefault="000C6752" w:rsidP="000C6752">
      <w:pPr>
        <w:pStyle w:val="BodyText"/>
      </w:pPr>
    </w:p>
    <w:p w14:paraId="1CC9263D" w14:textId="77777777" w:rsidR="000C6752" w:rsidRPr="00CA13ED" w:rsidRDefault="000C6752" w:rsidP="000C6752">
      <w:pPr>
        <w:pStyle w:val="BodyText"/>
      </w:pPr>
    </w:p>
    <w:p w14:paraId="6BCCC15B" w14:textId="77777777" w:rsidR="000C6752" w:rsidRPr="00CA13ED" w:rsidRDefault="000C6752" w:rsidP="000C6752">
      <w:pPr>
        <w:pStyle w:val="BodyText"/>
      </w:pPr>
    </w:p>
    <w:p w14:paraId="2922C00A" w14:textId="77777777" w:rsidR="000C6752" w:rsidRPr="00CA13ED" w:rsidRDefault="000C6752" w:rsidP="000C6752">
      <w:pPr>
        <w:pStyle w:val="BodyText"/>
      </w:pPr>
    </w:p>
    <w:p w14:paraId="352DFC67" w14:textId="77777777" w:rsidR="000C6752" w:rsidRPr="00CA13ED" w:rsidRDefault="000C6752" w:rsidP="000C6752">
      <w:pPr>
        <w:pStyle w:val="BodyText"/>
      </w:pPr>
    </w:p>
    <w:p w14:paraId="4038BACF" w14:textId="77777777" w:rsidR="000C6752" w:rsidRPr="00CA13ED" w:rsidRDefault="000C6752" w:rsidP="000C6752">
      <w:pPr>
        <w:pStyle w:val="BodyText"/>
      </w:pPr>
    </w:p>
    <w:p w14:paraId="5B63644D" w14:textId="77777777" w:rsidR="000C6752" w:rsidRPr="00CA13ED" w:rsidRDefault="000C6752" w:rsidP="000C6752">
      <w:pPr>
        <w:pStyle w:val="BodyText"/>
      </w:pPr>
    </w:p>
    <w:p w14:paraId="0F0BB44B" w14:textId="77777777" w:rsidR="000C6752" w:rsidRPr="00CA13ED" w:rsidRDefault="000C6752" w:rsidP="000C6752">
      <w:pPr>
        <w:pStyle w:val="BodyText"/>
      </w:pPr>
    </w:p>
    <w:p w14:paraId="4F105E50" w14:textId="77777777" w:rsidR="000C6752" w:rsidRPr="00CA13ED" w:rsidRDefault="000C6752" w:rsidP="000C6752">
      <w:pPr>
        <w:pStyle w:val="BodyText"/>
      </w:pPr>
    </w:p>
    <w:p w14:paraId="41FEFE53" w14:textId="77777777" w:rsidR="000C6752" w:rsidRPr="00CA13ED" w:rsidRDefault="000C6752" w:rsidP="000C6752">
      <w:pPr>
        <w:pStyle w:val="BodyText"/>
      </w:pPr>
    </w:p>
    <w:p w14:paraId="6E6F9921" w14:textId="77777777" w:rsidR="000C6752" w:rsidRPr="00CA13ED" w:rsidRDefault="000C6752" w:rsidP="000C6752">
      <w:pPr>
        <w:pStyle w:val="BodyText"/>
      </w:pPr>
    </w:p>
    <w:p w14:paraId="4A52852B" w14:textId="77777777" w:rsidR="000C6752" w:rsidRPr="00CA13ED" w:rsidRDefault="000C6752" w:rsidP="000C6752">
      <w:pPr>
        <w:pStyle w:val="BodyText"/>
      </w:pPr>
    </w:p>
    <w:p w14:paraId="5ACB97F7" w14:textId="77777777" w:rsidR="000C6752" w:rsidRPr="00CA13ED" w:rsidRDefault="000C6752" w:rsidP="000C6752">
      <w:pPr>
        <w:pStyle w:val="BodyText"/>
      </w:pPr>
    </w:p>
    <w:p w14:paraId="4F91B44C" w14:textId="77777777" w:rsidR="000C6752" w:rsidRPr="00CA13ED" w:rsidRDefault="000C6752" w:rsidP="000C6752">
      <w:pPr>
        <w:pStyle w:val="BodyText"/>
      </w:pPr>
    </w:p>
    <w:p w14:paraId="23BEB216" w14:textId="332F6B32" w:rsidR="000C6752" w:rsidRPr="00CA13ED" w:rsidRDefault="0077455E" w:rsidP="00CB5DA7">
      <w:pPr>
        <w:pStyle w:val="BodyText"/>
      </w:pPr>
      <w:r>
        <w:t>Ébauche</w:t>
      </w:r>
      <w:r w:rsidR="000C6752" w:rsidRPr="00CA13ED">
        <w:t xml:space="preserve"> : </w:t>
      </w:r>
      <w:r w:rsidR="00CB5DA7" w:rsidRPr="00CA13ED">
        <w:t>xx</w:t>
      </w:r>
      <w:r w:rsidR="000C6752" w:rsidRPr="00CA13ED">
        <w:t xml:space="preserve"> copies</w:t>
      </w:r>
    </w:p>
    <w:p w14:paraId="65C2ADBD" w14:textId="4EF3CF6C" w:rsidR="00A53DB5" w:rsidRPr="00CA13ED" w:rsidRDefault="000C6752" w:rsidP="0077455E">
      <w:pPr>
        <w:pStyle w:val="BodyText"/>
      </w:pPr>
      <w:r w:rsidRPr="00CA13ED">
        <w:t xml:space="preserve">© SIL </w:t>
      </w:r>
      <w:r w:rsidR="00CB5DA7" w:rsidRPr="00CA13ED">
        <w:t>International</w:t>
      </w:r>
      <w:r w:rsidRPr="00CA13ED">
        <w:t xml:space="preserve"> 201</w:t>
      </w:r>
      <w:bookmarkEnd w:id="1"/>
      <w:bookmarkEnd w:id="2"/>
      <w:bookmarkEnd w:id="3"/>
      <w:bookmarkEnd w:id="4"/>
      <w:bookmarkEnd w:id="5"/>
      <w:r w:rsidR="0077455E">
        <w:t>7</w:t>
      </w:r>
    </w:p>
    <w:p w14:paraId="78900AE4" w14:textId="77777777" w:rsidR="00A53DB5" w:rsidRPr="00CA13ED" w:rsidRDefault="00A53DB5" w:rsidP="00A53DB5">
      <w:pPr>
        <w:sectPr w:rsidR="00A53DB5" w:rsidRPr="00CA13ED" w:rsidSect="00A53DB5">
          <w:pgSz w:w="8392" w:h="11907" w:code="11"/>
          <w:pgMar w:top="709" w:right="709" w:bottom="709" w:left="709" w:header="567" w:footer="720" w:gutter="0"/>
          <w:cols w:space="720"/>
          <w:titlePg/>
          <w:docGrid w:linePitch="360"/>
        </w:sectPr>
      </w:pPr>
      <w:bookmarkStart w:id="6" w:name="_Toc345620848"/>
    </w:p>
    <w:p w14:paraId="48FEC7DC" w14:textId="77777777" w:rsidR="000C6752" w:rsidRPr="00C71317" w:rsidRDefault="000C6752" w:rsidP="00C71317">
      <w:pPr>
        <w:pStyle w:val="Heading1"/>
      </w:pPr>
      <w:bookmarkStart w:id="7" w:name="_Toc475455999"/>
      <w:r w:rsidRPr="00C71317">
        <w:lastRenderedPageBreak/>
        <w:t>Introduction</w:t>
      </w:r>
      <w:bookmarkEnd w:id="7"/>
      <w:r w:rsidRPr="00C71317">
        <w:t xml:space="preserve"> </w:t>
      </w:r>
    </w:p>
    <w:bookmarkEnd w:id="6"/>
    <w:p w14:paraId="714626A6" w14:textId="11DF4C98" w:rsidR="000C6752" w:rsidRPr="00C71317" w:rsidRDefault="000A4623" w:rsidP="00C71317">
      <w:pPr>
        <w:pStyle w:val="Heading2"/>
      </w:pPr>
      <w:r w:rsidRPr="00C71317">
        <w:t>But</w:t>
      </w:r>
    </w:p>
    <w:p w14:paraId="255A059F" w14:textId="0FE469D0" w:rsidR="000A4623" w:rsidRPr="00CA13ED" w:rsidRDefault="000A4623" w:rsidP="00AF23D6">
      <w:pPr>
        <w:pStyle w:val="ListBullet"/>
      </w:pPr>
      <w:r w:rsidRPr="00CA13ED">
        <w:t xml:space="preserve">Préparer un projet </w:t>
      </w:r>
      <w:r w:rsidR="007A53CE" w:rsidRPr="00CA13ED">
        <w:t>Paratext</w:t>
      </w:r>
      <w:r w:rsidR="00F5263E" w:rsidRPr="00CA13ED">
        <w:t xml:space="preserve"> </w:t>
      </w:r>
      <w:r w:rsidRPr="00CA13ED">
        <w:t xml:space="preserve">7 et ses utilisateurs pour la migration vers </w:t>
      </w:r>
      <w:r w:rsidR="007A53CE" w:rsidRPr="00CA13ED">
        <w:t>Paratext</w:t>
      </w:r>
      <w:r w:rsidR="00F5263E" w:rsidRPr="00CA13ED">
        <w:t xml:space="preserve"> </w:t>
      </w:r>
      <w:r w:rsidRPr="00CA13ED">
        <w:t>8</w:t>
      </w:r>
    </w:p>
    <w:p w14:paraId="5F1C3DEA" w14:textId="1E028376" w:rsidR="000C6752" w:rsidRPr="00CA13ED" w:rsidRDefault="00CB5DA7" w:rsidP="00C71317">
      <w:pPr>
        <w:pStyle w:val="Heading2"/>
      </w:pPr>
      <w:bookmarkStart w:id="8" w:name="_Toc345620849"/>
      <w:r w:rsidRPr="00CA13ED">
        <w:t>Cours Objectives</w:t>
      </w:r>
      <w:bookmarkEnd w:id="8"/>
    </w:p>
    <w:p w14:paraId="59801F62" w14:textId="0A512FAE" w:rsidR="000C6752" w:rsidRPr="00CA13ED" w:rsidRDefault="00021A59" w:rsidP="000F1219">
      <w:pPr>
        <w:spacing w:after="60"/>
        <w:ind w:left="714" w:hanging="357"/>
      </w:pPr>
      <w:r w:rsidRPr="00CA13ED">
        <w:t xml:space="preserve">À la fin de </w:t>
      </w:r>
      <w:r w:rsidR="000F1219" w:rsidRPr="00CA13ED">
        <w:t xml:space="preserve">ce cours, le </w:t>
      </w:r>
      <w:r w:rsidR="00CB5DA7" w:rsidRPr="00CA13ED">
        <w:t xml:space="preserve">participant </w:t>
      </w:r>
      <w:r w:rsidR="000F1219" w:rsidRPr="00CA13ED">
        <w:t>sera capable de </w:t>
      </w:r>
      <w:r w:rsidR="00CB5DA7" w:rsidRPr="00CA13ED">
        <w:t>:</w:t>
      </w:r>
    </w:p>
    <w:p w14:paraId="0C4E0A6B" w14:textId="73AB3A7F" w:rsidR="000C6752" w:rsidRPr="00C71317" w:rsidRDefault="00261570" w:rsidP="00C71317">
      <w:pPr>
        <w:pStyle w:val="Heading5"/>
      </w:pPr>
      <w:r w:rsidRPr="00C71317">
        <w:t>Install</w:t>
      </w:r>
      <w:r w:rsidR="00A84451" w:rsidRPr="00C71317">
        <w:t>er</w:t>
      </w:r>
      <w:r w:rsidRPr="00C71317">
        <w:t xml:space="preserve"> </w:t>
      </w:r>
      <w:r w:rsidR="007A53CE" w:rsidRPr="00C71317">
        <w:t>Paratext</w:t>
      </w:r>
      <w:r w:rsidR="00F5263E" w:rsidRPr="00C71317">
        <w:t xml:space="preserve"> </w:t>
      </w:r>
      <w:r w:rsidRPr="00C71317">
        <w:t>8</w:t>
      </w:r>
    </w:p>
    <w:p w14:paraId="72485338" w14:textId="34EAD2EA" w:rsidR="000A4623" w:rsidRPr="00CA13ED" w:rsidRDefault="000A4623" w:rsidP="00AF23D6">
      <w:pPr>
        <w:pStyle w:val="ListBullet"/>
      </w:pPr>
      <w:r w:rsidRPr="00CA13ED">
        <w:t>Installation</w:t>
      </w:r>
      <w:r w:rsidR="000F1219" w:rsidRPr="00CA13ED">
        <w:t xml:space="preserve"> de </w:t>
      </w:r>
      <w:r w:rsidR="007A53CE" w:rsidRPr="00CA13ED">
        <w:t>Paratext</w:t>
      </w:r>
      <w:r w:rsidR="00F5263E" w:rsidRPr="00CA13ED">
        <w:t xml:space="preserve"> </w:t>
      </w:r>
      <w:r w:rsidR="000F1219" w:rsidRPr="00CA13ED">
        <w:t>8</w:t>
      </w:r>
    </w:p>
    <w:p w14:paraId="6B66AF73" w14:textId="7B14918E" w:rsidR="00261570" w:rsidRPr="00CA13ED" w:rsidRDefault="00261570" w:rsidP="00C71317">
      <w:pPr>
        <w:pStyle w:val="Heading5"/>
      </w:pPr>
      <w:r w:rsidRPr="00CA13ED">
        <w:t>Migr</w:t>
      </w:r>
      <w:r w:rsidR="0077455E">
        <w:t>er</w:t>
      </w:r>
      <w:r w:rsidR="000A4623" w:rsidRPr="00CA13ED">
        <w:t xml:space="preserve"> des proje</w:t>
      </w:r>
      <w:r w:rsidRPr="00CA13ED">
        <w:t xml:space="preserve">ts </w:t>
      </w:r>
      <w:r w:rsidR="000A4623" w:rsidRPr="00CA13ED">
        <w:t>de</w:t>
      </w:r>
      <w:r w:rsidRPr="00CA13ED">
        <w:t xml:space="preserve"> </w:t>
      </w:r>
      <w:r w:rsidR="007A53CE" w:rsidRPr="00CA13ED">
        <w:t>Paratext</w:t>
      </w:r>
      <w:r w:rsidR="00F5263E" w:rsidRPr="00CA13ED">
        <w:t xml:space="preserve"> </w:t>
      </w:r>
      <w:r w:rsidRPr="00CA13ED">
        <w:t>7</w:t>
      </w:r>
      <w:r w:rsidR="000A4623" w:rsidRPr="00CA13ED">
        <w:t xml:space="preserve"> à 8</w:t>
      </w:r>
    </w:p>
    <w:p w14:paraId="21B910E4" w14:textId="77777777" w:rsidR="0041452F" w:rsidRPr="00CA13ED" w:rsidRDefault="0041452F" w:rsidP="0041452F">
      <w:pPr>
        <w:pStyle w:val="ListBullet"/>
      </w:pPr>
      <w:r w:rsidRPr="00CA13ED">
        <w:t>Inscription d’utilisateur</w:t>
      </w:r>
    </w:p>
    <w:p w14:paraId="74A02178" w14:textId="0BEA4B97" w:rsidR="000A4623" w:rsidRPr="00CA13ED" w:rsidRDefault="000A4623" w:rsidP="00AF23D6">
      <w:pPr>
        <w:pStyle w:val="ListBullet"/>
      </w:pPr>
      <w:r w:rsidRPr="00CA13ED">
        <w:t>Migration</w:t>
      </w:r>
      <w:r w:rsidR="00A84451" w:rsidRPr="00CA13ED">
        <w:t xml:space="preserve"> des projets partagé et non</w:t>
      </w:r>
      <w:r w:rsidR="00622946">
        <w:t xml:space="preserve"> </w:t>
      </w:r>
      <w:r w:rsidR="00A84451" w:rsidRPr="00CA13ED">
        <w:t>partagé</w:t>
      </w:r>
    </w:p>
    <w:p w14:paraId="3E30F0C7" w14:textId="311F1F9D" w:rsidR="000A4623" w:rsidRPr="00CA13ED" w:rsidRDefault="000F1219" w:rsidP="00AF23D6">
      <w:pPr>
        <w:pStyle w:val="ListBullet"/>
      </w:pPr>
      <w:r w:rsidRPr="00CA13ED">
        <w:t>Inscription</w:t>
      </w:r>
      <w:r w:rsidR="000A4623" w:rsidRPr="00CA13ED">
        <w:t xml:space="preserve"> d</w:t>
      </w:r>
      <w:r w:rsidRPr="00CA13ED">
        <w:t>u</w:t>
      </w:r>
      <w:r w:rsidR="000A4623" w:rsidRPr="00CA13ED">
        <w:t xml:space="preserve"> projet</w:t>
      </w:r>
    </w:p>
    <w:p w14:paraId="7691E99E" w14:textId="6B5240FC" w:rsidR="000A4623" w:rsidRPr="00CA13ED" w:rsidRDefault="000A4623" w:rsidP="00AF23D6">
      <w:pPr>
        <w:pStyle w:val="ListBullet"/>
      </w:pPr>
      <w:r w:rsidRPr="00CA13ED">
        <w:t>Installation de ressources</w:t>
      </w:r>
    </w:p>
    <w:p w14:paraId="56BC3EBE" w14:textId="4C504218" w:rsidR="000A4623" w:rsidRDefault="000A4623" w:rsidP="00AF23D6">
      <w:pPr>
        <w:pStyle w:val="ListBullet"/>
      </w:pPr>
      <w:r w:rsidRPr="00CA13ED">
        <w:t>Installation d</w:t>
      </w:r>
      <w:r w:rsidR="00887517" w:rsidRPr="00CA13ED">
        <w:t>’</w:t>
      </w:r>
      <w:r w:rsidRPr="00CA13ED">
        <w:t>outils de langue source</w:t>
      </w:r>
    </w:p>
    <w:p w14:paraId="2F8300C9" w14:textId="3DE96318" w:rsidR="00217406" w:rsidRPr="00CA13ED" w:rsidRDefault="00217406" w:rsidP="0077455E">
      <w:pPr>
        <w:pStyle w:val="ListBullet"/>
      </w:pPr>
      <w:r>
        <w:t>Création d</w:t>
      </w:r>
      <w:r w:rsidR="0077455E">
        <w:t>’un</w:t>
      </w:r>
      <w:r>
        <w:t xml:space="preserve"> nouveau projet</w:t>
      </w:r>
    </w:p>
    <w:p w14:paraId="74B53C80" w14:textId="28E19EAC" w:rsidR="000A4623" w:rsidRPr="00CA13ED" w:rsidRDefault="000A4623" w:rsidP="00C71317">
      <w:pPr>
        <w:pStyle w:val="Heading5"/>
      </w:pPr>
      <w:r w:rsidRPr="00CA13ED">
        <w:t>Configur</w:t>
      </w:r>
      <w:r w:rsidR="0077455E">
        <w:t>er</w:t>
      </w:r>
      <w:r w:rsidRPr="00CA13ED">
        <w:t xml:space="preserve"> du </w:t>
      </w:r>
      <w:r w:rsidR="00A84451" w:rsidRPr="00CA13ED">
        <w:t xml:space="preserve">plan du </w:t>
      </w:r>
      <w:r w:rsidRPr="00CA13ED">
        <w:t>projet</w:t>
      </w:r>
    </w:p>
    <w:p w14:paraId="3B3475DF" w14:textId="110CD078" w:rsidR="00A84451" w:rsidRPr="00CA13ED" w:rsidRDefault="00A84451" w:rsidP="00AF23D6">
      <w:pPr>
        <w:pStyle w:val="ListBullet"/>
      </w:pPr>
      <w:r w:rsidRPr="00CA13ED">
        <w:t xml:space="preserve">Ajouter </w:t>
      </w:r>
      <w:r w:rsidR="00622946">
        <w:t>un p</w:t>
      </w:r>
      <w:r w:rsidRPr="00CA13ED">
        <w:t>lan de base</w:t>
      </w:r>
    </w:p>
    <w:p w14:paraId="43A5B8AD" w14:textId="550C29A9" w:rsidR="00A84451" w:rsidRPr="00CA13ED" w:rsidRDefault="00A84451" w:rsidP="00AF23D6">
      <w:pPr>
        <w:pStyle w:val="ListBullet"/>
      </w:pPr>
      <w:r w:rsidRPr="00CA13ED">
        <w:t>Personnaliser le plan</w:t>
      </w:r>
    </w:p>
    <w:p w14:paraId="67DEF6A7" w14:textId="47AAA20F" w:rsidR="000A4623" w:rsidRPr="00CA13ED" w:rsidRDefault="00A84451" w:rsidP="00AF23D6">
      <w:pPr>
        <w:pStyle w:val="ListBullet"/>
      </w:pPr>
      <w:r w:rsidRPr="00CA13ED">
        <w:t>Affecter des tâches</w:t>
      </w:r>
    </w:p>
    <w:p w14:paraId="5072D1FA" w14:textId="03A67ADA" w:rsidR="000A4623" w:rsidRPr="00CA13ED" w:rsidRDefault="00A84451" w:rsidP="00C71317">
      <w:pPr>
        <w:pStyle w:val="Heading5"/>
      </w:pPr>
      <w:r w:rsidRPr="00CA13ED">
        <w:t>Configuration du projet</w:t>
      </w:r>
    </w:p>
    <w:p w14:paraId="521C49ED" w14:textId="6348BA38" w:rsidR="000A4623" w:rsidRPr="00CA13ED" w:rsidRDefault="00A84451" w:rsidP="00C71317">
      <w:pPr>
        <w:pStyle w:val="Heading5"/>
      </w:pPr>
      <w:r w:rsidRPr="00CA13ED">
        <w:t>C</w:t>
      </w:r>
      <w:r w:rsidR="000A4623" w:rsidRPr="00CA13ED">
        <w:t>onvertir le projet</w:t>
      </w:r>
    </w:p>
    <w:p w14:paraId="152AC20C" w14:textId="7C143D5D" w:rsidR="00B27D64" w:rsidRPr="00CA13ED" w:rsidRDefault="00B27D64" w:rsidP="00C71317">
      <w:pPr>
        <w:pStyle w:val="Heading5"/>
        <w:sectPr w:rsidR="00B27D64" w:rsidRPr="00CA13ED" w:rsidSect="00A47308">
          <w:footerReference w:type="default" r:id="rId15"/>
          <w:footerReference w:type="first" r:id="rId16"/>
          <w:type w:val="continuous"/>
          <w:pgSz w:w="8392" w:h="11907" w:code="11"/>
          <w:pgMar w:top="709" w:right="709" w:bottom="709" w:left="2268" w:header="567" w:footer="720" w:gutter="0"/>
          <w:cols w:space="720"/>
          <w:titlePg/>
          <w:docGrid w:linePitch="360"/>
        </w:sectPr>
      </w:pPr>
    </w:p>
    <w:p w14:paraId="707FA367" w14:textId="685729EC" w:rsidR="00261570" w:rsidRPr="00CA13ED" w:rsidRDefault="00261570" w:rsidP="00C71317">
      <w:pPr>
        <w:pStyle w:val="Heading1"/>
      </w:pPr>
      <w:bookmarkStart w:id="9" w:name="_Toc475456000"/>
      <w:bookmarkStart w:id="10" w:name="_Toc345620852"/>
      <w:r w:rsidRPr="00CA13ED">
        <w:lastRenderedPageBreak/>
        <w:t>I</w:t>
      </w:r>
      <w:r w:rsidR="00CF23C8">
        <w:t>P</w:t>
      </w:r>
      <w:r w:rsidR="00FE4320" w:rsidRPr="00CA13ED">
        <w:t xml:space="preserve"> : </w:t>
      </w:r>
      <w:r w:rsidRPr="00CA13ED">
        <w:t>Install</w:t>
      </w:r>
      <w:r w:rsidR="002C12AA" w:rsidRPr="00CA13ED">
        <w:t>ation de</w:t>
      </w:r>
      <w:r w:rsidRPr="00CA13ED">
        <w:t xml:space="preserve"> </w:t>
      </w:r>
      <w:r w:rsidR="007A53CE" w:rsidRPr="00CA13ED">
        <w:t>Paratext</w:t>
      </w:r>
      <w:r w:rsidR="00F5263E" w:rsidRPr="00CA13ED">
        <w:t xml:space="preserve"> </w:t>
      </w:r>
      <w:r w:rsidRPr="00CA13ED">
        <w:t>8</w:t>
      </w:r>
      <w:bookmarkEnd w:id="9"/>
    </w:p>
    <w:p w14:paraId="1EA6F18A" w14:textId="77777777" w:rsidR="009862CF" w:rsidRPr="00CA13ED" w:rsidRDefault="009862CF" w:rsidP="00C71317">
      <w:pPr>
        <w:pStyle w:val="Heading2"/>
      </w:pPr>
      <w:r w:rsidRPr="00CA13ED">
        <w:t>Introduction</w:t>
      </w:r>
    </w:p>
    <w:p w14:paraId="326577CD" w14:textId="6C5F5BD1" w:rsidR="003427D7" w:rsidRPr="00CA13ED" w:rsidRDefault="007A53CE" w:rsidP="00B22006">
      <w:pPr>
        <w:rPr>
          <w:lang w:eastAsia="en-AU"/>
        </w:rPr>
      </w:pPr>
      <w:r w:rsidRPr="00CA13ED">
        <w:rPr>
          <w:lang w:eastAsia="en-AU"/>
        </w:rPr>
        <w:t>Paratext</w:t>
      </w:r>
      <w:r w:rsidR="00F5263E" w:rsidRPr="00CA13ED">
        <w:rPr>
          <w:lang w:eastAsia="en-AU"/>
        </w:rPr>
        <w:t xml:space="preserve"> </w:t>
      </w:r>
      <w:r w:rsidR="003427D7" w:rsidRPr="00CA13ED">
        <w:rPr>
          <w:lang w:eastAsia="en-AU"/>
        </w:rPr>
        <w:t>8 est le résultat d</w:t>
      </w:r>
      <w:r w:rsidR="00887517" w:rsidRPr="00CA13ED">
        <w:rPr>
          <w:lang w:eastAsia="en-AU"/>
        </w:rPr>
        <w:t>’</w:t>
      </w:r>
      <w:r w:rsidR="003427D7" w:rsidRPr="00CA13ED">
        <w:rPr>
          <w:lang w:eastAsia="en-AU"/>
        </w:rPr>
        <w:t xml:space="preserve">un effort concerté pour </w:t>
      </w:r>
      <w:r w:rsidR="00B22006" w:rsidRPr="00CA13ED">
        <w:rPr>
          <w:lang w:eastAsia="en-AU"/>
        </w:rPr>
        <w:t>simplifier</w:t>
      </w:r>
      <w:r w:rsidR="003427D7" w:rsidRPr="00CA13ED">
        <w:rPr>
          <w:lang w:eastAsia="en-AU"/>
        </w:rPr>
        <w:t xml:space="preserve"> le processus de gestion des projets de traduction et d</w:t>
      </w:r>
      <w:r w:rsidR="00887517" w:rsidRPr="00CA13ED">
        <w:rPr>
          <w:lang w:eastAsia="en-AU"/>
        </w:rPr>
        <w:t>’</w:t>
      </w:r>
      <w:r w:rsidR="003427D7" w:rsidRPr="00CA13ED">
        <w:rPr>
          <w:lang w:eastAsia="en-AU"/>
        </w:rPr>
        <w:t xml:space="preserve">accès aux ressources. En conséquence, </w:t>
      </w:r>
      <w:r w:rsidR="00B22006" w:rsidRPr="00CA13ED">
        <w:rPr>
          <w:lang w:eastAsia="en-AU"/>
        </w:rPr>
        <w:t xml:space="preserve">il fallait que les </w:t>
      </w:r>
      <w:r w:rsidR="003427D7" w:rsidRPr="00CA13ED">
        <w:rPr>
          <w:lang w:eastAsia="en-AU"/>
        </w:rPr>
        <w:t>données et les serveurs change</w:t>
      </w:r>
      <w:r w:rsidR="00B22006" w:rsidRPr="00CA13ED">
        <w:rPr>
          <w:lang w:eastAsia="en-AU"/>
        </w:rPr>
        <w:t>nt</w:t>
      </w:r>
      <w:r w:rsidR="003427D7" w:rsidRPr="00CA13ED">
        <w:rPr>
          <w:lang w:eastAsia="en-AU"/>
        </w:rPr>
        <w:t xml:space="preserve">. Les </w:t>
      </w:r>
      <w:r w:rsidR="00B22006" w:rsidRPr="00CA13ED">
        <w:rPr>
          <w:lang w:eastAsia="en-AU"/>
        </w:rPr>
        <w:t xml:space="preserve">utilisateurs souhaitaient </w:t>
      </w:r>
      <w:r w:rsidR="003427D7" w:rsidRPr="00CA13ED">
        <w:rPr>
          <w:lang w:eastAsia="en-AU"/>
        </w:rPr>
        <w:t xml:space="preserve">moins de </w:t>
      </w:r>
      <w:r w:rsidR="002C12AA" w:rsidRPr="00CA13ED">
        <w:rPr>
          <w:lang w:eastAsia="en-AU"/>
        </w:rPr>
        <w:t>difficultés</w:t>
      </w:r>
      <w:r w:rsidR="003427D7" w:rsidRPr="00CA13ED">
        <w:rPr>
          <w:lang w:eastAsia="en-AU"/>
        </w:rPr>
        <w:t xml:space="preserve"> avec l</w:t>
      </w:r>
      <w:r w:rsidR="00887517" w:rsidRPr="00CA13ED">
        <w:rPr>
          <w:lang w:eastAsia="en-AU"/>
        </w:rPr>
        <w:t>’</w:t>
      </w:r>
      <w:r w:rsidR="003427D7" w:rsidRPr="00CA13ED">
        <w:rPr>
          <w:lang w:eastAsia="en-AU"/>
        </w:rPr>
        <w:t xml:space="preserve">inscription et </w:t>
      </w:r>
      <w:r w:rsidR="002C12AA" w:rsidRPr="00CA13ED">
        <w:rPr>
          <w:lang w:eastAsia="en-AU"/>
        </w:rPr>
        <w:t xml:space="preserve">moins </w:t>
      </w:r>
      <w:r w:rsidR="003427D7" w:rsidRPr="00CA13ED">
        <w:rPr>
          <w:lang w:eastAsia="en-AU"/>
        </w:rPr>
        <w:t>d</w:t>
      </w:r>
      <w:r w:rsidR="00887517" w:rsidRPr="00CA13ED">
        <w:rPr>
          <w:lang w:eastAsia="en-AU"/>
        </w:rPr>
        <w:t>’</w:t>
      </w:r>
      <w:r w:rsidR="003427D7" w:rsidRPr="00CA13ED">
        <w:rPr>
          <w:lang w:eastAsia="en-AU"/>
        </w:rPr>
        <w:t>atten</w:t>
      </w:r>
      <w:r w:rsidR="002C12AA" w:rsidRPr="00CA13ED">
        <w:rPr>
          <w:lang w:eastAsia="en-AU"/>
        </w:rPr>
        <w:t>te</w:t>
      </w:r>
      <w:r w:rsidR="003427D7" w:rsidRPr="00CA13ED">
        <w:rPr>
          <w:lang w:eastAsia="en-AU"/>
        </w:rPr>
        <w:t xml:space="preserve"> </w:t>
      </w:r>
      <w:r w:rsidR="002C12AA" w:rsidRPr="00CA13ED">
        <w:rPr>
          <w:lang w:eastAsia="en-AU"/>
        </w:rPr>
        <w:t>pour les codes d</w:t>
      </w:r>
      <w:r w:rsidR="00887517" w:rsidRPr="00CA13ED">
        <w:rPr>
          <w:lang w:eastAsia="en-AU"/>
        </w:rPr>
        <w:t>’</w:t>
      </w:r>
      <w:r w:rsidR="002C12AA" w:rsidRPr="00CA13ED">
        <w:rPr>
          <w:lang w:eastAsia="en-AU"/>
        </w:rPr>
        <w:t>inscription</w:t>
      </w:r>
      <w:r w:rsidR="003427D7" w:rsidRPr="00CA13ED">
        <w:rPr>
          <w:lang w:eastAsia="en-AU"/>
        </w:rPr>
        <w:t xml:space="preserve">. Ils voulaient avoir accès à </w:t>
      </w:r>
      <w:r w:rsidR="00B22006" w:rsidRPr="00CA13ED">
        <w:rPr>
          <w:lang w:eastAsia="en-AU"/>
        </w:rPr>
        <w:t>davantage</w:t>
      </w:r>
      <w:r w:rsidR="003427D7" w:rsidRPr="00CA13ED">
        <w:rPr>
          <w:lang w:eastAsia="en-AU"/>
        </w:rPr>
        <w:t xml:space="preserve"> de ressources</w:t>
      </w:r>
      <w:r w:rsidR="00B22006" w:rsidRPr="00CA13ED">
        <w:rPr>
          <w:lang w:eastAsia="en-AU"/>
        </w:rPr>
        <w:t xml:space="preserve"> y compris</w:t>
      </w:r>
      <w:r w:rsidR="003427D7" w:rsidRPr="00CA13ED">
        <w:rPr>
          <w:lang w:eastAsia="en-AU"/>
        </w:rPr>
        <w:t xml:space="preserve"> une version gratuite de </w:t>
      </w:r>
      <w:r w:rsidRPr="00CA13ED">
        <w:rPr>
          <w:lang w:eastAsia="en-AU"/>
        </w:rPr>
        <w:t>Paratext</w:t>
      </w:r>
      <w:r w:rsidR="00F5263E" w:rsidRPr="00CA13ED">
        <w:rPr>
          <w:lang w:eastAsia="en-AU"/>
        </w:rPr>
        <w:t xml:space="preserve"> </w:t>
      </w:r>
      <w:r w:rsidR="003427D7" w:rsidRPr="00CA13ED">
        <w:rPr>
          <w:lang w:eastAsia="en-AU"/>
        </w:rPr>
        <w:t>qui n</w:t>
      </w:r>
      <w:r w:rsidR="00B22006" w:rsidRPr="00CA13ED">
        <w:rPr>
          <w:lang w:eastAsia="en-AU"/>
        </w:rPr>
        <w:t xml:space="preserve">e nécessiterait </w:t>
      </w:r>
      <w:r w:rsidR="003427D7" w:rsidRPr="00CA13ED">
        <w:rPr>
          <w:lang w:eastAsia="en-AU"/>
        </w:rPr>
        <w:t xml:space="preserve">pas </w:t>
      </w:r>
      <w:r w:rsidR="00B22006" w:rsidRPr="00CA13ED">
        <w:rPr>
          <w:lang w:eastAsia="en-AU"/>
        </w:rPr>
        <w:t>de</w:t>
      </w:r>
      <w:r w:rsidR="003427D7" w:rsidRPr="00CA13ED">
        <w:rPr>
          <w:lang w:eastAsia="en-AU"/>
        </w:rPr>
        <w:t xml:space="preserve"> licence pour </w:t>
      </w:r>
      <w:r w:rsidR="00B22006" w:rsidRPr="00CA13ED">
        <w:rPr>
          <w:lang w:eastAsia="en-AU"/>
        </w:rPr>
        <w:t xml:space="preserve">son </w:t>
      </w:r>
      <w:r w:rsidR="003427D7" w:rsidRPr="00CA13ED">
        <w:rPr>
          <w:lang w:eastAsia="en-AU"/>
        </w:rPr>
        <w:t>utilis</w:t>
      </w:r>
      <w:r w:rsidR="00B22006" w:rsidRPr="00CA13ED">
        <w:rPr>
          <w:lang w:eastAsia="en-AU"/>
        </w:rPr>
        <w:t>ation</w:t>
      </w:r>
      <w:r w:rsidR="003427D7" w:rsidRPr="00CA13ED">
        <w:rPr>
          <w:lang w:eastAsia="en-AU"/>
        </w:rPr>
        <w:t xml:space="preserve">. </w:t>
      </w:r>
      <w:r w:rsidR="00B22006" w:rsidRPr="00CA13ED">
        <w:rPr>
          <w:color w:val="212121"/>
          <w:szCs w:val="22"/>
          <w:shd w:val="clear" w:color="auto" w:fill="FFFFFF"/>
        </w:rPr>
        <w:t>C’est désormais possible avec Paratext 8</w:t>
      </w:r>
      <w:r w:rsidR="003427D7" w:rsidRPr="00CA13ED">
        <w:rPr>
          <w:lang w:eastAsia="en-AU"/>
        </w:rPr>
        <w:t>.</w:t>
      </w:r>
    </w:p>
    <w:p w14:paraId="6A6E65E0" w14:textId="4EFAF6DC" w:rsidR="009862CF" w:rsidRPr="00CA13ED" w:rsidRDefault="003427D7" w:rsidP="00C71317">
      <w:pPr>
        <w:pStyle w:val="Heading5"/>
      </w:pPr>
      <w:r w:rsidRPr="00CA13ED">
        <w:t>Où en sommes-nous</w:t>
      </w:r>
    </w:p>
    <w:p w14:paraId="48DB6281" w14:textId="6D82420B" w:rsidR="003427D7" w:rsidRPr="00CA13ED" w:rsidRDefault="00E94677" w:rsidP="001B1D9A">
      <w:pPr>
        <w:pStyle w:val="BodyText"/>
      </w:pPr>
      <w:r w:rsidRPr="00CA13ED">
        <w:t>Para</w:t>
      </w:r>
      <w:r w:rsidR="007A53CE" w:rsidRPr="00CA13ED">
        <w:t>te</w:t>
      </w:r>
      <w:r w:rsidRPr="00CA13ED">
        <w:t>xt</w:t>
      </w:r>
      <w:r w:rsidR="003427D7" w:rsidRPr="00CA13ED">
        <w:t xml:space="preserve"> 7 est déjà installé </w:t>
      </w:r>
      <w:r w:rsidR="00B22006" w:rsidRPr="00CA13ED">
        <w:t xml:space="preserve">sur votre ordinateur </w:t>
      </w:r>
      <w:r w:rsidR="003427D7" w:rsidRPr="00CA13ED">
        <w:t xml:space="preserve">et vous souhaitez installer </w:t>
      </w:r>
      <w:r w:rsidR="00B22006" w:rsidRPr="00CA13ED">
        <w:t xml:space="preserve">à présent </w:t>
      </w:r>
      <w:r w:rsidR="007A53CE" w:rsidRPr="00CA13ED">
        <w:t>Paratext</w:t>
      </w:r>
      <w:r w:rsidR="00F5263E" w:rsidRPr="00CA13ED">
        <w:t xml:space="preserve"> </w:t>
      </w:r>
      <w:r w:rsidR="003427D7" w:rsidRPr="00CA13ED">
        <w:t>8.</w:t>
      </w:r>
    </w:p>
    <w:p w14:paraId="0325B641" w14:textId="235EBCB7" w:rsidR="003427D7" w:rsidRPr="00CA13ED" w:rsidRDefault="003427D7" w:rsidP="00C71317">
      <w:pPr>
        <w:pStyle w:val="Heading5"/>
      </w:pPr>
      <w:r w:rsidRPr="00CA13ED">
        <w:t>Pourquoi cette aptitude est-elle importante ?</w:t>
      </w:r>
    </w:p>
    <w:p w14:paraId="7E833DF9" w14:textId="7FCE3910" w:rsidR="003427D7" w:rsidRPr="00CA13ED" w:rsidRDefault="007A53CE" w:rsidP="00B22006">
      <w:pPr>
        <w:jc w:val="both"/>
      </w:pPr>
      <w:r w:rsidRPr="00CA13ED">
        <w:t>Paratext</w:t>
      </w:r>
      <w:r w:rsidR="00F5263E" w:rsidRPr="00CA13ED">
        <w:t xml:space="preserve"> </w:t>
      </w:r>
      <w:r w:rsidR="003427D7" w:rsidRPr="00CA13ED">
        <w:t xml:space="preserve">7 et 8 peuvent tous </w:t>
      </w:r>
      <w:r w:rsidR="00887517" w:rsidRPr="00CA13ED">
        <w:t xml:space="preserve">les </w:t>
      </w:r>
      <w:r w:rsidR="003427D7" w:rsidRPr="00CA13ED">
        <w:t>deux être installés en même temps, mais vous devez comprendre l</w:t>
      </w:r>
      <w:r w:rsidR="00B22006" w:rsidRPr="00CA13ED">
        <w:t xml:space="preserve">es restrictions que leur </w:t>
      </w:r>
      <w:r w:rsidR="003427D7" w:rsidRPr="00CA13ED">
        <w:t xml:space="preserve">utilisation </w:t>
      </w:r>
      <w:r w:rsidR="00B22006" w:rsidRPr="00CA13ED">
        <w:t>simultanée pourrait vous imposer</w:t>
      </w:r>
      <w:r w:rsidR="003427D7" w:rsidRPr="00CA13ED">
        <w:t>.</w:t>
      </w:r>
    </w:p>
    <w:p w14:paraId="0BED6881" w14:textId="0AB793C2" w:rsidR="003427D7" w:rsidRPr="00CA13ED" w:rsidRDefault="003427D7" w:rsidP="00AF23D6">
      <w:pPr>
        <w:pStyle w:val="ListBullet"/>
      </w:pPr>
      <w:r w:rsidRPr="00CA13ED">
        <w:t xml:space="preserve">Les deux </w:t>
      </w:r>
      <w:r w:rsidR="001B1D9A" w:rsidRPr="00CA13ED">
        <w:t xml:space="preserve">versions </w:t>
      </w:r>
      <w:r w:rsidRPr="00CA13ED">
        <w:t>peuvent être installé</w:t>
      </w:r>
      <w:r w:rsidR="00622946">
        <w:t>es</w:t>
      </w:r>
    </w:p>
    <w:p w14:paraId="2DCED7D5" w14:textId="6CAF7779" w:rsidR="003427D7" w:rsidRPr="00CA13ED" w:rsidRDefault="00B22006" w:rsidP="00AF23D6">
      <w:pPr>
        <w:pStyle w:val="ListBullet"/>
      </w:pPr>
      <w:r w:rsidRPr="00CA13ED">
        <w:t xml:space="preserve">Les </w:t>
      </w:r>
      <w:r w:rsidR="003427D7" w:rsidRPr="00CA13ED">
        <w:t>dossiers</w:t>
      </w:r>
      <w:r w:rsidRPr="00CA13ED">
        <w:t xml:space="preserve"> sont différents</w:t>
      </w:r>
    </w:p>
    <w:p w14:paraId="733ADE58" w14:textId="56877445" w:rsidR="003427D7" w:rsidRPr="00CA13ED" w:rsidRDefault="003427D7" w:rsidP="00B22006">
      <w:pPr>
        <w:pStyle w:val="ListBullet2"/>
      </w:pPr>
      <w:proofErr w:type="spellStart"/>
      <w:r w:rsidRPr="00CA13ED">
        <w:t>My</w:t>
      </w:r>
      <w:proofErr w:type="spellEnd"/>
      <w:r w:rsidRPr="00CA13ED">
        <w:t xml:space="preserve"> </w:t>
      </w:r>
      <w:r w:rsidR="007A53CE" w:rsidRPr="00CA13ED">
        <w:t>Paratext</w:t>
      </w:r>
      <w:r w:rsidR="00F5263E" w:rsidRPr="00CA13ED">
        <w:t xml:space="preserve"> </w:t>
      </w:r>
      <w:proofErr w:type="spellStart"/>
      <w:r w:rsidRPr="00CA13ED">
        <w:t>projects</w:t>
      </w:r>
      <w:proofErr w:type="spellEnd"/>
      <w:r w:rsidRPr="00CA13ED">
        <w:t xml:space="preserve"> </w:t>
      </w:r>
    </w:p>
    <w:p w14:paraId="3470B940" w14:textId="6066BDB4" w:rsidR="003427D7" w:rsidRPr="00CA13ED" w:rsidRDefault="003427D7" w:rsidP="00B22006">
      <w:pPr>
        <w:pStyle w:val="ListBullet2"/>
      </w:pPr>
      <w:proofErr w:type="spellStart"/>
      <w:r w:rsidRPr="00CA13ED">
        <w:t>My</w:t>
      </w:r>
      <w:proofErr w:type="spellEnd"/>
      <w:r w:rsidRPr="00CA13ED">
        <w:t xml:space="preserve"> </w:t>
      </w:r>
      <w:r w:rsidR="007A53CE" w:rsidRPr="00CA13ED">
        <w:t>Paratext</w:t>
      </w:r>
      <w:r w:rsidR="00F5263E" w:rsidRPr="00CA13ED">
        <w:t xml:space="preserve"> </w:t>
      </w:r>
      <w:r w:rsidRPr="00CA13ED">
        <w:t xml:space="preserve">8 </w:t>
      </w:r>
      <w:proofErr w:type="spellStart"/>
      <w:r w:rsidRPr="00CA13ED">
        <w:t>projects</w:t>
      </w:r>
      <w:proofErr w:type="spellEnd"/>
    </w:p>
    <w:p w14:paraId="3136677F" w14:textId="3BBD4971" w:rsidR="003427D7" w:rsidRPr="00CA13ED" w:rsidRDefault="001B1D9A" w:rsidP="00AF23D6">
      <w:pPr>
        <w:pStyle w:val="ListBullet"/>
      </w:pPr>
      <w:r w:rsidRPr="00CA13ED">
        <w:t>L</w:t>
      </w:r>
      <w:r w:rsidR="00B22006" w:rsidRPr="00CA13ED">
        <w:t xml:space="preserve">es </w:t>
      </w:r>
      <w:r w:rsidR="003427D7" w:rsidRPr="00CA13ED">
        <w:t>serveurs de données</w:t>
      </w:r>
      <w:r w:rsidR="00B22006" w:rsidRPr="00CA13ED">
        <w:t xml:space="preserve"> </w:t>
      </w:r>
      <w:r w:rsidR="00083C5F">
        <w:t xml:space="preserve">sont </w:t>
      </w:r>
      <w:r w:rsidR="00B22006" w:rsidRPr="00CA13ED">
        <w:t>différents</w:t>
      </w:r>
      <w:r w:rsidRPr="00CA13ED">
        <w:t>.</w:t>
      </w:r>
    </w:p>
    <w:p w14:paraId="6FBE30CB" w14:textId="5495DCB8" w:rsidR="003427D7" w:rsidRPr="00083C5F" w:rsidRDefault="003427D7" w:rsidP="00C71317">
      <w:pPr>
        <w:pStyle w:val="Heading5"/>
      </w:pPr>
      <w:r w:rsidRPr="00083C5F">
        <w:t>Qu</w:t>
      </w:r>
      <w:r w:rsidR="00887517" w:rsidRPr="00083C5F">
        <w:t>’</w:t>
      </w:r>
      <w:r w:rsidRPr="00083C5F">
        <w:t>est-ce qu</w:t>
      </w:r>
      <w:r w:rsidR="00887517" w:rsidRPr="00083C5F">
        <w:t>’</w:t>
      </w:r>
      <w:r w:rsidRPr="00083C5F">
        <w:t>on va faire ?</w:t>
      </w:r>
    </w:p>
    <w:p w14:paraId="3C1F6915" w14:textId="6FAB0E40" w:rsidR="003427D7" w:rsidRPr="00CA13ED" w:rsidRDefault="003427D7" w:rsidP="00B22006">
      <w:pPr>
        <w:pStyle w:val="BodyText"/>
      </w:pPr>
      <w:r w:rsidRPr="00083C5F">
        <w:t xml:space="preserve">Vous allez installer </w:t>
      </w:r>
      <w:r w:rsidR="007A53CE" w:rsidRPr="00083C5F">
        <w:t>Paratext</w:t>
      </w:r>
      <w:r w:rsidR="00F5263E" w:rsidRPr="00083C5F">
        <w:t xml:space="preserve"> </w:t>
      </w:r>
      <w:r w:rsidRPr="00083C5F">
        <w:t xml:space="preserve">8 (sans désinstaller </w:t>
      </w:r>
      <w:r w:rsidR="0041452F" w:rsidRPr="00083C5F">
        <w:t>Paratext</w:t>
      </w:r>
      <w:r w:rsidRPr="00083C5F">
        <w:t xml:space="preserve"> 7). Vous allez également </w:t>
      </w:r>
      <w:r w:rsidR="00B22006" w:rsidRPr="00083C5F">
        <w:t>faire</w:t>
      </w:r>
      <w:r w:rsidRPr="00083C5F">
        <w:t xml:space="preserve"> une mise à jour à partir d</w:t>
      </w:r>
      <w:r w:rsidR="00887517" w:rsidRPr="00083C5F">
        <w:t>’</w:t>
      </w:r>
      <w:r w:rsidRPr="00083C5F">
        <w:t>un fichier MSP.</w:t>
      </w:r>
    </w:p>
    <w:p w14:paraId="4181AF14" w14:textId="77777777" w:rsidR="009862CF" w:rsidRPr="00CA13ED" w:rsidRDefault="009862CF" w:rsidP="009862CF">
      <w:pPr>
        <w:rPr>
          <w:lang w:eastAsia="en-AU"/>
        </w:rPr>
      </w:pPr>
    </w:p>
    <w:p w14:paraId="7ED6121C" w14:textId="77777777" w:rsidR="00434C43" w:rsidRPr="00CA13ED" w:rsidRDefault="00434C43" w:rsidP="00C71317">
      <w:pPr>
        <w:pStyle w:val="Rsum"/>
      </w:pPr>
      <w:r w:rsidRPr="00CA13ED">
        <w:lastRenderedPageBreak/>
        <w:t>Résumé</w:t>
      </w:r>
    </w:p>
    <w:p w14:paraId="688F245D" w14:textId="5672E8F0" w:rsidR="00434C43" w:rsidRPr="00CA13ED" w:rsidRDefault="00434C43" w:rsidP="00434C43">
      <w:pPr>
        <w:pStyle w:val="BodyText"/>
      </w:pPr>
      <w:r w:rsidRPr="00CA13ED">
        <w:t>Ce module vous montre comment :</w:t>
      </w:r>
    </w:p>
    <w:p w14:paraId="4E289B77" w14:textId="77777777" w:rsidR="00C71317" w:rsidRPr="00CA13ED" w:rsidRDefault="00C71317" w:rsidP="00D46F97">
      <w:pPr>
        <w:pStyle w:val="Teacher"/>
        <w:rPr>
          <w:color w:val="222222"/>
          <w:sz w:val="27"/>
          <w:szCs w:val="27"/>
          <w:lang w:eastAsia="en-AU"/>
        </w:rPr>
      </w:pPr>
      <w:bookmarkStart w:id="11" w:name="_Toc475456001"/>
      <w:r w:rsidRPr="00CA13ED">
        <w:t>Installation de Paratext 8</w:t>
      </w:r>
      <w:bookmarkEnd w:id="11"/>
      <w:r w:rsidRPr="00CA13ED">
        <w:t xml:space="preserve"> </w:t>
      </w:r>
      <w:r w:rsidRPr="00CA13ED">
        <w:rPr>
          <w:rFonts w:eastAsia="SimSun" w:cs="Arial"/>
          <w:kern w:val="28"/>
          <w:szCs w:val="26"/>
          <w:lang w:val="en-AU"/>
        </w:rPr>
        <w:tab/>
      </w:r>
      <w:r w:rsidRPr="00CA13ED">
        <w:t>N.B. Vous n’avez pas besoin de désinstaller Paratext 7 ou une version antérieure</w:t>
      </w:r>
      <w:r w:rsidRPr="00CA13ED">
        <w:rPr>
          <w:lang w:eastAsia="en-AU"/>
        </w:rPr>
        <w:t>, mais il faut désinstaller un</w:t>
      </w:r>
      <w:r>
        <w:rPr>
          <w:lang w:eastAsia="en-AU"/>
        </w:rPr>
        <w:t xml:space="preserve">e </w:t>
      </w:r>
      <w:r w:rsidRPr="00CA13ED">
        <w:rPr>
          <w:lang w:eastAsia="en-AU"/>
        </w:rPr>
        <w:t>version antérieure de Paratext 8.</w:t>
      </w:r>
    </w:p>
    <w:p w14:paraId="06E0F1A3" w14:textId="77777777" w:rsidR="00C71317" w:rsidRPr="00CA13ED" w:rsidRDefault="00C71317" w:rsidP="00AF23D6">
      <w:pPr>
        <w:pStyle w:val="ListBullet"/>
        <w:rPr>
          <w:color w:val="222222"/>
          <w:sz w:val="27"/>
          <w:szCs w:val="27"/>
          <w:lang w:eastAsia="en-AU"/>
        </w:rPr>
      </w:pPr>
      <w:r w:rsidRPr="00CA13ED">
        <w:t>Double-cliquez sur le fichier d’installation.</w:t>
      </w:r>
      <w:r>
        <w:t xml:space="preserve"> (disponible à </w:t>
      </w:r>
      <w:hyperlink r:id="rId17" w:history="1">
        <w:r>
          <w:rPr>
            <w:rStyle w:val="Hyperlink"/>
          </w:rPr>
          <w:t>https://pt8.paratext.org/download</w:t>
        </w:r>
      </w:hyperlink>
      <w:r>
        <w:t xml:space="preserve"> </w:t>
      </w:r>
    </w:p>
    <w:p w14:paraId="7EA29FAD" w14:textId="77777777" w:rsidR="00C71317" w:rsidRPr="00CA13ED" w:rsidRDefault="00C71317" w:rsidP="00AF23D6">
      <w:pPr>
        <w:pStyle w:val="ListBullet"/>
        <w:rPr>
          <w:color w:val="222222"/>
          <w:sz w:val="27"/>
          <w:szCs w:val="27"/>
          <w:lang w:eastAsia="en-AU"/>
        </w:rPr>
      </w:pPr>
      <w:r w:rsidRPr="00CA13ED">
        <w:t xml:space="preserve">Cochez « I </w:t>
      </w:r>
      <w:proofErr w:type="spellStart"/>
      <w:r w:rsidRPr="00CA13ED">
        <w:t>agree</w:t>
      </w:r>
      <w:proofErr w:type="spellEnd"/>
      <w:r w:rsidRPr="00CA13ED">
        <w:t xml:space="preserve"> to the licence </w:t>
      </w:r>
      <w:proofErr w:type="spellStart"/>
      <w:r w:rsidRPr="00CA13ED">
        <w:t>terms</w:t>
      </w:r>
      <w:proofErr w:type="spellEnd"/>
      <w:r w:rsidRPr="00CA13ED">
        <w:t> » (j’accepte les termes de la licence)</w:t>
      </w:r>
    </w:p>
    <w:p w14:paraId="3FD4A928" w14:textId="77777777" w:rsidR="00C71317" w:rsidRPr="00CA13ED" w:rsidRDefault="00C71317" w:rsidP="00AF23D6">
      <w:pPr>
        <w:pStyle w:val="ListBullet"/>
        <w:rPr>
          <w:color w:val="222222"/>
          <w:sz w:val="27"/>
          <w:szCs w:val="27"/>
          <w:lang w:eastAsia="en-AU"/>
        </w:rPr>
      </w:pPr>
      <w:r w:rsidRPr="00CA13ED">
        <w:t>Cliquez sur</w:t>
      </w:r>
      <w:r w:rsidRPr="00CA13ED">
        <w:rPr>
          <w:lang w:eastAsia="en-AU"/>
        </w:rPr>
        <w:t xml:space="preserve"> </w:t>
      </w:r>
      <w:r w:rsidRPr="00CA13ED">
        <w:rPr>
          <w:rStyle w:val="UserInterface"/>
        </w:rPr>
        <w:t xml:space="preserve">Install </w:t>
      </w:r>
      <w:r w:rsidRPr="00CA13ED">
        <w:t>(Installer)</w:t>
      </w:r>
      <w:r w:rsidRPr="00CA13ED">
        <w:rPr>
          <w:lang w:eastAsia="en-AU"/>
        </w:rPr>
        <w:t>.</w:t>
      </w:r>
    </w:p>
    <w:p w14:paraId="5C6A405E" w14:textId="77777777" w:rsidR="00C71317" w:rsidRPr="00CA13ED" w:rsidRDefault="00C71317" w:rsidP="002B3A0E">
      <w:pPr>
        <w:pStyle w:val="ListResult"/>
        <w:rPr>
          <w:color w:val="222222"/>
          <w:sz w:val="27"/>
          <w:szCs w:val="27"/>
          <w:lang w:val="fr-FR" w:eastAsia="en-AU"/>
        </w:rPr>
      </w:pPr>
      <w:r w:rsidRPr="00CA13ED">
        <w:rPr>
          <w:lang w:val="fr-FR"/>
        </w:rPr>
        <w:t>Cette étape peut prendre quelques minutes si le programme d’installation doit installer .NET 4.5 Framework sur votre ordinateur.</w:t>
      </w:r>
    </w:p>
    <w:p w14:paraId="73343202" w14:textId="77777777" w:rsidR="00C71317" w:rsidRPr="00CA13ED" w:rsidRDefault="00C71317" w:rsidP="007A53CE">
      <w:pPr>
        <w:pStyle w:val="ListBullet"/>
        <w:rPr>
          <w:color w:val="222222"/>
          <w:sz w:val="27"/>
          <w:szCs w:val="27"/>
          <w:lang w:eastAsia="en-AU"/>
        </w:rPr>
      </w:pPr>
      <w:r w:rsidRPr="00CA13ED">
        <w:t xml:space="preserve">Si une boîte de dialogue apparaît et demande votre permission, cliquez sur </w:t>
      </w:r>
      <w:r w:rsidRPr="00CA13ED">
        <w:rPr>
          <w:rStyle w:val="UserInterface"/>
        </w:rPr>
        <w:t>Oui/</w:t>
      </w:r>
      <w:proofErr w:type="spellStart"/>
      <w:r w:rsidRPr="00CA13ED">
        <w:rPr>
          <w:rStyle w:val="UserInterface"/>
        </w:rPr>
        <w:t>Yes</w:t>
      </w:r>
      <w:proofErr w:type="spellEnd"/>
      <w:r w:rsidRPr="00CA13ED">
        <w:t xml:space="preserve"> ou fournissez les informations d’identification nécessaires.</w:t>
      </w:r>
    </w:p>
    <w:p w14:paraId="346F6B17" w14:textId="77777777" w:rsidR="00C71317" w:rsidRPr="00CA13ED" w:rsidRDefault="00C71317" w:rsidP="002B3A0E">
      <w:pPr>
        <w:pStyle w:val="ListResult"/>
        <w:rPr>
          <w:lang w:val="fr-FR"/>
        </w:rPr>
      </w:pPr>
      <w:r w:rsidRPr="00CA13ED">
        <w:rPr>
          <w:lang w:val="fr-FR"/>
        </w:rPr>
        <w:t>Un message de bienvenue s’affiche.</w:t>
      </w:r>
    </w:p>
    <w:p w14:paraId="316C2EA4" w14:textId="77777777" w:rsidR="00C71317" w:rsidRPr="00CA13ED" w:rsidRDefault="00C71317" w:rsidP="00AF23D6">
      <w:pPr>
        <w:pStyle w:val="ListBullet"/>
      </w:pPr>
      <w:r w:rsidRPr="00CA13ED">
        <w:t xml:space="preserve">Cliquez sur </w:t>
      </w:r>
      <w:proofErr w:type="spellStart"/>
      <w:r w:rsidRPr="00CA13ED">
        <w:rPr>
          <w:rStyle w:val="UserInterface"/>
        </w:rPr>
        <w:t>Next</w:t>
      </w:r>
      <w:proofErr w:type="spellEnd"/>
      <w:r w:rsidRPr="00CA13ED">
        <w:t xml:space="preserve"> (Suivant)</w:t>
      </w:r>
    </w:p>
    <w:p w14:paraId="1E4628E4" w14:textId="77777777" w:rsidR="00C71317" w:rsidRPr="00CA13ED" w:rsidRDefault="00C71317" w:rsidP="00434C43">
      <w:pPr>
        <w:pStyle w:val="ListResult"/>
        <w:tabs>
          <w:tab w:val="left" w:pos="1907"/>
        </w:tabs>
        <w:ind w:left="108"/>
        <w:rPr>
          <w:color w:val="222222"/>
          <w:sz w:val="27"/>
          <w:szCs w:val="27"/>
          <w:lang w:val="fr-FR" w:eastAsia="en-AU"/>
        </w:rPr>
      </w:pPr>
      <w:r w:rsidRPr="00CA13ED">
        <w:rPr>
          <w:lang w:val="fr-FR"/>
        </w:rPr>
        <w:t>L’étape « Dossier de destination » s’affiche</w:t>
      </w:r>
      <w:r w:rsidRPr="00CA13ED">
        <w:rPr>
          <w:lang w:val="fr-FR" w:eastAsia="en-AU"/>
        </w:rPr>
        <w:t xml:space="preserve"> </w:t>
      </w:r>
    </w:p>
    <w:p w14:paraId="049B681B" w14:textId="77777777" w:rsidR="00C71317" w:rsidRPr="00CA13ED" w:rsidRDefault="00C71317" w:rsidP="00AF23D6">
      <w:pPr>
        <w:pStyle w:val="ListBullet"/>
        <w:rPr>
          <w:color w:val="222222"/>
          <w:sz w:val="27"/>
          <w:szCs w:val="27"/>
          <w:lang w:eastAsia="en-AU"/>
        </w:rPr>
      </w:pPr>
      <w:r w:rsidRPr="00CA13ED">
        <w:tab/>
      </w:r>
      <w:r w:rsidRPr="00CA13ED">
        <w:rPr>
          <w:lang w:eastAsia="en-AU"/>
        </w:rPr>
        <w:t>Acceptez les valeurs par défaut du dossier.</w:t>
      </w:r>
    </w:p>
    <w:p w14:paraId="58F58CE7" w14:textId="77777777" w:rsidR="00C71317" w:rsidRPr="00CA13ED" w:rsidRDefault="00C71317" w:rsidP="008839C6">
      <w:pPr>
        <w:pStyle w:val="Teacher"/>
        <w:spacing w:after="60"/>
        <w:rPr>
          <w:color w:val="222222"/>
          <w:sz w:val="27"/>
          <w:szCs w:val="27"/>
          <w:lang w:eastAsia="en-AU"/>
        </w:rPr>
      </w:pPr>
      <w:r w:rsidRPr="00CA13ED">
        <w:rPr>
          <w:lang w:eastAsia="en-AU"/>
        </w:rPr>
        <w:t>N.B. Les projets de Paratext 8 ne peuvent pas partager le même dossier que les projets de Paratext 7.</w:t>
      </w:r>
    </w:p>
    <w:p w14:paraId="5F2B637E" w14:textId="77777777" w:rsidR="00C71317" w:rsidRPr="00CA13ED" w:rsidRDefault="00C71317" w:rsidP="00AF23D6">
      <w:pPr>
        <w:pStyle w:val="ListBullet"/>
        <w:rPr>
          <w:color w:val="222222"/>
          <w:sz w:val="27"/>
          <w:szCs w:val="27"/>
          <w:lang w:eastAsia="en-AU"/>
        </w:rPr>
      </w:pPr>
      <w:r w:rsidRPr="00CA13ED">
        <w:rPr>
          <w:lang w:eastAsia="en-AU"/>
        </w:rPr>
        <w:t xml:space="preserve">Cliquez sur </w:t>
      </w:r>
      <w:proofErr w:type="spellStart"/>
      <w:r w:rsidRPr="00CA13ED">
        <w:rPr>
          <w:rStyle w:val="UserInterface"/>
        </w:rPr>
        <w:t>Next</w:t>
      </w:r>
      <w:proofErr w:type="spellEnd"/>
      <w:r w:rsidRPr="00CA13ED">
        <w:rPr>
          <w:rStyle w:val="UserInterface"/>
        </w:rPr>
        <w:t xml:space="preserve"> (suivant)</w:t>
      </w:r>
      <w:r w:rsidRPr="00CA13ED">
        <w:rPr>
          <w:lang w:eastAsia="en-AU"/>
        </w:rPr>
        <w:t xml:space="preserve">, puis </w:t>
      </w:r>
      <w:r w:rsidRPr="00CA13ED">
        <w:rPr>
          <w:rStyle w:val="UserInterface"/>
        </w:rPr>
        <w:t>Install</w:t>
      </w:r>
    </w:p>
    <w:p w14:paraId="1E94AFFE" w14:textId="77777777" w:rsidR="00C71317" w:rsidRPr="00CA13ED" w:rsidRDefault="00C71317" w:rsidP="00AF23D6">
      <w:pPr>
        <w:pStyle w:val="ListBullet"/>
        <w:rPr>
          <w:color w:val="222222"/>
          <w:sz w:val="27"/>
          <w:szCs w:val="27"/>
          <w:lang w:eastAsia="en-AU"/>
        </w:rPr>
      </w:pPr>
      <w:r w:rsidRPr="00CA13ED">
        <w:t xml:space="preserve">Cliquez sur </w:t>
      </w:r>
      <w:r w:rsidRPr="00CA13ED">
        <w:rPr>
          <w:rStyle w:val="UserInterface"/>
        </w:rPr>
        <w:t>Finish</w:t>
      </w:r>
      <w:r w:rsidRPr="00CA13ED">
        <w:rPr>
          <w:lang w:eastAsia="en-AU"/>
        </w:rPr>
        <w:t xml:space="preserve"> et puis </w:t>
      </w:r>
      <w:r w:rsidRPr="00CA13ED">
        <w:rPr>
          <w:rStyle w:val="UserInterface"/>
        </w:rPr>
        <w:t>Close (Fermer)</w:t>
      </w:r>
      <w:r w:rsidRPr="00CA13ED">
        <w:rPr>
          <w:lang w:eastAsia="en-AU"/>
        </w:rPr>
        <w:t>.</w:t>
      </w:r>
    </w:p>
    <w:p w14:paraId="4930673C" w14:textId="77777777" w:rsidR="00C71317" w:rsidRPr="00CA13ED" w:rsidRDefault="00C71317" w:rsidP="00434C43">
      <w:pPr>
        <w:pStyle w:val="Teacher"/>
        <w:tabs>
          <w:tab w:val="left" w:pos="1907"/>
        </w:tabs>
        <w:ind w:left="108"/>
      </w:pPr>
      <w:r w:rsidRPr="00CA13ED">
        <w:t>La première fois que vous lancez Paratext 8, vous devrez entrer votre code d’inscription de Paratext 8. Des informations sur la façon d’obtenir ce code figurent sur la page d’inscription (registration).</w:t>
      </w:r>
    </w:p>
    <w:p w14:paraId="60F538F8" w14:textId="77777777" w:rsidR="00C71317" w:rsidRDefault="00C71317" w:rsidP="00C71317">
      <w:pPr>
        <w:pStyle w:val="Heading4"/>
      </w:pPr>
      <w:bookmarkStart w:id="12" w:name="_Toc475456002"/>
      <w:r w:rsidRPr="00CA13ED">
        <w:lastRenderedPageBreak/>
        <w:t xml:space="preserve">Inscription d’un </w:t>
      </w:r>
      <w:proofErr w:type="spellStart"/>
      <w:r w:rsidRPr="00CA13ED">
        <w:t>utilisateur</w:t>
      </w:r>
      <w:proofErr w:type="spellEnd"/>
      <w:r w:rsidRPr="00CA13ED">
        <w:t xml:space="preserve"> de Paratext 7</w:t>
      </w:r>
      <w:bookmarkEnd w:id="12"/>
      <w:r w:rsidRPr="00CA13ED">
        <w:t xml:space="preserve"> </w:t>
      </w:r>
    </w:p>
    <w:p w14:paraId="3A976992" w14:textId="77777777" w:rsidR="00C71317" w:rsidRPr="00CA13ED" w:rsidRDefault="00C71317" w:rsidP="002818B2">
      <w:pPr>
        <w:pStyle w:val="Teacher"/>
      </w:pPr>
      <w:bookmarkStart w:id="13" w:name="_Toc475456003"/>
      <w:r w:rsidRPr="00CA13ED">
        <w:t>(</w:t>
      </w:r>
      <w:r>
        <w:t xml:space="preserve">à la </w:t>
      </w:r>
      <w:r w:rsidRPr="00CA13ED">
        <w:t>première exécution de Paratext )</w:t>
      </w:r>
      <w:bookmarkEnd w:id="13"/>
      <w:r w:rsidRPr="00CA13ED">
        <w:rPr>
          <w:rFonts w:eastAsia="SimSun" w:cs="Arial"/>
          <w:kern w:val="28"/>
          <w:szCs w:val="26"/>
          <w:lang w:val="en-AU"/>
        </w:rPr>
        <w:tab/>
      </w:r>
      <w:r w:rsidRPr="00CA13ED">
        <w:t>Tous les utilisateurs ont besoin d’une nouvelle inscription pour Paratext 8.</w:t>
      </w:r>
    </w:p>
    <w:p w14:paraId="5DB9D9F5" w14:textId="77777777" w:rsidR="00C71317" w:rsidRPr="00CA13ED" w:rsidRDefault="00C71317" w:rsidP="0077455E">
      <w:pPr>
        <w:pStyle w:val="ListBullet"/>
      </w:pPr>
      <w:r w:rsidRPr="00CA13ED">
        <w:t>Exécuter Paratext 8 (pour la première fois)</w:t>
      </w:r>
    </w:p>
    <w:p w14:paraId="3DEB76A1" w14:textId="77777777" w:rsidR="00C71317" w:rsidRPr="00CA13ED" w:rsidRDefault="00C71317" w:rsidP="0077455E">
      <w:pPr>
        <w:pStyle w:val="ListBullet"/>
      </w:pPr>
      <w:r w:rsidRPr="00CA13ED">
        <w:t>Choisissez la langue de l’interface</w:t>
      </w:r>
    </w:p>
    <w:p w14:paraId="0D32C42D" w14:textId="77777777" w:rsidR="00C71317" w:rsidRPr="00CA13ED" w:rsidRDefault="00C71317" w:rsidP="007A53CE">
      <w:pPr>
        <w:pStyle w:val="ListResult"/>
        <w:rPr>
          <w:lang w:val="fr-FR"/>
        </w:rPr>
      </w:pPr>
      <w:r w:rsidRPr="00CA13ED">
        <w:rPr>
          <w:lang w:val="fr-FR"/>
        </w:rPr>
        <w:t>Une boîte de dialogue s’affiche pour demander votre code d’enregistrement.</w:t>
      </w:r>
    </w:p>
    <w:p w14:paraId="6F9CA2F9" w14:textId="77777777" w:rsidR="00C71317" w:rsidRPr="00CA13ED" w:rsidRDefault="00C71317" w:rsidP="00715330">
      <w:pPr>
        <w:pStyle w:val="ListProcedure"/>
        <w:numPr>
          <w:ilvl w:val="0"/>
          <w:numId w:val="0"/>
        </w:numPr>
        <w:ind w:left="360"/>
        <w:rPr>
          <w:i/>
          <w:iCs/>
        </w:rPr>
      </w:pPr>
      <w:r w:rsidRPr="00CA13ED">
        <w:rPr>
          <w:i/>
          <w:iCs/>
        </w:rPr>
        <w:t>Dans votre navigateur web</w:t>
      </w:r>
    </w:p>
    <w:p w14:paraId="6725263D" w14:textId="77777777" w:rsidR="00C71317" w:rsidRPr="00CA13ED" w:rsidRDefault="00C71317" w:rsidP="0077455E">
      <w:pPr>
        <w:pStyle w:val="ListBullet"/>
      </w:pPr>
      <w:r w:rsidRPr="00CA13ED">
        <w:t xml:space="preserve">Accédez à </w:t>
      </w:r>
      <w:hyperlink r:id="rId18" w:history="1">
        <w:r>
          <w:rPr>
            <w:rStyle w:val="Hyperlink"/>
          </w:rPr>
          <w:t>https://registry.paratext.org</w:t>
        </w:r>
      </w:hyperlink>
    </w:p>
    <w:p w14:paraId="1738CEB3" w14:textId="77777777" w:rsidR="00C71317" w:rsidRPr="00CA13ED" w:rsidRDefault="00C71317" w:rsidP="00715330">
      <w:pPr>
        <w:pStyle w:val="ListResult"/>
        <w:rPr>
          <w:lang w:val="fr-FR"/>
        </w:rPr>
      </w:pPr>
      <w:r w:rsidRPr="00CA13ED">
        <w:rPr>
          <w:lang w:val="fr-FR"/>
        </w:rPr>
        <w:t>L</w:t>
      </w:r>
      <w:r>
        <w:rPr>
          <w:lang w:val="fr-FR"/>
        </w:rPr>
        <w:t>a</w:t>
      </w:r>
      <w:r w:rsidRPr="00CA13ED">
        <w:rPr>
          <w:lang w:val="fr-FR"/>
        </w:rPr>
        <w:t xml:space="preserve"> page “</w:t>
      </w:r>
      <w:proofErr w:type="spellStart"/>
      <w:r w:rsidRPr="00CA13ED">
        <w:rPr>
          <w:lang w:val="fr-FR"/>
        </w:rPr>
        <w:t>Sign</w:t>
      </w:r>
      <w:proofErr w:type="spellEnd"/>
      <w:r w:rsidRPr="00CA13ED">
        <w:rPr>
          <w:lang w:val="fr-FR"/>
        </w:rPr>
        <w:t xml:space="preserve"> in”(se connecter) s’affiche.</w:t>
      </w:r>
    </w:p>
    <w:p w14:paraId="795E6903" w14:textId="77777777" w:rsidR="00C71317" w:rsidRPr="00CA13ED" w:rsidRDefault="00C71317" w:rsidP="0077455E">
      <w:pPr>
        <w:pStyle w:val="ListBullet"/>
      </w:pPr>
      <w:r w:rsidRPr="00CA13ED">
        <w:t xml:space="preserve">Tapez votre adresse email (du </w:t>
      </w:r>
      <w:proofErr w:type="spellStart"/>
      <w:r w:rsidRPr="00CA13ED">
        <w:t>gmail</w:t>
      </w:r>
      <w:proofErr w:type="spellEnd"/>
      <w:r w:rsidRPr="00CA13ED">
        <w:t>)</w:t>
      </w:r>
    </w:p>
    <w:p w14:paraId="35EF9CF0" w14:textId="77777777" w:rsidR="00C71317" w:rsidRPr="00CA13ED" w:rsidRDefault="00C71317" w:rsidP="0077455E">
      <w:pPr>
        <w:pStyle w:val="ListBullet"/>
      </w:pPr>
      <w:r w:rsidRPr="00CA13ED">
        <w:t xml:space="preserve">Cliquez sur le lien </w:t>
      </w:r>
      <w:proofErr w:type="spellStart"/>
      <w:r w:rsidRPr="00CA13ED">
        <w:rPr>
          <w:rStyle w:val="UserInterface"/>
        </w:rPr>
        <w:t>Register</w:t>
      </w:r>
      <w:proofErr w:type="spellEnd"/>
      <w:r w:rsidRPr="00CA13ED">
        <w:t>/</w:t>
      </w:r>
      <w:r w:rsidRPr="00CA13ED">
        <w:rPr>
          <w:rStyle w:val="UserInterface"/>
        </w:rPr>
        <w:t>Inscription</w:t>
      </w:r>
    </w:p>
    <w:p w14:paraId="44647EFA" w14:textId="77777777" w:rsidR="00C71317" w:rsidRPr="00CA13ED" w:rsidRDefault="00C71317" w:rsidP="0077455E">
      <w:pPr>
        <w:pStyle w:val="ListBullet"/>
      </w:pPr>
      <w:r w:rsidRPr="00CA13ED">
        <w:t>Tapez le nom d’utilisateur</w:t>
      </w:r>
    </w:p>
    <w:p w14:paraId="5E6803DA" w14:textId="77777777" w:rsidR="00C71317" w:rsidRPr="00CA13ED" w:rsidRDefault="00C71317" w:rsidP="0077455E">
      <w:pPr>
        <w:pStyle w:val="ListBullet"/>
      </w:pPr>
      <w:r w:rsidRPr="00CA13ED">
        <w:t>Saisissez (ou copiez) le code d’inscription Paratext 7 de l’utilisateur</w:t>
      </w:r>
    </w:p>
    <w:p w14:paraId="5768A387" w14:textId="77777777" w:rsidR="00C71317" w:rsidRPr="00CA13ED" w:rsidRDefault="00C71317" w:rsidP="0077455E">
      <w:pPr>
        <w:pStyle w:val="ListBullet"/>
      </w:pPr>
      <w:r w:rsidRPr="00CA13ED">
        <w:t>Copier le nouveau code de Paratext 8</w:t>
      </w:r>
    </w:p>
    <w:p w14:paraId="64564A02" w14:textId="77777777" w:rsidR="00C71317" w:rsidRPr="00CA13ED" w:rsidRDefault="00C71317" w:rsidP="005F7F36">
      <w:pPr>
        <w:pStyle w:val="ListProcedure"/>
        <w:numPr>
          <w:ilvl w:val="0"/>
          <w:numId w:val="0"/>
        </w:numPr>
        <w:ind w:left="360"/>
        <w:rPr>
          <w:i/>
          <w:iCs/>
        </w:rPr>
      </w:pPr>
      <w:r w:rsidRPr="00CA13ED">
        <w:rPr>
          <w:i/>
          <w:iCs/>
        </w:rPr>
        <w:t xml:space="preserve">Retour à Paratext </w:t>
      </w:r>
    </w:p>
    <w:p w14:paraId="5D621201" w14:textId="77777777" w:rsidR="00C71317" w:rsidRPr="00CA13ED" w:rsidRDefault="00C71317" w:rsidP="0077455E">
      <w:pPr>
        <w:pStyle w:val="ListBullet"/>
      </w:pPr>
      <w:r w:rsidRPr="00CA13ED">
        <w:t>Paratext va coller le code</w:t>
      </w:r>
    </w:p>
    <w:p w14:paraId="1659A40E" w14:textId="77777777" w:rsidR="00C71317" w:rsidRPr="00CA13ED" w:rsidRDefault="00C71317" w:rsidP="0077455E">
      <w:pPr>
        <w:pStyle w:val="ListBullet"/>
        <w:tabs>
          <w:tab w:val="clear" w:pos="360"/>
          <w:tab w:val="num" w:pos="1907"/>
        </w:tabs>
        <w:ind w:left="108"/>
      </w:pPr>
      <w:r w:rsidRPr="00CA13ED">
        <w:t xml:space="preserve">Cliquez sur </w:t>
      </w:r>
      <w:r w:rsidRPr="00CA13ED">
        <w:rPr>
          <w:rStyle w:val="UserInterface"/>
        </w:rPr>
        <w:t>OK</w:t>
      </w:r>
      <w:r w:rsidRPr="00CA13ED">
        <w:t>.</w:t>
      </w:r>
    </w:p>
    <w:p w14:paraId="07F771F3" w14:textId="77777777" w:rsidR="00C71317" w:rsidRPr="00CA13ED" w:rsidRDefault="00C71317" w:rsidP="0070762B">
      <w:pPr>
        <w:pStyle w:val="Teacher"/>
        <w:rPr>
          <w:lang w:eastAsia="en-AU"/>
        </w:rPr>
      </w:pPr>
      <w:bookmarkStart w:id="14" w:name="_Toc475456004"/>
      <w:r w:rsidRPr="00CA13ED">
        <w:t>Mise à jour manuelle de votre version existante de Paratext</w:t>
      </w:r>
      <w:bookmarkEnd w:id="14"/>
      <w:r w:rsidRPr="00CA13ED">
        <w:t xml:space="preserve"> </w:t>
      </w:r>
      <w:r w:rsidRPr="00CA13ED">
        <w:rPr>
          <w:rFonts w:eastAsia="SimSun" w:cs="Arial"/>
          <w:kern w:val="28"/>
          <w:szCs w:val="26"/>
          <w:lang w:val="en-AU"/>
        </w:rPr>
        <w:tab/>
      </w:r>
      <w:r w:rsidRPr="00CA13ED">
        <w:t>Les nouveaux fichiers de mise à jour ont une extension .</w:t>
      </w:r>
      <w:proofErr w:type="spellStart"/>
      <w:r w:rsidRPr="00CA13ED">
        <w:rPr>
          <w:rStyle w:val="UserInterface"/>
        </w:rPr>
        <w:t>msp</w:t>
      </w:r>
      <w:proofErr w:type="spellEnd"/>
      <w:r w:rsidRPr="00CA13ED">
        <w:t xml:space="preserve"> au lieu de PUD ou SPUD comme dans le passé.</w:t>
      </w:r>
    </w:p>
    <w:p w14:paraId="3ADB27FB" w14:textId="77777777" w:rsidR="00C71317" w:rsidRPr="00CA13ED" w:rsidRDefault="00C71317" w:rsidP="00AF23D6">
      <w:pPr>
        <w:pStyle w:val="ListBullet"/>
      </w:pPr>
      <w:r w:rsidRPr="00CA13ED">
        <w:t>Vérifiez que Paratext est fermé.</w:t>
      </w:r>
    </w:p>
    <w:p w14:paraId="0499A493" w14:textId="77777777" w:rsidR="00C71317" w:rsidRPr="00CA13ED" w:rsidRDefault="00C71317" w:rsidP="00AF23D6">
      <w:pPr>
        <w:pStyle w:val="ListBullet"/>
        <w:tabs>
          <w:tab w:val="clear" w:pos="360"/>
          <w:tab w:val="num" w:pos="1907"/>
        </w:tabs>
        <w:ind w:left="108"/>
      </w:pPr>
      <w:r w:rsidRPr="00CA13ED">
        <w:t xml:space="preserve">Double-cliquez sur le fichier </w:t>
      </w:r>
      <w:proofErr w:type="spellStart"/>
      <w:r w:rsidRPr="00CA13ED">
        <w:rPr>
          <w:rStyle w:val="UserInterface"/>
        </w:rPr>
        <w:t>msp</w:t>
      </w:r>
      <w:proofErr w:type="spellEnd"/>
      <w:r w:rsidRPr="00CA13ED">
        <w:t xml:space="preserve"> pour installer la mise à jour.</w:t>
      </w:r>
    </w:p>
    <w:p w14:paraId="0715DB9E" w14:textId="77777777" w:rsidR="001E2C29" w:rsidRPr="00CA13ED" w:rsidRDefault="001E2C29" w:rsidP="001E2C29"/>
    <w:p w14:paraId="1B67FE76" w14:textId="53D3688A" w:rsidR="001E2C29" w:rsidRPr="00CA13ED" w:rsidRDefault="001E2C29" w:rsidP="009862CF">
      <w:pPr>
        <w:rPr>
          <w:lang w:eastAsia="en-AU"/>
        </w:rPr>
      </w:pPr>
    </w:p>
    <w:p w14:paraId="06EE97B3" w14:textId="77777777" w:rsidR="00B27D64" w:rsidRPr="00CA13ED" w:rsidRDefault="00B27D64" w:rsidP="00C71317">
      <w:pPr>
        <w:pStyle w:val="Heading1"/>
        <w:sectPr w:rsidR="00B27D64" w:rsidRPr="00CA13ED" w:rsidSect="00A47308">
          <w:pgSz w:w="8392" w:h="11907" w:code="11"/>
          <w:pgMar w:top="709" w:right="709" w:bottom="709" w:left="2268" w:header="567" w:footer="720" w:gutter="0"/>
          <w:cols w:space="720"/>
          <w:titlePg/>
          <w:docGrid w:linePitch="360"/>
        </w:sectPr>
      </w:pPr>
    </w:p>
    <w:p w14:paraId="0CBD0736" w14:textId="24630CCB" w:rsidR="00FE4320" w:rsidRPr="00CA13ED" w:rsidRDefault="00261570" w:rsidP="00C71317">
      <w:pPr>
        <w:pStyle w:val="Heading1"/>
      </w:pPr>
      <w:bookmarkStart w:id="15" w:name="_Toc475456005"/>
      <w:r w:rsidRPr="00CA13ED">
        <w:lastRenderedPageBreak/>
        <w:t>MD : Migrat</w:t>
      </w:r>
      <w:r w:rsidR="00CE0DCE" w:rsidRPr="00CA13ED">
        <w:t>ion des données</w:t>
      </w:r>
      <w:bookmarkEnd w:id="15"/>
    </w:p>
    <w:p w14:paraId="75C88AD8" w14:textId="77777777" w:rsidR="00FE4320" w:rsidRPr="00CA13ED" w:rsidRDefault="00FE4320" w:rsidP="00C71317">
      <w:pPr>
        <w:pStyle w:val="Heading2"/>
      </w:pPr>
      <w:r w:rsidRPr="00CA13ED">
        <w:t>Introduction</w:t>
      </w:r>
    </w:p>
    <w:p w14:paraId="430C26F5" w14:textId="45710B68" w:rsidR="00FE4320" w:rsidRPr="00CA13ED" w:rsidRDefault="00CE0DCE" w:rsidP="000D549E">
      <w:r w:rsidRPr="00CA13ED">
        <w:t>La migration est le processus de déplacement d</w:t>
      </w:r>
      <w:r w:rsidR="00887517" w:rsidRPr="00CA13ED">
        <w:t>’</w:t>
      </w:r>
      <w:r w:rsidRPr="00CA13ED">
        <w:t xml:space="preserve">un projet (y compris tous les fichiers de paramètres) de </w:t>
      </w:r>
      <w:r w:rsidR="007A53CE" w:rsidRPr="00CA13ED">
        <w:t>Paratext</w:t>
      </w:r>
      <w:r w:rsidR="00F5263E" w:rsidRPr="00CA13ED">
        <w:t xml:space="preserve"> </w:t>
      </w:r>
      <w:r w:rsidRPr="00CA13ED">
        <w:t xml:space="preserve">7 vers </w:t>
      </w:r>
      <w:r w:rsidR="007A53CE" w:rsidRPr="00CA13ED">
        <w:t>Paratext</w:t>
      </w:r>
      <w:r w:rsidR="00F5263E" w:rsidRPr="00CA13ED">
        <w:t xml:space="preserve"> </w:t>
      </w:r>
      <w:r w:rsidRPr="00CA13ED">
        <w:t xml:space="preserve">8. Ceci est similaire au processus </w:t>
      </w:r>
      <w:r w:rsidR="000D549E" w:rsidRPr="00CA13ED">
        <w:t>que l’on suit lorsque’ on configure</w:t>
      </w:r>
      <w:r w:rsidR="00F5263E" w:rsidRPr="00CA13ED">
        <w:t xml:space="preserve"> </w:t>
      </w:r>
      <w:r w:rsidRPr="00CA13ED">
        <w:t xml:space="preserve">S/R pour la </w:t>
      </w:r>
      <w:r w:rsidR="00021A59" w:rsidRPr="00CA13ED">
        <w:t xml:space="preserve">première fois dans </w:t>
      </w:r>
      <w:r w:rsidR="007A53CE" w:rsidRPr="00CA13ED">
        <w:t>Paratext</w:t>
      </w:r>
      <w:r w:rsidR="00F5263E" w:rsidRPr="00CA13ED">
        <w:t xml:space="preserve"> </w:t>
      </w:r>
      <w:r w:rsidR="00021A59" w:rsidRPr="00CA13ED">
        <w:t>7.x</w:t>
      </w:r>
      <w:r w:rsidR="00671642" w:rsidRPr="00CA13ED">
        <w:t>.</w:t>
      </w:r>
    </w:p>
    <w:p w14:paraId="1E4A133F" w14:textId="08F5CD15" w:rsidR="00CE0DCE" w:rsidRPr="00CA13ED" w:rsidRDefault="00CE0DCE" w:rsidP="00C71317">
      <w:pPr>
        <w:pStyle w:val="Heading5"/>
      </w:pPr>
      <w:r w:rsidRPr="00CA13ED">
        <w:t>Où en sommes-nous</w:t>
      </w:r>
    </w:p>
    <w:p w14:paraId="1AD10C6A" w14:textId="51077FE9" w:rsidR="00CE0DCE" w:rsidRPr="00CA13ED" w:rsidRDefault="00CE0DCE" w:rsidP="00CE0DCE">
      <w:r w:rsidRPr="00CA13ED">
        <w:t xml:space="preserve">Vous avez déjà installé </w:t>
      </w:r>
      <w:r w:rsidR="007A53CE" w:rsidRPr="00CA13ED">
        <w:t>Paratext</w:t>
      </w:r>
      <w:r w:rsidR="00F5263E" w:rsidRPr="00CA13ED">
        <w:t xml:space="preserve"> </w:t>
      </w:r>
      <w:r w:rsidRPr="00CA13ED">
        <w:t xml:space="preserve">8 et vous avez un projet </w:t>
      </w:r>
      <w:r w:rsidR="007A53CE" w:rsidRPr="00CA13ED">
        <w:t>Paratext</w:t>
      </w:r>
      <w:r w:rsidR="00F5263E" w:rsidRPr="00CA13ED">
        <w:t xml:space="preserve"> </w:t>
      </w:r>
      <w:r w:rsidRPr="00CA13ED">
        <w:t xml:space="preserve">7 que vous souhaitez utiliser dans </w:t>
      </w:r>
      <w:r w:rsidR="007A53CE" w:rsidRPr="00CA13ED">
        <w:t>Paratext</w:t>
      </w:r>
      <w:r w:rsidR="00F5263E" w:rsidRPr="00CA13ED">
        <w:t xml:space="preserve"> </w:t>
      </w:r>
      <w:r w:rsidRPr="00CA13ED">
        <w:t>8.</w:t>
      </w:r>
    </w:p>
    <w:p w14:paraId="60D5FEA5" w14:textId="77777777" w:rsidR="00CE0DCE" w:rsidRPr="00CA13ED" w:rsidRDefault="00CE0DCE" w:rsidP="00C71317">
      <w:pPr>
        <w:pStyle w:val="Heading5"/>
      </w:pPr>
      <w:r w:rsidRPr="00CA13ED">
        <w:t>Pourquoi est-ce important</w:t>
      </w:r>
    </w:p>
    <w:p w14:paraId="0C96EC5E" w14:textId="21CA659E" w:rsidR="00CE0DCE" w:rsidRPr="00CA13ED" w:rsidRDefault="000D549E" w:rsidP="000D549E">
      <w:r w:rsidRPr="00CA13ED">
        <w:rPr>
          <w:szCs w:val="22"/>
        </w:rPr>
        <w:t xml:space="preserve">Pour </w:t>
      </w:r>
      <w:commentRangeStart w:id="16"/>
      <w:r w:rsidRPr="00CA13ED">
        <w:rPr>
          <w:szCs w:val="22"/>
        </w:rPr>
        <w:t xml:space="preserve">que toutes les fonctionnalités de </w:t>
      </w:r>
      <w:r w:rsidR="007A53CE" w:rsidRPr="00CA13ED">
        <w:rPr>
          <w:szCs w:val="22"/>
        </w:rPr>
        <w:t>Paratext</w:t>
      </w:r>
      <w:r w:rsidR="00F5263E" w:rsidRPr="00CA13ED">
        <w:rPr>
          <w:szCs w:val="22"/>
        </w:rPr>
        <w:t xml:space="preserve"> </w:t>
      </w:r>
      <w:r w:rsidRPr="00CA13ED">
        <w:rPr>
          <w:szCs w:val="22"/>
        </w:rPr>
        <w:t xml:space="preserve">8 soient </w:t>
      </w:r>
      <w:commentRangeEnd w:id="16"/>
      <w:r w:rsidRPr="00CA13ED">
        <w:rPr>
          <w:szCs w:val="22"/>
        </w:rPr>
        <w:t>opérationnelles</w:t>
      </w:r>
      <w:r w:rsidRPr="00CA13ED">
        <w:rPr>
          <w:rStyle w:val="CommentReference"/>
          <w:sz w:val="22"/>
          <w:szCs w:val="22"/>
        </w:rPr>
        <w:commentReference w:id="16"/>
      </w:r>
      <w:r w:rsidRPr="00CA13ED">
        <w:rPr>
          <w:szCs w:val="22"/>
        </w:rPr>
        <w:t>, votre projet doit être</w:t>
      </w:r>
      <w:r w:rsidRPr="00CA13ED">
        <w:t xml:space="preserve"> </w:t>
      </w:r>
      <w:r w:rsidR="00CE0DCE" w:rsidRPr="00CA13ED">
        <w:t xml:space="preserve">migré. </w:t>
      </w:r>
      <w:r w:rsidR="007A53CE" w:rsidRPr="00CA13ED">
        <w:t>Paratext</w:t>
      </w:r>
      <w:r w:rsidR="00F5263E" w:rsidRPr="00CA13ED">
        <w:t xml:space="preserve"> </w:t>
      </w:r>
      <w:r w:rsidR="00CE0DCE" w:rsidRPr="00CA13ED">
        <w:t xml:space="preserve">7 et </w:t>
      </w:r>
      <w:r w:rsidR="007A53CE" w:rsidRPr="00CA13ED">
        <w:t>Paratext</w:t>
      </w:r>
      <w:r w:rsidR="00F5263E" w:rsidRPr="00CA13ED">
        <w:t xml:space="preserve"> </w:t>
      </w:r>
      <w:r w:rsidR="00CE0DCE" w:rsidRPr="00CA13ED">
        <w:t xml:space="preserve">8 utilisent </w:t>
      </w:r>
      <w:r w:rsidRPr="00CA13ED">
        <w:t xml:space="preserve">des serveurs d’envoyer/recevoir </w:t>
      </w:r>
      <w:r w:rsidR="00CE0DCE" w:rsidRPr="00CA13ED">
        <w:t>différents et on espère que l</w:t>
      </w:r>
      <w:r w:rsidR="00887517" w:rsidRPr="00CA13ED">
        <w:t>’</w:t>
      </w:r>
      <w:r w:rsidR="00CE0DCE" w:rsidRPr="00CA13ED">
        <w:t>ancien serveur sera progressivement éliminé</w:t>
      </w:r>
      <w:r w:rsidR="0070762B" w:rsidRPr="00CA13ED">
        <w:t>.</w:t>
      </w:r>
      <w:r w:rsidR="00CE0DCE" w:rsidRPr="00CA13ED">
        <w:t xml:space="preserve"> </w:t>
      </w:r>
      <w:r w:rsidR="0070762B" w:rsidRPr="00CA13ED">
        <w:t>I</w:t>
      </w:r>
      <w:r w:rsidR="00CE0DCE" w:rsidRPr="00CA13ED">
        <w:t>l est donc important de migrer rapidement.</w:t>
      </w:r>
    </w:p>
    <w:p w14:paraId="14F67F42" w14:textId="6632081B" w:rsidR="00CE0DCE" w:rsidRPr="00CA13ED" w:rsidRDefault="00CE0DCE" w:rsidP="00C71317">
      <w:pPr>
        <w:pStyle w:val="Heading5"/>
      </w:pPr>
      <w:r w:rsidRPr="00CA13ED">
        <w:t>Qu</w:t>
      </w:r>
      <w:r w:rsidR="00887517" w:rsidRPr="00CA13ED">
        <w:t>’</w:t>
      </w:r>
      <w:r w:rsidR="00021A59" w:rsidRPr="00CA13ED">
        <w:t>est-ce</w:t>
      </w:r>
      <w:r w:rsidRPr="00CA13ED">
        <w:t xml:space="preserve"> que tu vas faire?</w:t>
      </w:r>
    </w:p>
    <w:p w14:paraId="53354C25" w14:textId="77777777" w:rsidR="00434C43" w:rsidRPr="00CA13ED" w:rsidRDefault="00CE0DCE" w:rsidP="00CE0DCE">
      <w:r w:rsidRPr="00CA13ED">
        <w:t xml:space="preserve">Vous allez </w:t>
      </w:r>
    </w:p>
    <w:p w14:paraId="6A5185C9" w14:textId="77777777" w:rsidR="0070762B" w:rsidRPr="00CA13ED" w:rsidRDefault="00CE0DCE" w:rsidP="00AF23D6">
      <w:pPr>
        <w:pStyle w:val="ListBullet"/>
      </w:pPr>
      <w:r w:rsidRPr="00CA13ED">
        <w:t xml:space="preserve">migrer un projet partagé: </w:t>
      </w:r>
    </w:p>
    <w:p w14:paraId="24DC6A12" w14:textId="3ACCCBA6" w:rsidR="00715330" w:rsidRPr="00CA13ED" w:rsidRDefault="00715330" w:rsidP="00715330">
      <w:pPr>
        <w:pStyle w:val="ListBullet"/>
        <w:ind w:left="720"/>
      </w:pPr>
      <w:r w:rsidRPr="00CA13ED">
        <w:t>envoyer/recevoir en Paratext 7</w:t>
      </w:r>
    </w:p>
    <w:p w14:paraId="36DE0C6E" w14:textId="73F2264B" w:rsidR="00715330" w:rsidRPr="00CA13ED" w:rsidRDefault="00715330" w:rsidP="00715330">
      <w:pPr>
        <w:pStyle w:val="ListBullet"/>
        <w:ind w:left="720"/>
      </w:pPr>
      <w:r w:rsidRPr="00CA13ED">
        <w:t>migrer le projet</w:t>
      </w:r>
    </w:p>
    <w:p w14:paraId="4703B2E0" w14:textId="36501F48" w:rsidR="00715330" w:rsidRPr="00CA13ED" w:rsidRDefault="00715330" w:rsidP="00715330">
      <w:pPr>
        <w:pStyle w:val="ListBullet"/>
        <w:ind w:left="720"/>
      </w:pPr>
      <w:r w:rsidRPr="00CA13ED">
        <w:t>envoyer/recevoir en Paratext 8</w:t>
      </w:r>
    </w:p>
    <w:p w14:paraId="11466257" w14:textId="0CE44267" w:rsidR="00CE0DCE" w:rsidRPr="00CA13ED" w:rsidRDefault="00CE0DCE" w:rsidP="00AF23D6">
      <w:pPr>
        <w:pStyle w:val="ListBullet"/>
      </w:pPr>
      <w:r w:rsidRPr="00CA13ED">
        <w:t>migrer un projet non partagé:</w:t>
      </w:r>
    </w:p>
    <w:p w14:paraId="0D62F4A2" w14:textId="77777777" w:rsidR="00FE4320" w:rsidRPr="00CA13ED" w:rsidRDefault="00FE4320" w:rsidP="00FE4320"/>
    <w:p w14:paraId="50E5B9CF" w14:textId="77777777" w:rsidR="00434C43" w:rsidRPr="00CA13ED" w:rsidRDefault="00434C43" w:rsidP="00C71317">
      <w:pPr>
        <w:pStyle w:val="Rsum"/>
      </w:pPr>
      <w:r w:rsidRPr="00CA13ED">
        <w:lastRenderedPageBreak/>
        <w:t>Résumé</w:t>
      </w:r>
    </w:p>
    <w:p w14:paraId="18161BE9" w14:textId="77777777" w:rsidR="00434C43" w:rsidRPr="00CA13ED" w:rsidRDefault="00434C43" w:rsidP="00434C43">
      <w:pPr>
        <w:pStyle w:val="BodyText"/>
      </w:pPr>
      <w:r w:rsidRPr="00CA13ED">
        <w:t>Ce module vous montre comment :</w:t>
      </w:r>
    </w:p>
    <w:p w14:paraId="597ED6AF" w14:textId="77777777" w:rsidR="00C71317" w:rsidRPr="00C71317" w:rsidRDefault="00C71317" w:rsidP="00C71317">
      <w:pPr>
        <w:pStyle w:val="Sectionheading"/>
      </w:pPr>
      <w:r w:rsidRPr="00C71317">
        <w:t xml:space="preserve">Migrer un projet partagé de Paratext 7 </w:t>
      </w:r>
    </w:p>
    <w:p w14:paraId="71FECE0A" w14:textId="77777777" w:rsidR="00C71317" w:rsidRPr="00CA13ED" w:rsidRDefault="00C71317" w:rsidP="00FA7C81">
      <w:r w:rsidRPr="00FA7C81">
        <w:t>Si vous administrez un projet existant dans Paratext 7 et que vous souhaitez le migrer vers Paratext 8, voici comment vous devez procéder.</w:t>
      </w:r>
    </w:p>
    <w:p w14:paraId="57334700" w14:textId="77777777" w:rsidR="00C71317" w:rsidRPr="00FA7C81" w:rsidRDefault="00C71317" w:rsidP="00C71317">
      <w:pPr>
        <w:pStyle w:val="Heading4"/>
      </w:pPr>
      <w:bookmarkStart w:id="17" w:name="_Toc475456006"/>
      <w:proofErr w:type="spellStart"/>
      <w:r w:rsidRPr="00FA7C81">
        <w:t>Préparer</w:t>
      </w:r>
      <w:proofErr w:type="spellEnd"/>
      <w:r w:rsidRPr="00FA7C81">
        <w:t xml:space="preserve"> un </w:t>
      </w:r>
      <w:proofErr w:type="spellStart"/>
      <w:r w:rsidRPr="00FA7C81">
        <w:t>projet</w:t>
      </w:r>
      <w:proofErr w:type="spellEnd"/>
      <w:r w:rsidRPr="00FA7C81">
        <w:t xml:space="preserve"> Paratext 7 pour la migration</w:t>
      </w:r>
      <w:bookmarkEnd w:id="17"/>
      <w:r w:rsidRPr="00FA7C81">
        <w:t xml:space="preserve"> </w:t>
      </w:r>
    </w:p>
    <w:p w14:paraId="65379E18" w14:textId="77777777" w:rsidR="00C71317" w:rsidRPr="00FA7C81" w:rsidRDefault="00C71317" w:rsidP="00FA7C81">
      <w:pPr>
        <w:pStyle w:val="Teacher"/>
      </w:pPr>
      <w:r w:rsidRPr="00FA7C81">
        <w:t>Tous vos utilisateurs doivent migrer en même temps.</w:t>
      </w:r>
    </w:p>
    <w:p w14:paraId="21B8E96B" w14:textId="77777777" w:rsidR="00C71317" w:rsidRPr="00FA7C81" w:rsidRDefault="00C71317" w:rsidP="00FA7C81">
      <w:pPr>
        <w:pStyle w:val="ListBullet"/>
      </w:pPr>
      <w:r w:rsidRPr="00FA7C81">
        <w:t xml:space="preserve">Tous les utilisateurs doivent envoyer / recevoir dans </w:t>
      </w:r>
      <w:r w:rsidRPr="00CA6375">
        <w:rPr>
          <w:rStyle w:val="UserInterface"/>
        </w:rPr>
        <w:t>Paratext 7</w:t>
      </w:r>
      <w:r w:rsidRPr="00FA7C81">
        <w:t xml:space="preserve"> (</w:t>
      </w:r>
      <w:r>
        <w:t xml:space="preserve">et </w:t>
      </w:r>
      <w:r w:rsidRPr="00FA7C81">
        <w:t>cessez alors de travailler dans Paratext</w:t>
      </w:r>
      <w:r>
        <w:t> </w:t>
      </w:r>
      <w:r w:rsidRPr="00FA7C81">
        <w:t>7).</w:t>
      </w:r>
    </w:p>
    <w:p w14:paraId="4DDF7A86" w14:textId="77777777" w:rsidR="00C71317" w:rsidRPr="00FA7C81" w:rsidRDefault="00C71317" w:rsidP="00FA7C81">
      <w:pPr>
        <w:pStyle w:val="ListBullet"/>
      </w:pPr>
      <w:r w:rsidRPr="00FA7C81">
        <w:t>L'administrateur confirme que le texte est en bon état.</w:t>
      </w:r>
    </w:p>
    <w:p w14:paraId="116C398E" w14:textId="77777777" w:rsidR="00C71317" w:rsidRPr="00FA7C81" w:rsidRDefault="00C71317" w:rsidP="00FA7C81">
      <w:pPr>
        <w:pStyle w:val="ListBullet"/>
      </w:pPr>
      <w:r w:rsidRPr="00FA7C81">
        <w:t xml:space="preserve">L'administrateur </w:t>
      </w:r>
      <w:r>
        <w:t>lance</w:t>
      </w:r>
      <w:r w:rsidRPr="00FA7C81">
        <w:t xml:space="preserve"> </w:t>
      </w:r>
      <w:r w:rsidRPr="00CA6375">
        <w:rPr>
          <w:rStyle w:val="UserInterface"/>
        </w:rPr>
        <w:t>Paratext 8.</w:t>
      </w:r>
    </w:p>
    <w:p w14:paraId="7FE8AC03" w14:textId="77777777" w:rsidR="00C71317" w:rsidRPr="00FA7C81" w:rsidRDefault="00C71317" w:rsidP="00FA7C81">
      <w:pPr>
        <w:pStyle w:val="ListBullet"/>
      </w:pPr>
      <w:r w:rsidRPr="00FA7C81">
        <w:rPr>
          <w:rStyle w:val="UserInterface"/>
        </w:rPr>
        <w:t>Fichier</w:t>
      </w:r>
      <w:r>
        <w:t xml:space="preserve"> &gt;</w:t>
      </w:r>
      <w:r w:rsidRPr="00FA7C81">
        <w:t xml:space="preserve"> </w:t>
      </w:r>
      <w:r w:rsidRPr="00FA7C81">
        <w:rPr>
          <w:rStyle w:val="UserInterface"/>
        </w:rPr>
        <w:t xml:space="preserve">Ouvrir </w:t>
      </w:r>
      <w:r>
        <w:rPr>
          <w:rStyle w:val="UserInterface"/>
        </w:rPr>
        <w:t>projet</w:t>
      </w:r>
      <w:r w:rsidRPr="00FA7C81">
        <w:rPr>
          <w:rStyle w:val="UserInterface"/>
        </w:rPr>
        <w:t>/ressource</w:t>
      </w:r>
    </w:p>
    <w:p w14:paraId="1C1BEE78" w14:textId="77777777" w:rsidR="00C71317" w:rsidRPr="00FA7C81" w:rsidRDefault="00C71317" w:rsidP="00FA7C81">
      <w:pPr>
        <w:pStyle w:val="ListBullet"/>
      </w:pPr>
      <w:r w:rsidRPr="00FA7C81">
        <w:t>Cliquez sur la case en bas pour afficher les projets Paratext 7</w:t>
      </w:r>
      <w:r>
        <w:t xml:space="preserve"> </w:t>
      </w:r>
      <w:r>
        <w:br/>
      </w:r>
      <w:r w:rsidRPr="00BA5D51">
        <w:rPr>
          <w:noProof/>
          <w:lang w:val="en-AU" w:eastAsia="en-AU"/>
        </w:rPr>
        <w:drawing>
          <wp:inline distT="0" distB="0" distL="0" distR="0" wp14:anchorId="5B5E0FE2" wp14:editId="42943821">
            <wp:extent cx="1523810" cy="27619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3810" cy="276190"/>
                    </a:xfrm>
                    <a:prstGeom prst="rect">
                      <a:avLst/>
                    </a:prstGeom>
                  </pic:spPr>
                </pic:pic>
              </a:graphicData>
            </a:graphic>
          </wp:inline>
        </w:drawing>
      </w:r>
    </w:p>
    <w:p w14:paraId="76984356" w14:textId="77777777" w:rsidR="00C71317" w:rsidRPr="00FA7C81" w:rsidRDefault="00C71317" w:rsidP="00FA7C81">
      <w:pPr>
        <w:pStyle w:val="ListBullet"/>
      </w:pPr>
      <w:r w:rsidRPr="00FA7C81">
        <w:t>Choisissez le projet à migrer.</w:t>
      </w:r>
    </w:p>
    <w:p w14:paraId="4A5C40F7" w14:textId="77777777" w:rsidR="00C71317" w:rsidRPr="00FA7C81" w:rsidRDefault="00C71317" w:rsidP="00CA6375">
      <w:pPr>
        <w:pStyle w:val="Teacher"/>
      </w:pPr>
      <w:r w:rsidRPr="00FA7C81">
        <w:t>Il sera probablement décrit comme "v7, non</w:t>
      </w:r>
      <w:r>
        <w:t>-inscrit</w:t>
      </w:r>
      <w:r w:rsidRPr="00FA7C81">
        <w:t>."</w:t>
      </w:r>
      <w:r>
        <w:t xml:space="preserve"> </w:t>
      </w:r>
      <w:r w:rsidRPr="00FA7C81">
        <w:t>Il peut être décrit comme "v7" sans être décrit comme non</w:t>
      </w:r>
      <w:r>
        <w:t>-inscrit,</w:t>
      </w:r>
      <w:r w:rsidRPr="00FA7C81">
        <w:t xml:space="preserve"> car un certain nombre de projets Paratext 7 ont été préi</w:t>
      </w:r>
      <w:r>
        <w:t xml:space="preserve">nscrits </w:t>
      </w:r>
      <w:r w:rsidRPr="00FA7C81">
        <w:t xml:space="preserve">sur Paratext 8. Si le vôtre est l'un de ceux-ci, vous devriez continuer la migration, mais sauter la partie </w:t>
      </w:r>
      <w:r>
        <w:t>s</w:t>
      </w:r>
      <w:r w:rsidRPr="00FA7C81">
        <w:t>ur l'enregistrement.</w:t>
      </w:r>
    </w:p>
    <w:p w14:paraId="50350DFC" w14:textId="77777777" w:rsidR="00C71317" w:rsidRPr="00FA7C81" w:rsidRDefault="00C71317" w:rsidP="00FA7C81">
      <w:pPr>
        <w:pStyle w:val="ListBullet"/>
      </w:pPr>
      <w:r w:rsidRPr="00FA7C81">
        <w:t xml:space="preserve">Cliquez sur </w:t>
      </w:r>
      <w:r w:rsidRPr="00FA7C81">
        <w:rPr>
          <w:rStyle w:val="UserInterface"/>
        </w:rPr>
        <w:t>OK</w:t>
      </w:r>
      <w:r w:rsidRPr="00FA7C81">
        <w:t xml:space="preserve"> pour lancer la migration du projet.</w:t>
      </w:r>
    </w:p>
    <w:p w14:paraId="1E66569D" w14:textId="77777777" w:rsidR="00C71317" w:rsidRPr="00CA6375" w:rsidRDefault="00C71317" w:rsidP="00FA7C81">
      <w:pPr>
        <w:pStyle w:val="ListResult"/>
        <w:rPr>
          <w:lang w:val="fr-FR"/>
        </w:rPr>
      </w:pPr>
      <w:r w:rsidRPr="00CA6375">
        <w:rPr>
          <w:lang w:val="fr-FR"/>
        </w:rPr>
        <w:lastRenderedPageBreak/>
        <w:t>La boîte de dialogue Migrer le projet partagé s'affiche.</w:t>
      </w:r>
      <w:r w:rsidRPr="00BA5D51">
        <w:rPr>
          <w:noProof/>
          <w:lang w:val="en-AU" w:eastAsia="en-AU"/>
        </w:rPr>
        <w:drawing>
          <wp:inline distT="0" distB="0" distL="0" distR="0" wp14:anchorId="4B3A1A76" wp14:editId="0F15FDDB">
            <wp:extent cx="2688883" cy="1533600"/>
            <wp:effectExtent l="19050" t="19050" r="1651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8588" cy="1539135"/>
                    </a:xfrm>
                    <a:prstGeom prst="rect">
                      <a:avLst/>
                    </a:prstGeom>
                    <a:ln w="6350">
                      <a:solidFill>
                        <a:schemeClr val="tx1"/>
                      </a:solidFill>
                    </a:ln>
                  </pic:spPr>
                </pic:pic>
              </a:graphicData>
            </a:graphic>
          </wp:inline>
        </w:drawing>
      </w:r>
    </w:p>
    <w:p w14:paraId="5715853F" w14:textId="77777777" w:rsidR="00C71317" w:rsidRPr="00FA7C81" w:rsidRDefault="00C71317" w:rsidP="00FA7C81">
      <w:pPr>
        <w:pStyle w:val="ListResult"/>
        <w:rPr>
          <w:lang w:val="fr-FR"/>
        </w:rPr>
      </w:pPr>
      <w:r w:rsidRPr="00FA7C81">
        <w:rPr>
          <w:lang w:val="fr-FR"/>
        </w:rPr>
        <w:t xml:space="preserve">Paratext 8 peut vous dire que le projet doit être inscrit (s'il n'est pas préenregistré) et doit être migré vers Paratext 8. </w:t>
      </w:r>
    </w:p>
    <w:p w14:paraId="6FA5B546" w14:textId="77777777" w:rsidR="00C71317" w:rsidRPr="00FA7C81" w:rsidRDefault="00C71317" w:rsidP="00C71317">
      <w:pPr>
        <w:pStyle w:val="Heading4"/>
      </w:pPr>
      <w:bookmarkStart w:id="18" w:name="_Toc475456007"/>
      <w:proofErr w:type="spellStart"/>
      <w:r>
        <w:t>Inscrire</w:t>
      </w:r>
      <w:proofErr w:type="spellEnd"/>
      <w:r>
        <w:t xml:space="preserve"> un </w:t>
      </w:r>
      <w:proofErr w:type="spellStart"/>
      <w:r>
        <w:t>projet</w:t>
      </w:r>
      <w:proofErr w:type="spellEnd"/>
      <w:r>
        <w:t xml:space="preserve"> (</w:t>
      </w:r>
      <w:proofErr w:type="spellStart"/>
      <w:r>
        <w:t>avant</w:t>
      </w:r>
      <w:proofErr w:type="spellEnd"/>
      <w:r>
        <w:t xml:space="preserve"> de m</w:t>
      </w:r>
      <w:r w:rsidRPr="00FA7C81">
        <w:t xml:space="preserve">igrer </w:t>
      </w:r>
      <w:r>
        <w:t>le</w:t>
      </w:r>
      <w:r w:rsidRPr="00FA7C81">
        <w:t xml:space="preserve"> projet</w:t>
      </w:r>
      <w:r>
        <w:t>)</w:t>
      </w:r>
      <w:bookmarkEnd w:id="18"/>
      <w:r w:rsidRPr="00FA7C81">
        <w:t xml:space="preserve"> </w:t>
      </w:r>
    </w:p>
    <w:p w14:paraId="43283424" w14:textId="77777777" w:rsidR="00C71317" w:rsidRPr="00FA7C81" w:rsidRDefault="00C71317" w:rsidP="00FA7C81">
      <w:pPr>
        <w:pStyle w:val="ListBullet"/>
      </w:pPr>
      <w:r w:rsidRPr="00FA7C81">
        <w:t xml:space="preserve">Cliquez sur le bouton </w:t>
      </w:r>
      <w:proofErr w:type="spellStart"/>
      <w:r w:rsidRPr="00FA7C81">
        <w:rPr>
          <w:rStyle w:val="UserInterface"/>
        </w:rPr>
        <w:t>Register</w:t>
      </w:r>
      <w:proofErr w:type="spellEnd"/>
      <w:r w:rsidRPr="00FA7C81">
        <w:rPr>
          <w:rStyle w:val="UserInterface"/>
        </w:rPr>
        <w:t xml:space="preserve"> Online</w:t>
      </w:r>
      <w:r>
        <w:t xml:space="preserve"> (</w:t>
      </w:r>
      <w:r w:rsidRPr="00FA7C81">
        <w:t>Inscription en ligne</w:t>
      </w:r>
      <w:r>
        <w:t>)</w:t>
      </w:r>
    </w:p>
    <w:p w14:paraId="786530B3" w14:textId="77777777" w:rsidR="00C71317" w:rsidRDefault="00C71317" w:rsidP="00FA7C81">
      <w:pPr>
        <w:pStyle w:val="ListBullet"/>
      </w:pPr>
      <w:r w:rsidRPr="00FA7C81">
        <w:t xml:space="preserve">Remplissez le formulaire </w:t>
      </w:r>
      <w:r>
        <w:t>web</w:t>
      </w:r>
      <w:r w:rsidRPr="00FA7C81">
        <w:t>. (Les champs marqués d'un astérisque sont obligatoires.)</w:t>
      </w:r>
    </w:p>
    <w:p w14:paraId="5D0A4B3F" w14:textId="77777777" w:rsidR="00C71317" w:rsidRPr="00CA13ED" w:rsidRDefault="00C71317" w:rsidP="0099647D">
      <w:pPr>
        <w:pStyle w:val="ImageLeft"/>
      </w:pPr>
      <w:r w:rsidRPr="00CA13ED">
        <w:rPr>
          <w:noProof/>
          <w:lang w:val="en-AU" w:eastAsia="en-AU"/>
        </w:rPr>
        <w:drawing>
          <wp:inline distT="0" distB="0" distL="0" distR="0" wp14:anchorId="59B87DFE" wp14:editId="15C66566">
            <wp:extent cx="3160395" cy="1743710"/>
            <wp:effectExtent l="19050" t="19050" r="20955" b="279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0395" cy="1743710"/>
                    </a:xfrm>
                    <a:prstGeom prst="rect">
                      <a:avLst/>
                    </a:prstGeom>
                    <a:ln w="9525">
                      <a:solidFill>
                        <a:schemeClr val="tx1"/>
                      </a:solidFill>
                    </a:ln>
                  </pic:spPr>
                </pic:pic>
              </a:graphicData>
            </a:graphic>
          </wp:inline>
        </w:drawing>
      </w:r>
    </w:p>
    <w:p w14:paraId="6EF5926A" w14:textId="77777777" w:rsidR="00C71317" w:rsidRPr="00FA7C81" w:rsidRDefault="00C71317" w:rsidP="0099647D">
      <w:pPr>
        <w:pStyle w:val="ListBullet"/>
      </w:pPr>
      <w:r w:rsidRPr="00CA13ED">
        <w:t>Remplissez le formulaire (avec le nom, description, langue, définir l</w:t>
      </w:r>
      <w:r>
        <w:t>’é</w:t>
      </w:r>
      <w:r w:rsidRPr="00CA13ED">
        <w:t>tendue, type de traduction, pays, organisation).</w:t>
      </w:r>
    </w:p>
    <w:p w14:paraId="5DFEE73D" w14:textId="77777777" w:rsidR="00C71317" w:rsidRPr="00FA7C81" w:rsidRDefault="00C71317" w:rsidP="00083C5F">
      <w:pPr>
        <w:pStyle w:val="ListBullet"/>
        <w:ind w:left="720"/>
      </w:pPr>
      <w:r>
        <w:rPr>
          <w:b/>
          <w:bCs/>
        </w:rPr>
        <w:t xml:space="preserve">Short </w:t>
      </w:r>
      <w:proofErr w:type="spellStart"/>
      <w:r>
        <w:rPr>
          <w:b/>
          <w:bCs/>
        </w:rPr>
        <w:t>name</w:t>
      </w:r>
      <w:proofErr w:type="spellEnd"/>
      <w:r>
        <w:rPr>
          <w:b/>
          <w:bCs/>
        </w:rPr>
        <w:t xml:space="preserve"> (</w:t>
      </w:r>
      <w:r w:rsidRPr="00FA7C81">
        <w:rPr>
          <w:b/>
          <w:bCs/>
        </w:rPr>
        <w:t>Nom abrégé</w:t>
      </w:r>
      <w:r>
        <w:rPr>
          <w:b/>
          <w:bCs/>
        </w:rPr>
        <w:t>) </w:t>
      </w:r>
      <w:r w:rsidRPr="00FA7C81">
        <w:rPr>
          <w:b/>
          <w:bCs/>
        </w:rPr>
        <w:t>:</w:t>
      </w:r>
      <w:r w:rsidRPr="00FA7C81">
        <w:t xml:space="preserve"> </w:t>
      </w:r>
      <w:r>
        <w:t>L</w:t>
      </w:r>
      <w:r w:rsidRPr="00FA7C81">
        <w:t>e nom abrégé du projet</w:t>
      </w:r>
      <w:r>
        <w:t xml:space="preserve"> sera </w:t>
      </w:r>
      <w:r w:rsidRPr="00083C5F">
        <w:rPr>
          <w:i/>
          <w:iCs/>
        </w:rPr>
        <w:t>non-modifiable</w:t>
      </w:r>
      <w:r>
        <w:t xml:space="preserve"> après ce processus.</w:t>
      </w:r>
    </w:p>
    <w:p w14:paraId="16F9FD62" w14:textId="77777777" w:rsidR="00C71317" w:rsidRPr="00FA7C81" w:rsidRDefault="00C71317" w:rsidP="0099647D">
      <w:pPr>
        <w:pStyle w:val="ListBullet"/>
        <w:ind w:left="720"/>
      </w:pPr>
      <w:r>
        <w:rPr>
          <w:b/>
          <w:bCs/>
        </w:rPr>
        <w:lastRenderedPageBreak/>
        <w:t xml:space="preserve">Full </w:t>
      </w:r>
      <w:proofErr w:type="spellStart"/>
      <w:r>
        <w:rPr>
          <w:b/>
          <w:bCs/>
        </w:rPr>
        <w:t>name</w:t>
      </w:r>
      <w:proofErr w:type="spellEnd"/>
      <w:r>
        <w:rPr>
          <w:b/>
          <w:bCs/>
        </w:rPr>
        <w:t xml:space="preserve"> (N</w:t>
      </w:r>
      <w:r w:rsidRPr="00FA7C81">
        <w:rPr>
          <w:b/>
          <w:bCs/>
        </w:rPr>
        <w:t xml:space="preserve">om </w:t>
      </w:r>
      <w:r>
        <w:rPr>
          <w:b/>
          <w:bCs/>
        </w:rPr>
        <w:t>complet) </w:t>
      </w:r>
      <w:r w:rsidRPr="00FA7C81">
        <w:rPr>
          <w:b/>
          <w:bCs/>
        </w:rPr>
        <w:t>:</w:t>
      </w:r>
      <w:r w:rsidRPr="00FA7C81">
        <w:t xml:space="preserve"> Vous pouvez modifier le nom </w:t>
      </w:r>
      <w:r>
        <w:t xml:space="preserve">complet </w:t>
      </w:r>
      <w:r w:rsidRPr="00FA7C81">
        <w:t>du projet.</w:t>
      </w:r>
    </w:p>
    <w:p w14:paraId="0F7A5380" w14:textId="77777777" w:rsidR="00C71317" w:rsidRPr="00FA7C81" w:rsidRDefault="00C71317" w:rsidP="0099647D">
      <w:pPr>
        <w:pStyle w:val="ListBullet"/>
        <w:ind w:left="720"/>
      </w:pPr>
      <w:r w:rsidRPr="00FA7C81">
        <w:t xml:space="preserve">Utilisez la </w:t>
      </w:r>
      <w:proofErr w:type="spellStart"/>
      <w:r w:rsidRPr="0099647D">
        <w:rPr>
          <w:b/>
          <w:bCs/>
        </w:rPr>
        <w:t>Search</w:t>
      </w:r>
      <w:proofErr w:type="spellEnd"/>
      <w:r>
        <w:t xml:space="preserve"> (</w:t>
      </w:r>
      <w:r w:rsidRPr="00FA7C81">
        <w:t>recherche</w:t>
      </w:r>
      <w:r>
        <w:t>)</w:t>
      </w:r>
      <w:r w:rsidRPr="00FA7C81">
        <w:t xml:space="preserve"> dans le nom de la langue pour trouver le code ethnologue pour votre langue. </w:t>
      </w:r>
    </w:p>
    <w:p w14:paraId="62E20022" w14:textId="77777777" w:rsidR="00C71317" w:rsidRDefault="00C71317" w:rsidP="00FA69C4">
      <w:pPr>
        <w:pStyle w:val="ListBullet"/>
        <w:ind w:left="720"/>
      </w:pPr>
      <w:r w:rsidRPr="0099647D">
        <w:rPr>
          <w:rStyle w:val="UserInterface"/>
        </w:rPr>
        <w:t xml:space="preserve">Scope </w:t>
      </w:r>
      <w:r>
        <w:rPr>
          <w:rStyle w:val="UserInterface"/>
        </w:rPr>
        <w:t xml:space="preserve">(L’étendue) </w:t>
      </w:r>
      <w:r w:rsidRPr="0099647D">
        <w:t>Est-ce que le projet sera une Bible complète ou u</w:t>
      </w:r>
      <w:r w:rsidRPr="00FA7C81">
        <w:t>ne Bible complète comprenant l'apocryphe, le Nouveau Testament ou tout</w:t>
      </w:r>
      <w:r>
        <w:t xml:space="preserve"> autre groupe de livres.</w:t>
      </w:r>
    </w:p>
    <w:p w14:paraId="132BFFC1" w14:textId="77777777" w:rsidR="00C71317" w:rsidRPr="00FA7C81" w:rsidRDefault="00C71317" w:rsidP="00FA69C4">
      <w:pPr>
        <w:pStyle w:val="ListBullet"/>
        <w:ind w:left="720"/>
      </w:pPr>
      <w:r w:rsidRPr="00FA7C81">
        <w:t xml:space="preserve">Le </w:t>
      </w:r>
      <w:r w:rsidRPr="00CA6375">
        <w:rPr>
          <w:b/>
          <w:bCs/>
        </w:rPr>
        <w:t>type de traduction</w:t>
      </w:r>
      <w:r w:rsidRPr="00FA7C81">
        <w:t xml:space="preserve"> désigne s'il s'agit de la première traduction pour cette langue, d'une révision d'une traduction existante, d'une nouvelle traduction ou d'une traduction comprenant des documents d'étude, comme une étude biblique.</w:t>
      </w:r>
    </w:p>
    <w:p w14:paraId="19FF5C11" w14:textId="77777777" w:rsidR="00C71317" w:rsidRPr="00FA7C81" w:rsidRDefault="00C71317" w:rsidP="00083C5F">
      <w:pPr>
        <w:pStyle w:val="ListBullet"/>
        <w:ind w:left="720"/>
      </w:pPr>
      <w:r w:rsidRPr="0099647D">
        <w:rPr>
          <w:b/>
          <w:bCs/>
        </w:rPr>
        <w:t>Country</w:t>
      </w:r>
      <w:r>
        <w:t xml:space="preserve"> : </w:t>
      </w:r>
      <w:r w:rsidRPr="00FA7C81">
        <w:t xml:space="preserve">Indiquez le pays où la langue est parlée. Vous pouvez taper quelques lettres du nom puis choisir le pays désiré. Vous pouvez spécifier plus </w:t>
      </w:r>
      <w:r>
        <w:t xml:space="preserve"> qu’</w:t>
      </w:r>
      <w:r w:rsidRPr="00FA7C81">
        <w:t>un pays si la langue se propage au-delà des frontières</w:t>
      </w:r>
    </w:p>
    <w:p w14:paraId="747BC08E" w14:textId="77777777" w:rsidR="00C71317" w:rsidRPr="00FA7C81" w:rsidRDefault="00C71317" w:rsidP="00033632">
      <w:pPr>
        <w:pStyle w:val="ListBullet"/>
        <w:ind w:left="720"/>
      </w:pPr>
      <w:proofErr w:type="spellStart"/>
      <w:r w:rsidRPr="0099647D">
        <w:rPr>
          <w:b/>
          <w:bCs/>
        </w:rPr>
        <w:t>Rights</w:t>
      </w:r>
      <w:proofErr w:type="spellEnd"/>
      <w:r w:rsidRPr="0099647D">
        <w:rPr>
          <w:b/>
          <w:bCs/>
        </w:rPr>
        <w:t xml:space="preserve"> </w:t>
      </w:r>
      <w:proofErr w:type="spellStart"/>
      <w:r w:rsidRPr="0099647D">
        <w:rPr>
          <w:b/>
          <w:bCs/>
        </w:rPr>
        <w:t>holder</w:t>
      </w:r>
      <w:proofErr w:type="spellEnd"/>
      <w:r>
        <w:t> : L</w:t>
      </w:r>
      <w:r w:rsidRPr="00FA7C81">
        <w:t>e détenteur des droits serait l'organisation dont vous attendez le droit d'auteur pour une édition imprimée. Cela peut également être modifié plus tard.</w:t>
      </w:r>
    </w:p>
    <w:p w14:paraId="4A96F342" w14:textId="77777777" w:rsidR="00C71317" w:rsidRPr="00FA7C81" w:rsidRDefault="00C71317" w:rsidP="0099647D">
      <w:pPr>
        <w:pStyle w:val="ListBullet"/>
        <w:ind w:left="720"/>
      </w:pPr>
      <w:r w:rsidRPr="00FA7C81">
        <w:t>Les quatre derniers champs vous permettent d'ajouter d'autres informations si elles sont pertinentes pour décrire votre projet. (Aucune de ces exigences n'est requise.)</w:t>
      </w:r>
    </w:p>
    <w:p w14:paraId="1BFF0591" w14:textId="77777777" w:rsidR="00C71317" w:rsidRPr="00FA7C81" w:rsidRDefault="00C71317" w:rsidP="0099647D">
      <w:pPr>
        <w:pStyle w:val="ListBullet"/>
        <w:ind w:left="720"/>
      </w:pPr>
      <w:r w:rsidRPr="00FA7C81">
        <w:t xml:space="preserve">Vous pouvez indiquer si votre projet est </w:t>
      </w:r>
      <w:r w:rsidRPr="0099647D">
        <w:rPr>
          <w:b/>
          <w:bCs/>
        </w:rPr>
        <w:t>confidentiel</w:t>
      </w:r>
      <w:r w:rsidRPr="00FA7C81">
        <w:t xml:space="preserve"> ou non. Seuls les utilisateurs enregistrés de Paratext 8 peuvent afficher le nom des projets standard, un projet confidentiel sera masqué même par d'autres utilisateurs de Paratext 8.</w:t>
      </w:r>
    </w:p>
    <w:p w14:paraId="2185564E" w14:textId="77777777" w:rsidR="00C71317" w:rsidRPr="00FA7C81" w:rsidRDefault="00C71317" w:rsidP="0099647D">
      <w:pPr>
        <w:pStyle w:val="ListBullet"/>
        <w:ind w:left="720"/>
      </w:pPr>
      <w:r w:rsidRPr="00FA7C81">
        <w:t xml:space="preserve">Une autre option consiste à marquer un projet comme un projet </w:t>
      </w:r>
      <w:r w:rsidRPr="006F5228">
        <w:rPr>
          <w:b/>
          <w:bCs/>
        </w:rPr>
        <w:t>de test ou de formation</w:t>
      </w:r>
      <w:r w:rsidRPr="00FA7C81">
        <w:t>. Vous pouvez utiliser cette option pour les projets de test que vous créez ou pour les projets que vous utilisez pour la pratique dans un cours de formation.</w:t>
      </w:r>
    </w:p>
    <w:p w14:paraId="134CC4E2" w14:textId="77777777" w:rsidR="00C71317" w:rsidRPr="00CA13ED" w:rsidRDefault="00C71317" w:rsidP="00CA6375">
      <w:pPr>
        <w:pStyle w:val="ImageRight"/>
      </w:pPr>
      <w:r w:rsidRPr="00CA13ED">
        <w:rPr>
          <w:noProof/>
          <w:lang w:val="en-AU" w:eastAsia="en-AU"/>
        </w:rPr>
        <w:lastRenderedPageBreak/>
        <w:drawing>
          <wp:inline distT="0" distB="0" distL="0" distR="0" wp14:anchorId="772CB1A6" wp14:editId="08A824F8">
            <wp:extent cx="3160395" cy="277495"/>
            <wp:effectExtent l="0" t="0" r="190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0395" cy="277495"/>
                    </a:xfrm>
                    <a:prstGeom prst="rect">
                      <a:avLst/>
                    </a:prstGeom>
                  </pic:spPr>
                </pic:pic>
              </a:graphicData>
            </a:graphic>
          </wp:inline>
        </w:drawing>
      </w:r>
    </w:p>
    <w:p w14:paraId="0329BDB7" w14:textId="77777777" w:rsidR="00C71317" w:rsidRDefault="00C71317" w:rsidP="008839C6">
      <w:pPr>
        <w:pStyle w:val="ListBullet"/>
        <w:ind w:left="720"/>
      </w:pPr>
      <w:r>
        <w:t>C</w:t>
      </w:r>
      <w:r w:rsidRPr="00FA7C81">
        <w:t>onfirme</w:t>
      </w:r>
      <w:r>
        <w:t>z</w:t>
      </w:r>
      <w:r w:rsidRPr="00FA7C81">
        <w:t xml:space="preserve"> que vous acceptez de suivre les directives FOBAI dans votre projet de traduction et vous acceptez de stocker une copie de sauvegarde de votre projet dans la Bibliothèque Biblique Numérique.</w:t>
      </w:r>
    </w:p>
    <w:p w14:paraId="735FBE04" w14:textId="77777777" w:rsidR="00C71317" w:rsidRPr="00FA7C81" w:rsidRDefault="00C71317" w:rsidP="00CA6375">
      <w:pPr>
        <w:pStyle w:val="ListBullet"/>
        <w:numPr>
          <w:ilvl w:val="0"/>
          <w:numId w:val="0"/>
        </w:numPr>
        <w:ind w:left="720"/>
      </w:pPr>
      <w:r w:rsidRPr="00CA13ED">
        <w:rPr>
          <w:noProof/>
          <w:lang w:val="en-AU" w:eastAsia="en-AU"/>
        </w:rPr>
        <w:drawing>
          <wp:inline distT="0" distB="0" distL="0" distR="0" wp14:anchorId="359EF4B8" wp14:editId="2E1EFA48">
            <wp:extent cx="1590476" cy="42857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0476" cy="428571"/>
                    </a:xfrm>
                    <a:prstGeom prst="rect">
                      <a:avLst/>
                    </a:prstGeom>
                  </pic:spPr>
                </pic:pic>
              </a:graphicData>
            </a:graphic>
          </wp:inline>
        </w:drawing>
      </w:r>
    </w:p>
    <w:p w14:paraId="3B09838F" w14:textId="77777777" w:rsidR="00C71317" w:rsidRPr="00FA7C81" w:rsidRDefault="00C71317" w:rsidP="00FA7C81">
      <w:pPr>
        <w:pStyle w:val="Teacher"/>
      </w:pPr>
      <w:r w:rsidRPr="00FA7C81">
        <w:t>La Bibliothèque Biblique Numérique est un outil pour rendre les traductions disponibles en ligne ou pour les utilisateurs mobiles, mais votre projet ne sera disponible à personne jusqu'à ce que vous acceptiez de le rendre disponible.</w:t>
      </w:r>
    </w:p>
    <w:p w14:paraId="7708E946" w14:textId="77777777" w:rsidR="00C71317" w:rsidRPr="00CA13ED" w:rsidRDefault="00C71317" w:rsidP="00CA6375">
      <w:pPr>
        <w:pStyle w:val="ListBullet"/>
      </w:pPr>
      <w:r w:rsidRPr="00CA13ED">
        <w:t xml:space="preserve">Cliquez sur </w:t>
      </w:r>
      <w:proofErr w:type="spellStart"/>
      <w:r w:rsidRPr="00CA13ED">
        <w:rPr>
          <w:rStyle w:val="UserInterface"/>
        </w:rPr>
        <w:t>Submit</w:t>
      </w:r>
      <w:proofErr w:type="spellEnd"/>
      <w:r w:rsidRPr="00CA13ED">
        <w:rPr>
          <w:rStyle w:val="UserInterface"/>
        </w:rPr>
        <w:t xml:space="preserve"> Registration </w:t>
      </w:r>
      <w:r w:rsidRPr="00CA13ED">
        <w:t>(Soumettre un enregistrement)</w:t>
      </w:r>
    </w:p>
    <w:p w14:paraId="2BEA2AF3" w14:textId="77777777" w:rsidR="00C71317" w:rsidRPr="00CA13ED" w:rsidRDefault="00C71317" w:rsidP="00CA6375">
      <w:pPr>
        <w:pStyle w:val="ImageRight"/>
      </w:pPr>
      <w:r w:rsidRPr="00CA13ED">
        <w:rPr>
          <w:noProof/>
          <w:lang w:val="en-AU" w:eastAsia="en-AU"/>
        </w:rPr>
        <w:drawing>
          <wp:inline distT="0" distB="0" distL="0" distR="0" wp14:anchorId="757461E9" wp14:editId="0CDD2BF9">
            <wp:extent cx="2666667" cy="361905"/>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6667" cy="361905"/>
                    </a:xfrm>
                    <a:prstGeom prst="rect">
                      <a:avLst/>
                    </a:prstGeom>
                  </pic:spPr>
                </pic:pic>
              </a:graphicData>
            </a:graphic>
          </wp:inline>
        </w:drawing>
      </w:r>
    </w:p>
    <w:p w14:paraId="517E8451" w14:textId="77777777" w:rsidR="00C71317" w:rsidRPr="00CA13ED" w:rsidRDefault="00C71317" w:rsidP="00CA6375">
      <w:pPr>
        <w:pStyle w:val="ListResult"/>
        <w:rPr>
          <w:lang w:val="fr-FR"/>
        </w:rPr>
      </w:pPr>
      <w:r w:rsidRPr="00CA13ED">
        <w:rPr>
          <w:lang w:val="fr-FR"/>
        </w:rPr>
        <w:t>Un message s’affiche « Projet enregistré avec succès. »</w:t>
      </w:r>
    </w:p>
    <w:p w14:paraId="7DA701AC" w14:textId="77777777" w:rsidR="00C71317" w:rsidRPr="00CA6375" w:rsidRDefault="00C71317" w:rsidP="0099647D">
      <w:pPr>
        <w:pStyle w:val="ListResult"/>
        <w:rPr>
          <w:lang w:val="fr-FR"/>
        </w:rPr>
      </w:pPr>
      <w:r w:rsidRPr="00FA7C81">
        <w:rPr>
          <w:lang w:val="fr-FR"/>
        </w:rPr>
        <w:t xml:space="preserve">Le registre devrait vous dire le projet </w:t>
      </w:r>
      <w:r>
        <w:rPr>
          <w:lang w:val="fr-FR"/>
        </w:rPr>
        <w:t>inscrit</w:t>
      </w:r>
      <w:r w:rsidRPr="00FA7C81">
        <w:rPr>
          <w:lang w:val="fr-FR"/>
        </w:rPr>
        <w:t xml:space="preserve"> avec succès. </w:t>
      </w:r>
      <w:r w:rsidRPr="00CA6375">
        <w:rPr>
          <w:lang w:val="fr-FR"/>
        </w:rPr>
        <w:t>(Vous devrez peut-être faire défiler jusqu'au haut de la page pour voir ceci).</w:t>
      </w:r>
    </w:p>
    <w:p w14:paraId="0AF8130E" w14:textId="77777777" w:rsidR="00C71317" w:rsidRPr="005C4DEB" w:rsidRDefault="00C71317" w:rsidP="008839C6">
      <w:pPr>
        <w:rPr>
          <w:color w:val="000000"/>
        </w:rPr>
      </w:pPr>
      <w:r w:rsidRPr="005C4DEB">
        <w:rPr>
          <w:noProof/>
          <w:lang w:val="en-AU" w:eastAsia="en-AU"/>
        </w:rPr>
        <w:drawing>
          <wp:inline distT="0" distB="0" distL="0" distR="0" wp14:anchorId="1BEC9A8B" wp14:editId="5EF18AFB">
            <wp:extent cx="5947410" cy="349885"/>
            <wp:effectExtent l="0" t="0" r="0" b="0"/>
            <wp:docPr id="66" name="Picture 66" descr="https://lh6.googleusercontent.com/RsOBUVZUPE1Jy4-rUH8qYEfMQRh9dL0y0IZTPUZmBWm_mWEw70Rp4lQImjzEmf8nepCj4osPH6JGo-YRyUp3kKMbV0GmvWfoTLjcQiogq2K7sSmLWxxkFpUVfvc7mz_Ky9vY5q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sOBUVZUPE1Jy4-rUH8qYEfMQRh9dL0y0IZTPUZmBWm_mWEw70Rp4lQImjzEmf8nepCj4osPH6JGo-YRyUp3kKMbV0GmvWfoTLjcQiogq2K7sSmLWxxkFpUVfvc7mz_Ky9vY5q7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49885"/>
                    </a:xfrm>
                    <a:prstGeom prst="rect">
                      <a:avLst/>
                    </a:prstGeom>
                    <a:noFill/>
                    <a:ln>
                      <a:noFill/>
                    </a:ln>
                  </pic:spPr>
                </pic:pic>
              </a:graphicData>
            </a:graphic>
          </wp:inline>
        </w:drawing>
      </w:r>
    </w:p>
    <w:p w14:paraId="69FFC564" w14:textId="77777777" w:rsidR="00C71317" w:rsidRPr="00CA13ED" w:rsidRDefault="00C71317" w:rsidP="00FA69C4">
      <w:pPr>
        <w:pStyle w:val="BodyText"/>
        <w:rPr>
          <w:rFonts w:eastAsia="SimSun"/>
        </w:rPr>
      </w:pPr>
      <w:r>
        <w:rPr>
          <w:rFonts w:eastAsia="SimSun"/>
        </w:rPr>
        <w:t xml:space="preserve"> </w:t>
      </w:r>
    </w:p>
    <w:p w14:paraId="14448E35" w14:textId="77777777" w:rsidR="00C71317" w:rsidRPr="00BA5D51" w:rsidRDefault="00C71317" w:rsidP="00604A92">
      <w:pPr>
        <w:pStyle w:val="ListBullet"/>
        <w:ind w:left="357" w:hanging="357"/>
        <w:rPr>
          <w:lang w:val="en-AU"/>
        </w:rPr>
      </w:pPr>
      <w:proofErr w:type="spellStart"/>
      <w:r>
        <w:rPr>
          <w:lang w:val="en-AU"/>
        </w:rPr>
        <w:t>Retournez</w:t>
      </w:r>
      <w:proofErr w:type="spellEnd"/>
      <w:r>
        <w:rPr>
          <w:lang w:val="en-AU"/>
        </w:rPr>
        <w:t xml:space="preserve"> à</w:t>
      </w:r>
      <w:r w:rsidRPr="00BA5D51">
        <w:rPr>
          <w:lang w:val="en-AU"/>
        </w:rPr>
        <w:t xml:space="preserve"> Paratext</w:t>
      </w:r>
    </w:p>
    <w:p w14:paraId="25104AEB" w14:textId="77777777" w:rsidR="00C71317" w:rsidRPr="006F5228" w:rsidRDefault="00C71317" w:rsidP="00604A92">
      <w:pPr>
        <w:pStyle w:val="ListResult"/>
        <w:rPr>
          <w:lang w:val="fr-FR"/>
        </w:rPr>
      </w:pPr>
      <w:r w:rsidRPr="006F5228">
        <w:rPr>
          <w:lang w:val="fr-FR"/>
        </w:rPr>
        <w:t>Il devrait détecter que le projet est maintenant enregistré et vous en informer.</w:t>
      </w:r>
    </w:p>
    <w:p w14:paraId="7D16CDAB" w14:textId="77777777" w:rsidR="00C71317" w:rsidRPr="00CA13ED" w:rsidRDefault="00C71317" w:rsidP="00604A92">
      <w:pPr>
        <w:pStyle w:val="ListBullet"/>
      </w:pPr>
      <w:r w:rsidRPr="00BA5D51">
        <w:rPr>
          <w:rFonts w:ascii="Arial" w:hAnsi="Arial" w:cs="Arial"/>
          <w:noProof/>
          <w:color w:val="000000"/>
          <w:szCs w:val="22"/>
          <w:lang w:val="en-AU" w:eastAsia="en-AU"/>
        </w:rPr>
        <w:drawing>
          <wp:inline distT="0" distB="0" distL="0" distR="0" wp14:anchorId="736D99C5" wp14:editId="4EB10B8F">
            <wp:extent cx="2653665" cy="952500"/>
            <wp:effectExtent l="0" t="0" r="0" b="0"/>
            <wp:docPr id="73" name="Picture 73" descr="https://lh6.googleusercontent.com/Of86SezspKVqsPlBnUy_1CSI_yl_LEWaCN-32zTjGnuiG6c2qXI3iZ5K1t4jcjxqM8Vn3QhkAwbHL7I8JhgJfmcjQFd0Rb266JfOg0cJZ9k8zXHjc_erUSjLynwGgLy2tupFt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Of86SezspKVqsPlBnUy_1CSI_yl_LEWaCN-32zTjGnuiG6c2qXI3iZ5K1t4jcjxqM8Vn3QhkAwbHL7I8JhgJfmcjQFd0Rb266JfOg0cJZ9k8zXHjc_erUSjLynwGgLy2tupFtBhb"/>
                    <pic:cNvPicPr>
                      <a:picLocks noChangeAspect="1" noChangeArrowheads="1"/>
                    </pic:cNvPicPr>
                  </pic:nvPicPr>
                  <pic:blipFill rotWithShape="1">
                    <a:blip r:embed="rId28">
                      <a:extLst>
                        <a:ext uri="{28A0092B-C50C-407E-A947-70E740481C1C}">
                          <a14:useLocalDpi xmlns:a14="http://schemas.microsoft.com/office/drawing/2010/main" val="0"/>
                        </a:ext>
                      </a:extLst>
                    </a:blip>
                    <a:srcRect b="54235"/>
                    <a:stretch/>
                  </pic:blipFill>
                  <pic:spPr bwMode="auto">
                    <a:xfrm>
                      <a:off x="0" y="0"/>
                      <a:ext cx="2679157" cy="961650"/>
                    </a:xfrm>
                    <a:prstGeom prst="rect">
                      <a:avLst/>
                    </a:prstGeom>
                    <a:noFill/>
                    <a:ln>
                      <a:noFill/>
                    </a:ln>
                    <a:extLst>
                      <a:ext uri="{53640926-AAD7-44D8-BBD7-CCE9431645EC}">
                        <a14:shadowObscured xmlns:a14="http://schemas.microsoft.com/office/drawing/2010/main"/>
                      </a:ext>
                    </a:extLst>
                  </pic:spPr>
                </pic:pic>
              </a:graphicData>
            </a:graphic>
          </wp:inline>
        </w:drawing>
      </w:r>
    </w:p>
    <w:p w14:paraId="6EDD1114" w14:textId="77777777" w:rsidR="00C71317" w:rsidRPr="006F5228" w:rsidRDefault="00C71317" w:rsidP="00C71317">
      <w:pPr>
        <w:pStyle w:val="Heading4"/>
      </w:pPr>
      <w:bookmarkStart w:id="19" w:name="_Toc475456008"/>
      <w:r w:rsidRPr="006F5228">
        <w:lastRenderedPageBreak/>
        <w:t xml:space="preserve">Migration d'un </w:t>
      </w:r>
      <w:proofErr w:type="spellStart"/>
      <w:r w:rsidRPr="006F5228">
        <w:t>projet</w:t>
      </w:r>
      <w:proofErr w:type="spellEnd"/>
      <w:r w:rsidRPr="006F5228">
        <w:t xml:space="preserve"> </w:t>
      </w:r>
      <w:proofErr w:type="spellStart"/>
      <w:r>
        <w:t>inscrit</w:t>
      </w:r>
      <w:proofErr w:type="spellEnd"/>
      <w:r w:rsidRPr="006F5228">
        <w:t>.</w:t>
      </w:r>
      <w:bookmarkEnd w:id="19"/>
    </w:p>
    <w:p w14:paraId="31E52520" w14:textId="77777777" w:rsidR="00C71317" w:rsidRDefault="00C71317" w:rsidP="00CA6375">
      <w:pPr>
        <w:pStyle w:val="Teacher"/>
      </w:pPr>
      <w:r>
        <w:t>Si vous venez d’inscrire votre projet, vous pouvez continuer avec la migration. Sinon ouvrir le projet à migrer.</w:t>
      </w:r>
    </w:p>
    <w:p w14:paraId="3ECE1604" w14:textId="77777777" w:rsidR="00C71317" w:rsidRPr="006F5228" w:rsidRDefault="00C71317" w:rsidP="00FA69C4">
      <w:pPr>
        <w:pStyle w:val="ListBullet"/>
        <w:numPr>
          <w:ilvl w:val="0"/>
          <w:numId w:val="0"/>
        </w:numPr>
        <w:ind w:left="357"/>
      </w:pPr>
      <w:r w:rsidRPr="00BA5D51">
        <w:rPr>
          <w:rFonts w:ascii="Arial" w:hAnsi="Arial" w:cs="Arial"/>
          <w:noProof/>
          <w:color w:val="000000"/>
          <w:szCs w:val="22"/>
          <w:lang w:val="en-AU" w:eastAsia="en-AU"/>
        </w:rPr>
        <w:drawing>
          <wp:inline distT="0" distB="0" distL="0" distR="0" wp14:anchorId="7915437D" wp14:editId="3FCB0ABF">
            <wp:extent cx="2654034" cy="2081561"/>
            <wp:effectExtent l="0" t="0" r="0" b="0"/>
            <wp:docPr id="67" name="Picture 67" descr="https://lh6.googleusercontent.com/Of86SezspKVqsPlBnUy_1CSI_yl_LEWaCN-32zTjGnuiG6c2qXI3iZ5K1t4jcjxqM8Vn3QhkAwbHL7I8JhgJfmcjQFd0Rb266JfOg0cJZ9k8zXHjc_erUSjLynwGgLy2tupFt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Of86SezspKVqsPlBnUy_1CSI_yl_LEWaCN-32zTjGnuiG6c2qXI3iZ5K1t4jcjxqM8Vn3QhkAwbHL7I8JhgJfmcjQFd0Rb266JfOg0cJZ9k8zXHjc_erUSjLynwGgLy2tupFtBh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9157" cy="2101265"/>
                    </a:xfrm>
                    <a:prstGeom prst="rect">
                      <a:avLst/>
                    </a:prstGeom>
                    <a:noFill/>
                    <a:ln>
                      <a:noFill/>
                    </a:ln>
                  </pic:spPr>
                </pic:pic>
              </a:graphicData>
            </a:graphic>
          </wp:inline>
        </w:drawing>
      </w:r>
    </w:p>
    <w:p w14:paraId="032F65AF" w14:textId="77777777" w:rsidR="00C71317" w:rsidRDefault="00C71317" w:rsidP="00604A92">
      <w:pPr>
        <w:pStyle w:val="ListBullet"/>
      </w:pPr>
      <w:r w:rsidRPr="00604A92">
        <w:t>L'étape de migration comporte plusieurs cases que vous devez cocher pour vérifier que vous comprenez ce qui est impliqué.</w:t>
      </w:r>
    </w:p>
    <w:p w14:paraId="4C5C8FF7" w14:textId="77777777" w:rsidR="00C71317" w:rsidRPr="00CA13ED" w:rsidRDefault="00C71317" w:rsidP="00FA69C4">
      <w:pPr>
        <w:pStyle w:val="ListBullet3"/>
        <w:ind w:left="720"/>
      </w:pPr>
      <w:r w:rsidRPr="00CA13ED">
        <w:t>Je suis le membre de l’équipe qui a été sélectionné pour faire ce processus pour toute l’équipe.</w:t>
      </w:r>
    </w:p>
    <w:p w14:paraId="160BC2B7" w14:textId="77777777" w:rsidR="00C71317" w:rsidRPr="00CA13ED" w:rsidRDefault="00C71317" w:rsidP="00FA69C4">
      <w:pPr>
        <w:pStyle w:val="ListBullet3"/>
        <w:ind w:left="720"/>
      </w:pPr>
      <w:r w:rsidRPr="00CA13ED">
        <w:t>Notre équipe comprend que le projet PT8 sera la copie aut</w:t>
      </w:r>
      <w:r>
        <w:t>o</w:t>
      </w:r>
      <w:r w:rsidRPr="00CA13ED">
        <w:t>ri</w:t>
      </w:r>
      <w:r>
        <w:t>ta</w:t>
      </w:r>
      <w:r w:rsidRPr="00CA13ED">
        <w:t>ire du projet</w:t>
      </w:r>
    </w:p>
    <w:p w14:paraId="5C3991A3" w14:textId="77777777" w:rsidR="00C71317" w:rsidRPr="00CA13ED" w:rsidRDefault="00C71317" w:rsidP="00FA69C4">
      <w:pPr>
        <w:pStyle w:val="ListBullet3"/>
        <w:ind w:left="720"/>
      </w:pPr>
      <w:r w:rsidRPr="00CA13ED">
        <w:t>Tous les membres de l’équipe ont cessé de modifier la copie de PT7 du projet.</w:t>
      </w:r>
    </w:p>
    <w:p w14:paraId="27950C08" w14:textId="77777777" w:rsidR="00C71317" w:rsidRPr="00CA13ED" w:rsidRDefault="00C71317" w:rsidP="00FA69C4">
      <w:pPr>
        <w:pStyle w:val="ListBullet3"/>
        <w:ind w:left="720"/>
      </w:pPr>
      <w:r w:rsidRPr="00CA13ED">
        <w:t>Tous les membres de l'équipe ont effectué un Envoyer/Recevoir final de leurs modifications dans PT7.</w:t>
      </w:r>
    </w:p>
    <w:p w14:paraId="1BFB6560" w14:textId="77777777" w:rsidR="00C71317" w:rsidRPr="00CA13ED" w:rsidRDefault="00C71317" w:rsidP="00FA69C4">
      <w:pPr>
        <w:pStyle w:val="ListBullet3"/>
        <w:ind w:left="720"/>
      </w:pPr>
      <w:r w:rsidRPr="00CA13ED">
        <w:t>Cet ordinateur a reçu les changements dans PT7.</w:t>
      </w:r>
    </w:p>
    <w:p w14:paraId="166CDEE2" w14:textId="77777777" w:rsidR="00C71317" w:rsidRPr="00604A92" w:rsidRDefault="00C71317" w:rsidP="00604A92">
      <w:pPr>
        <w:pStyle w:val="ListBullet"/>
      </w:pPr>
      <w:r w:rsidRPr="00604A92">
        <w:t xml:space="preserve">Cochez ces cases si elles sont vraies, puis cliquez sur </w:t>
      </w:r>
      <w:proofErr w:type="spellStart"/>
      <w:r w:rsidRPr="00604A92">
        <w:rPr>
          <w:rStyle w:val="UserInterface"/>
        </w:rPr>
        <w:t>Migrate</w:t>
      </w:r>
      <w:proofErr w:type="spellEnd"/>
      <w:r w:rsidRPr="00604A92">
        <w:rPr>
          <w:rStyle w:val="UserInterface"/>
        </w:rPr>
        <w:t xml:space="preserve"> </w:t>
      </w:r>
      <w:proofErr w:type="spellStart"/>
      <w:r w:rsidRPr="00604A92">
        <w:rPr>
          <w:rStyle w:val="UserInterface"/>
        </w:rPr>
        <w:t>Now</w:t>
      </w:r>
      <w:proofErr w:type="spellEnd"/>
      <w:r>
        <w:t xml:space="preserve"> (</w:t>
      </w:r>
      <w:r w:rsidRPr="00604A92">
        <w:t>Migrer maintenant</w:t>
      </w:r>
      <w:r>
        <w:t>)</w:t>
      </w:r>
      <w:r w:rsidRPr="00604A92">
        <w:t xml:space="preserve"> pour continuer.</w:t>
      </w:r>
    </w:p>
    <w:p w14:paraId="69AF30C2" w14:textId="77777777" w:rsidR="00C71317" w:rsidRPr="00604A92" w:rsidRDefault="00C71317" w:rsidP="00604A92">
      <w:pPr>
        <w:pStyle w:val="Teacher"/>
      </w:pPr>
      <w:r w:rsidRPr="00604A92">
        <w:lastRenderedPageBreak/>
        <w:t>Si vous avez besoin de faire autre chose avant d'être prêt à migrer, cliquez sur «</w:t>
      </w:r>
      <w:proofErr w:type="spellStart"/>
      <w:r w:rsidRPr="00604A92">
        <w:rPr>
          <w:rStyle w:val="UserInterface"/>
        </w:rPr>
        <w:t>Migrate</w:t>
      </w:r>
      <w:proofErr w:type="spellEnd"/>
      <w:r w:rsidRPr="00604A92">
        <w:rPr>
          <w:rStyle w:val="UserInterface"/>
        </w:rPr>
        <w:t xml:space="preserve"> </w:t>
      </w:r>
      <w:proofErr w:type="spellStart"/>
      <w:r w:rsidRPr="00604A92">
        <w:rPr>
          <w:rStyle w:val="UserInterface"/>
        </w:rPr>
        <w:t>later</w:t>
      </w:r>
      <w:proofErr w:type="spellEnd"/>
      <w:r>
        <w:t xml:space="preserve"> (</w:t>
      </w:r>
      <w:r w:rsidRPr="00604A92">
        <w:t>Migrer plus tard», puis terminez vos préparatifs.</w:t>
      </w:r>
    </w:p>
    <w:p w14:paraId="00EE6636" w14:textId="77777777" w:rsidR="00C71317" w:rsidRPr="00CA6375" w:rsidRDefault="00C71317" w:rsidP="00604A92">
      <w:pPr>
        <w:pStyle w:val="ListResult"/>
        <w:rPr>
          <w:lang w:val="fr-FR"/>
        </w:rPr>
      </w:pPr>
      <w:r w:rsidRPr="00CA6375">
        <w:rPr>
          <w:lang w:val="fr-FR"/>
        </w:rPr>
        <w:t>Lorsque vous cliquez sur «Migrer maintenant», Paratext copiera le projet de votre Paratext 7 dans votre Paratext 8 et effectuera également un envoi / réception à Internet.</w:t>
      </w:r>
    </w:p>
    <w:p w14:paraId="54D3D007" w14:textId="77777777" w:rsidR="00C71317" w:rsidRPr="00604A92" w:rsidRDefault="00C71317" w:rsidP="00604A92">
      <w:pPr>
        <w:pStyle w:val="ListBullet"/>
      </w:pPr>
      <w:r w:rsidRPr="00604A92">
        <w:t xml:space="preserve">Maintenant, vos collègues peuvent aller à </w:t>
      </w:r>
      <w:r w:rsidRPr="00FA69C4">
        <w:rPr>
          <w:rStyle w:val="UserInterface"/>
        </w:rPr>
        <w:t>Paratext 8</w:t>
      </w:r>
      <w:r w:rsidRPr="00604A92">
        <w:t xml:space="preserve"> et faire un </w:t>
      </w:r>
      <w:r w:rsidRPr="00FA69C4">
        <w:rPr>
          <w:rStyle w:val="UserInterface"/>
        </w:rPr>
        <w:t>envoyer / recevoir</w:t>
      </w:r>
      <w:r w:rsidRPr="00604A92">
        <w:t xml:space="preserve"> pour recevoir le projet migré.</w:t>
      </w:r>
    </w:p>
    <w:p w14:paraId="5CE06F0A" w14:textId="77777777" w:rsidR="00C71317" w:rsidRPr="00604A92" w:rsidRDefault="00C71317" w:rsidP="00604A92">
      <w:pPr>
        <w:pStyle w:val="Teacher"/>
      </w:pPr>
      <w:r w:rsidRPr="00604A92">
        <w:t>Si elles ne disposent pas d'une connexion Internet, vous pouvez faire un envo</w:t>
      </w:r>
      <w:r>
        <w:t>yer</w:t>
      </w:r>
      <w:r w:rsidRPr="00604A92">
        <w:t xml:space="preserve"> / r</w:t>
      </w:r>
      <w:r>
        <w:t>e</w:t>
      </w:r>
      <w:r w:rsidRPr="00604A92">
        <w:t>ce</w:t>
      </w:r>
      <w:r>
        <w:t>voir</w:t>
      </w:r>
      <w:r w:rsidRPr="00604A92">
        <w:t xml:space="preserve"> vers USB ou un dossier réseau, et ils peuvent recevoir le projet dans Paratext 8 de cette façon.</w:t>
      </w:r>
    </w:p>
    <w:p w14:paraId="2910B76A" w14:textId="77777777" w:rsidR="00C71317" w:rsidRPr="00FA69C4" w:rsidRDefault="00C71317" w:rsidP="00C71317">
      <w:pPr>
        <w:pStyle w:val="Heading4"/>
      </w:pPr>
      <w:bookmarkStart w:id="20" w:name="_Toc475456009"/>
      <w:proofErr w:type="spellStart"/>
      <w:r w:rsidRPr="00FA69C4">
        <w:t>Paramètres</w:t>
      </w:r>
      <w:proofErr w:type="spellEnd"/>
      <w:r w:rsidRPr="00FA69C4">
        <w:t xml:space="preserve"> </w:t>
      </w:r>
      <w:proofErr w:type="spellStart"/>
      <w:r w:rsidRPr="00FA69C4">
        <w:t>supplémentaires</w:t>
      </w:r>
      <w:proofErr w:type="spellEnd"/>
      <w:r w:rsidRPr="00FA69C4">
        <w:t xml:space="preserve"> du </w:t>
      </w:r>
      <w:proofErr w:type="spellStart"/>
      <w:r w:rsidRPr="00FA69C4">
        <w:t>projet</w:t>
      </w:r>
      <w:bookmarkEnd w:id="20"/>
      <w:proofErr w:type="spellEnd"/>
      <w:r w:rsidRPr="00FA69C4">
        <w:t xml:space="preserve"> </w:t>
      </w:r>
    </w:p>
    <w:p w14:paraId="01591CC0" w14:textId="77777777" w:rsidR="00C71317" w:rsidRPr="00FA69C4" w:rsidRDefault="00C71317" w:rsidP="00FA69C4">
      <w:pPr>
        <w:pStyle w:val="ListBullet"/>
      </w:pPr>
      <w:r w:rsidRPr="00FA69C4">
        <w:rPr>
          <w:rStyle w:val="UserInterface"/>
          <w:rFonts w:eastAsia="SimSun"/>
        </w:rPr>
        <w:t xml:space="preserve">Identificateur de langue: </w:t>
      </w:r>
      <w:r w:rsidRPr="00FA69C4">
        <w:t>Après avoir cliqué sur «Migrer maintenant», Paratext 8 peut vous dire qu'il faut spécifier un identificateur de langue pour votre projet.</w:t>
      </w:r>
    </w:p>
    <w:p w14:paraId="52B0B0EA" w14:textId="77777777" w:rsidR="00C71317" w:rsidRPr="00FA69C4" w:rsidRDefault="00C71317" w:rsidP="00FA69C4">
      <w:pPr>
        <w:pStyle w:val="Teacher"/>
        <w:rPr>
          <w:rFonts w:eastAsia="SimSun"/>
        </w:rPr>
      </w:pPr>
      <w:r w:rsidRPr="00FA69C4">
        <w:rPr>
          <w:rFonts w:eastAsia="SimSun"/>
        </w:rPr>
        <w:t xml:space="preserve">Vous pouvez vérifier le nom de la langue et l'identificateur de langue de votre projet en allant dans </w:t>
      </w:r>
      <w:r w:rsidRPr="00FA69C4">
        <w:rPr>
          <w:rStyle w:val="UserInterface"/>
          <w:rFonts w:eastAsia="SimSun"/>
        </w:rPr>
        <w:t>Projet</w:t>
      </w:r>
      <w:r w:rsidRPr="00FA69C4">
        <w:rPr>
          <w:rFonts w:eastAsia="SimSun"/>
        </w:rPr>
        <w:t xml:space="preserve">&gt; </w:t>
      </w:r>
      <w:r w:rsidRPr="00FA69C4">
        <w:rPr>
          <w:rStyle w:val="UserInterface"/>
          <w:rFonts w:eastAsia="SimSun"/>
        </w:rPr>
        <w:t>Propriétés et paramètres du projet</w:t>
      </w:r>
      <w:r w:rsidRPr="00FA69C4">
        <w:rPr>
          <w:rFonts w:eastAsia="SimSun"/>
        </w:rPr>
        <w:t xml:space="preserve"> et en consultant les paramètres de langue. L'identifiant de la langue est </w:t>
      </w:r>
      <w:r>
        <w:rPr>
          <w:rFonts w:eastAsia="SimSun"/>
        </w:rPr>
        <w:t xml:space="preserve">soit </w:t>
      </w:r>
      <w:r w:rsidRPr="00FA69C4">
        <w:rPr>
          <w:rFonts w:eastAsia="SimSun"/>
        </w:rPr>
        <w:t>entre parenthèses après le nom de la langue</w:t>
      </w:r>
      <w:r>
        <w:rPr>
          <w:rFonts w:eastAsia="SimSun"/>
        </w:rPr>
        <w:t xml:space="preserve"> ou en-dessous le nom.</w:t>
      </w:r>
      <w:r w:rsidRPr="00FA69C4">
        <w:rPr>
          <w:rFonts w:eastAsia="SimSun"/>
        </w:rPr>
        <w:t>.</w:t>
      </w:r>
    </w:p>
    <w:p w14:paraId="5F7FDF91" w14:textId="77777777" w:rsidR="00C71317" w:rsidRPr="00FA69C4" w:rsidRDefault="00C71317" w:rsidP="00FA69C4">
      <w:pPr>
        <w:pStyle w:val="ListBullet"/>
      </w:pPr>
      <w:r w:rsidRPr="00FA69C4">
        <w:rPr>
          <w:rStyle w:val="UserInterface"/>
        </w:rPr>
        <w:t>Livres</w:t>
      </w:r>
      <w:r w:rsidRPr="00FA69C4">
        <w:t>: Les propriétés et paramètres du projet comportent un onglet «</w:t>
      </w:r>
      <w:r w:rsidRPr="00FA69C4">
        <w:rPr>
          <w:rStyle w:val="UserInterface"/>
        </w:rPr>
        <w:t>Livres</w:t>
      </w:r>
      <w:r w:rsidRPr="00FA69C4">
        <w:t xml:space="preserve">», vous spécifiez ici les </w:t>
      </w:r>
      <w:r w:rsidRPr="00FA69C4">
        <w:lastRenderedPageBreak/>
        <w:t>livres que vous prévoyez d'avoir dans votre projet.</w:t>
      </w:r>
      <w:r w:rsidRPr="00BA5D51">
        <w:rPr>
          <w:noProof/>
          <w:lang w:val="en-AU" w:eastAsia="en-AU"/>
        </w:rPr>
        <w:drawing>
          <wp:inline distT="0" distB="0" distL="0" distR="0" wp14:anchorId="6B68106F" wp14:editId="124B645E">
            <wp:extent cx="2609982" cy="2664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1341" cy="2675594"/>
                    </a:xfrm>
                    <a:prstGeom prst="rect">
                      <a:avLst/>
                    </a:prstGeom>
                  </pic:spPr>
                </pic:pic>
              </a:graphicData>
            </a:graphic>
          </wp:inline>
        </w:drawing>
      </w:r>
    </w:p>
    <w:p w14:paraId="47B0ABD2" w14:textId="77777777" w:rsidR="00C71317" w:rsidRDefault="00C71317" w:rsidP="00033632">
      <w:pPr>
        <w:pStyle w:val="Teacher"/>
        <w:rPr>
          <w:rFonts w:eastAsia="SimSun"/>
        </w:rPr>
      </w:pPr>
      <w:r w:rsidRPr="00FA69C4">
        <w:rPr>
          <w:rFonts w:eastAsia="SimSun"/>
        </w:rPr>
        <w:t xml:space="preserve">Vous pouvez choisir un livre par livre, ou spécifier </w:t>
      </w:r>
      <w:r w:rsidRPr="00FA69C4">
        <w:rPr>
          <w:rFonts w:eastAsia="SimSun"/>
          <w:b/>
          <w:bCs/>
        </w:rPr>
        <w:t>Ancien Testament</w:t>
      </w:r>
      <w:r w:rsidRPr="00FA69C4">
        <w:rPr>
          <w:rFonts w:eastAsia="SimSun"/>
        </w:rPr>
        <w:t xml:space="preserve">, </w:t>
      </w:r>
      <w:r w:rsidRPr="00FA69C4">
        <w:rPr>
          <w:rFonts w:eastAsia="SimSun"/>
          <w:b/>
          <w:bCs/>
        </w:rPr>
        <w:t>Nouveau Testament</w:t>
      </w:r>
      <w:r w:rsidRPr="00FA69C4">
        <w:rPr>
          <w:rFonts w:eastAsia="SimSun"/>
        </w:rPr>
        <w:t xml:space="preserve">, </w:t>
      </w:r>
      <w:proofErr w:type="spellStart"/>
      <w:r w:rsidRPr="00FA69C4">
        <w:rPr>
          <w:rFonts w:eastAsia="SimSun"/>
          <w:b/>
          <w:bCs/>
        </w:rPr>
        <w:t>Deuterocanon</w:t>
      </w:r>
      <w:proofErr w:type="spellEnd"/>
      <w:r w:rsidRPr="00FA69C4">
        <w:rPr>
          <w:rFonts w:eastAsia="SimSun"/>
        </w:rPr>
        <w:t xml:space="preserve"> en utilisant les boutons. Vous pouvez modifier cette liste de livres plus tard dans le projet si vos </w:t>
      </w:r>
      <w:r>
        <w:rPr>
          <w:rFonts w:eastAsia="SimSun"/>
        </w:rPr>
        <w:t>attentes</w:t>
      </w:r>
      <w:r w:rsidRPr="00FA69C4">
        <w:rPr>
          <w:rFonts w:eastAsia="SimSun"/>
        </w:rPr>
        <w:t xml:space="preserve"> pour le projet changent.</w:t>
      </w:r>
    </w:p>
    <w:p w14:paraId="5FBC7193" w14:textId="77777777" w:rsidR="00C71317" w:rsidRPr="00FA69C4" w:rsidRDefault="00C71317" w:rsidP="0076069E">
      <w:pPr>
        <w:pStyle w:val="Teacher"/>
        <w:rPr>
          <w:rFonts w:eastAsia="SimSun"/>
        </w:rPr>
      </w:pPr>
      <w:r>
        <w:rPr>
          <w:rFonts w:eastAsia="SimSun"/>
        </w:rPr>
        <w:t xml:space="preserve">N.B. Après avoir migrer votre projet, il faut migrer la </w:t>
      </w:r>
      <w:r>
        <w:t>re</w:t>
      </w:r>
      <w:r w:rsidRPr="00F371CF">
        <w:t xml:space="preserve">traduction, </w:t>
      </w:r>
      <w:r>
        <w:t xml:space="preserve">et tous les projet filles l’un après l’autre.. </w:t>
      </w:r>
    </w:p>
    <w:p w14:paraId="0AD4BA85" w14:textId="77777777" w:rsidR="00FA7C81" w:rsidRDefault="00FA7C81"/>
    <w:p w14:paraId="0285C676" w14:textId="77777777" w:rsidR="00C71317" w:rsidRPr="00CA13ED" w:rsidRDefault="00C71317" w:rsidP="00C71317">
      <w:pPr>
        <w:pStyle w:val="Sectionheading"/>
      </w:pPr>
      <w:r w:rsidRPr="00CA13ED">
        <w:t>Migrer un projet non</w:t>
      </w:r>
      <w:r>
        <w:t xml:space="preserve"> </w:t>
      </w:r>
      <w:r w:rsidRPr="00CA13ED">
        <w:t>partagé</w:t>
      </w:r>
    </w:p>
    <w:p w14:paraId="611B51B1" w14:textId="77777777" w:rsidR="00C71317" w:rsidRPr="00CA13ED" w:rsidRDefault="00C71317" w:rsidP="00C71317">
      <w:pPr>
        <w:pStyle w:val="Heading4"/>
      </w:pPr>
      <w:bookmarkStart w:id="21" w:name="_Toc475456010"/>
      <w:proofErr w:type="spellStart"/>
      <w:r w:rsidRPr="00CA13ED">
        <w:t>Migrer</w:t>
      </w:r>
      <w:proofErr w:type="spellEnd"/>
      <w:r w:rsidRPr="00CA13ED">
        <w:t xml:space="preserve"> un </w:t>
      </w:r>
      <w:proofErr w:type="spellStart"/>
      <w:r w:rsidRPr="00CA13ED">
        <w:t>projet</w:t>
      </w:r>
      <w:proofErr w:type="spellEnd"/>
      <w:r w:rsidRPr="00CA13ED">
        <w:t xml:space="preserve"> non partagé</w:t>
      </w:r>
      <w:bookmarkEnd w:id="21"/>
      <w:r w:rsidRPr="00CA13ED">
        <w:t xml:space="preserve"> </w:t>
      </w:r>
    </w:p>
    <w:p w14:paraId="7019CF50" w14:textId="77777777" w:rsidR="00C71317" w:rsidRPr="00CA13ED" w:rsidRDefault="00C71317" w:rsidP="00033632">
      <w:pPr>
        <w:pStyle w:val="Teacher"/>
      </w:pPr>
      <w:r w:rsidRPr="00CA13ED">
        <w:t xml:space="preserve">Si un projet n’a pas été partagé en Paratext 7, puis vous n’avez pas besoin de l’inscrire avant </w:t>
      </w:r>
      <w:r>
        <w:t>de</w:t>
      </w:r>
      <w:r w:rsidRPr="00CA13ED">
        <w:t xml:space="preserve"> migrer</w:t>
      </w:r>
      <w:r>
        <w:t xml:space="preserve"> mais c’est fortement recommandé.</w:t>
      </w:r>
      <w:r w:rsidRPr="00CA13ED">
        <w:t xml:space="preserve">. </w:t>
      </w:r>
    </w:p>
    <w:p w14:paraId="29332301" w14:textId="77777777" w:rsidR="00C71317" w:rsidRPr="00CA13ED" w:rsidRDefault="00C71317" w:rsidP="00AF23D6">
      <w:pPr>
        <w:pStyle w:val="ListBullet"/>
      </w:pPr>
      <w:r w:rsidRPr="00CA13ED">
        <w:t>Lancez Paratext 8</w:t>
      </w:r>
    </w:p>
    <w:p w14:paraId="29D2A96B" w14:textId="77777777" w:rsidR="00C71317" w:rsidRPr="00CA13ED" w:rsidRDefault="00C71317" w:rsidP="00AF23D6">
      <w:pPr>
        <w:pStyle w:val="ListBullet"/>
        <w:rPr>
          <w:rStyle w:val="UserInterface"/>
        </w:rPr>
      </w:pPr>
      <w:r w:rsidRPr="00CA13ED">
        <w:rPr>
          <w:rStyle w:val="UserInterface"/>
        </w:rPr>
        <w:t>Fichier&gt; Ouvrir un projet/ressource</w:t>
      </w:r>
    </w:p>
    <w:p w14:paraId="11BA2F5D" w14:textId="77777777" w:rsidR="00C71317" w:rsidRPr="00CA13ED" w:rsidRDefault="00C71317" w:rsidP="00AF23D6">
      <w:pPr>
        <w:pStyle w:val="ListBullet"/>
        <w:rPr>
          <w:rStyle w:val="UserInterface"/>
        </w:rPr>
      </w:pPr>
      <w:r w:rsidRPr="00CA13ED">
        <w:t>Cliquez sur</w:t>
      </w:r>
      <w:r w:rsidRPr="00CA13ED">
        <w:rPr>
          <w:rStyle w:val="UserInterface"/>
        </w:rPr>
        <w:t xml:space="preserve"> « Afficher les projets Paratext 7 »</w:t>
      </w:r>
    </w:p>
    <w:p w14:paraId="2EB7ACD2" w14:textId="77777777" w:rsidR="00C71317" w:rsidRPr="00CA13ED" w:rsidRDefault="00C71317" w:rsidP="00AF23D6">
      <w:pPr>
        <w:pStyle w:val="ListBullet"/>
        <w:rPr>
          <w:rStyle w:val="UserInterface"/>
        </w:rPr>
      </w:pPr>
      <w:r w:rsidRPr="00CA13ED">
        <w:lastRenderedPageBreak/>
        <w:t>Choisissez</w:t>
      </w:r>
      <w:r w:rsidRPr="00CA13ED">
        <w:rPr>
          <w:rStyle w:val="UserInterface"/>
        </w:rPr>
        <w:t xml:space="preserve"> </w:t>
      </w:r>
      <w:r w:rsidRPr="00CA13ED">
        <w:t>le projet à migrer.</w:t>
      </w:r>
    </w:p>
    <w:p w14:paraId="576DCA4E" w14:textId="77777777" w:rsidR="00C71317" w:rsidRPr="00CA13ED" w:rsidRDefault="00C71317" w:rsidP="00AF23D6">
      <w:pPr>
        <w:pStyle w:val="ListBullet"/>
      </w:pPr>
      <w:r w:rsidRPr="00CA13ED">
        <w:t xml:space="preserve">Cliquez sur </w:t>
      </w:r>
      <w:proofErr w:type="spellStart"/>
      <w:r w:rsidRPr="00CA13ED">
        <w:rPr>
          <w:rStyle w:val="UserInterface"/>
        </w:rPr>
        <w:t>Migrate</w:t>
      </w:r>
      <w:proofErr w:type="spellEnd"/>
      <w:r w:rsidRPr="00CA13ED">
        <w:rPr>
          <w:rStyle w:val="UserInterface"/>
        </w:rPr>
        <w:t xml:space="preserve"> </w:t>
      </w:r>
      <w:proofErr w:type="spellStart"/>
      <w:r w:rsidRPr="00CA13ED">
        <w:rPr>
          <w:rStyle w:val="UserInterface"/>
        </w:rPr>
        <w:t>now</w:t>
      </w:r>
      <w:proofErr w:type="spellEnd"/>
      <w:r w:rsidRPr="00CA13ED">
        <w:rPr>
          <w:rStyle w:val="UserInterface"/>
        </w:rPr>
        <w:t xml:space="preserve"> </w:t>
      </w:r>
      <w:r w:rsidRPr="00CA13ED">
        <w:t>(migrer maintenant)</w:t>
      </w:r>
    </w:p>
    <w:p w14:paraId="29F70042" w14:textId="77777777" w:rsidR="00C71317" w:rsidRPr="00CA13ED" w:rsidRDefault="00C71317" w:rsidP="00AF23D6">
      <w:pPr>
        <w:pStyle w:val="ListBullet"/>
        <w:numPr>
          <w:ilvl w:val="0"/>
          <w:numId w:val="0"/>
        </w:numPr>
        <w:ind w:left="357"/>
        <w:rPr>
          <w:rFonts w:ascii="Arial" w:hAnsi="Arial" w:cs="Arial"/>
          <w:b/>
          <w:bCs/>
          <w:color w:val="000000"/>
          <w:szCs w:val="22"/>
        </w:rPr>
      </w:pPr>
      <w:r w:rsidRPr="00CA13ED">
        <w:rPr>
          <w:noProof/>
          <w:lang w:val="en-AU" w:eastAsia="en-AU"/>
        </w:rPr>
        <mc:AlternateContent>
          <mc:Choice Requires="wps">
            <w:drawing>
              <wp:anchor distT="0" distB="0" distL="114300" distR="114300" simplePos="0" relativeHeight="251678720" behindDoc="0" locked="0" layoutInCell="1" allowOverlap="1" wp14:anchorId="5DFC82F4" wp14:editId="3B38A2C2">
                <wp:simplePos x="0" y="0"/>
                <wp:positionH relativeFrom="column">
                  <wp:posOffset>2105808</wp:posOffset>
                </wp:positionH>
                <wp:positionV relativeFrom="paragraph">
                  <wp:posOffset>1371497</wp:posOffset>
                </wp:positionV>
                <wp:extent cx="595423" cy="297711"/>
                <wp:effectExtent l="0" t="0" r="14605" b="26670"/>
                <wp:wrapNone/>
                <wp:docPr id="23" name="Oval 23"/>
                <wp:cNvGraphicFramePr/>
                <a:graphic xmlns:a="http://schemas.openxmlformats.org/drawingml/2006/main">
                  <a:graphicData uri="http://schemas.microsoft.com/office/word/2010/wordprocessingShape">
                    <wps:wsp>
                      <wps:cNvSpPr/>
                      <wps:spPr>
                        <a:xfrm>
                          <a:off x="0" y="0"/>
                          <a:ext cx="595423" cy="2977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796498" id="Oval 23" o:spid="_x0000_s1026" style="position:absolute;margin-left:165.8pt;margin-top:108pt;width:46.9pt;height:23.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" filled="f" strokecolor="red" strokeweight="2pt"/>
            </w:pict>
          </mc:Fallback>
        </mc:AlternateContent>
      </w:r>
      <w:r w:rsidRPr="00CA13ED">
        <w:rPr>
          <w:noProof/>
          <w:lang w:val="en-AU" w:eastAsia="en-AU"/>
        </w:rPr>
        <w:drawing>
          <wp:inline distT="0" distB="0" distL="0" distR="0" wp14:anchorId="06C8B755" wp14:editId="5D2DFCF6">
            <wp:extent cx="2825471" cy="161181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0292" cy="1620268"/>
                    </a:xfrm>
                    <a:prstGeom prst="rect">
                      <a:avLst/>
                    </a:prstGeom>
                  </pic:spPr>
                </pic:pic>
              </a:graphicData>
            </a:graphic>
          </wp:inline>
        </w:drawing>
      </w:r>
    </w:p>
    <w:p w14:paraId="03D1A95D" w14:textId="77777777" w:rsidR="00C71317" w:rsidRPr="00CA13ED" w:rsidRDefault="00C71317" w:rsidP="009E25AD">
      <w:pPr>
        <w:pStyle w:val="Teacher"/>
      </w:pPr>
      <w:r w:rsidRPr="00CA13ED">
        <w:t>N.B. Les projets non partagés n’ont pas besoin d’être inscrits (registrés), mais il est conseillé.</w:t>
      </w:r>
    </w:p>
    <w:p w14:paraId="1D5B0FE8" w14:textId="77777777" w:rsidR="00C71317" w:rsidRPr="00CA13ED" w:rsidRDefault="00C71317" w:rsidP="00AF23D6">
      <w:pPr>
        <w:pStyle w:val="ListBullet"/>
      </w:pPr>
      <w:r w:rsidRPr="00CA13ED">
        <w:t xml:space="preserve">Cliquez sur le bouton </w:t>
      </w:r>
      <w:proofErr w:type="spellStart"/>
      <w:r w:rsidRPr="00CA13ED">
        <w:rPr>
          <w:rStyle w:val="UserInterface"/>
        </w:rPr>
        <w:t>Migrate</w:t>
      </w:r>
      <w:proofErr w:type="spellEnd"/>
      <w:r w:rsidRPr="00CA13ED">
        <w:rPr>
          <w:rStyle w:val="UserInterface"/>
        </w:rPr>
        <w:t xml:space="preserve"> </w:t>
      </w:r>
      <w:proofErr w:type="spellStart"/>
      <w:r w:rsidRPr="00CA13ED">
        <w:rPr>
          <w:rStyle w:val="UserInterface"/>
        </w:rPr>
        <w:t>Now</w:t>
      </w:r>
      <w:proofErr w:type="spellEnd"/>
      <w:r w:rsidRPr="00CA13ED">
        <w:t xml:space="preserve"> </w:t>
      </w:r>
    </w:p>
    <w:p w14:paraId="497DF6D2" w14:textId="77777777" w:rsidR="00C71317" w:rsidRPr="00CA13ED" w:rsidRDefault="00C71317" w:rsidP="00AF23D6">
      <w:pPr>
        <w:pStyle w:val="ListBullet"/>
      </w:pPr>
      <w:r w:rsidRPr="00CA13ED">
        <w:t xml:space="preserve">Vous devez répondre à une série de questions (similaire au partage de départ en Paratext 7). </w:t>
      </w:r>
    </w:p>
    <w:p w14:paraId="0072B155" w14:textId="77777777" w:rsidR="00C71317" w:rsidRPr="00CA13ED" w:rsidRDefault="00C71317" w:rsidP="00AF23D6">
      <w:pPr>
        <w:pStyle w:val="ListBullet"/>
        <w:numPr>
          <w:ilvl w:val="0"/>
          <w:numId w:val="0"/>
        </w:numPr>
        <w:ind w:left="357"/>
      </w:pPr>
      <w:r w:rsidRPr="00CA13ED">
        <w:rPr>
          <w:noProof/>
          <w:lang w:val="en-AU" w:eastAsia="en-AU"/>
        </w:rPr>
        <w:drawing>
          <wp:inline distT="0" distB="0" distL="0" distR="0" wp14:anchorId="484E5557" wp14:editId="6CF71F4C">
            <wp:extent cx="2533650" cy="1987144"/>
            <wp:effectExtent l="0" t="0" r="0" b="0"/>
            <wp:docPr id="32" name="Picture 32" descr="https://lh6.googleusercontent.com/Of86SezspKVqsPlBnUy_1CSI_yl_LEWaCN-32zTjGnuiG6c2qXI3iZ5K1t4jcjxqM8Vn3QhkAwbHL7I8JhgJfmcjQFd0Rb266JfOg0cJZ9k8zXHjc_erUSjLynwGgLy2tupFt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Of86SezspKVqsPlBnUy_1CSI_yl_LEWaCN-32zTjGnuiG6c2qXI3iZ5K1t4jcjxqM8Vn3QhkAwbHL7I8JhgJfmcjQFd0Rb266JfOg0cJZ9k8zXHjc_erUSjLynwGgLy2tupFtBh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7128" cy="2013401"/>
                    </a:xfrm>
                    <a:prstGeom prst="rect">
                      <a:avLst/>
                    </a:prstGeom>
                    <a:noFill/>
                    <a:ln>
                      <a:noFill/>
                    </a:ln>
                  </pic:spPr>
                </pic:pic>
              </a:graphicData>
            </a:graphic>
          </wp:inline>
        </w:drawing>
      </w:r>
    </w:p>
    <w:p w14:paraId="4B09B197" w14:textId="77777777" w:rsidR="00C71317" w:rsidRPr="00CA13ED" w:rsidRDefault="00C71317" w:rsidP="008202B2">
      <w:pPr>
        <w:pStyle w:val="ListBullet"/>
      </w:pPr>
      <w:r w:rsidRPr="00CA13ED">
        <w:t xml:space="preserve">Le bouton </w:t>
      </w:r>
      <w:proofErr w:type="spellStart"/>
      <w:r w:rsidRPr="00CA13ED">
        <w:rPr>
          <w:rStyle w:val="UserInterface"/>
        </w:rPr>
        <w:t>Migrate</w:t>
      </w:r>
      <w:proofErr w:type="spellEnd"/>
      <w:r w:rsidRPr="00CA13ED">
        <w:rPr>
          <w:rStyle w:val="UserInterface"/>
        </w:rPr>
        <w:t xml:space="preserve"> </w:t>
      </w:r>
      <w:proofErr w:type="spellStart"/>
      <w:r w:rsidRPr="00CA13ED">
        <w:rPr>
          <w:rStyle w:val="UserInterface"/>
        </w:rPr>
        <w:t>Now</w:t>
      </w:r>
      <w:proofErr w:type="spellEnd"/>
      <w:r w:rsidRPr="00CA13ED">
        <w:t xml:space="preserve"> sera actif </w:t>
      </w:r>
      <w:r>
        <w:t>quand</w:t>
      </w:r>
      <w:r w:rsidRPr="00CA13ED">
        <w:t xml:space="preserve"> </w:t>
      </w:r>
      <w:r>
        <w:t xml:space="preserve">vous avez répondu à </w:t>
      </w:r>
      <w:r w:rsidRPr="00CA13ED">
        <w:t>toutes les questions.</w:t>
      </w:r>
    </w:p>
    <w:p w14:paraId="4DEED209" w14:textId="77777777" w:rsidR="00C71317" w:rsidRPr="00CA13ED" w:rsidRDefault="00C71317" w:rsidP="00033632">
      <w:pPr>
        <w:pStyle w:val="ListBullet"/>
      </w:pPr>
      <w:r>
        <w:t xml:space="preserve">Lorsque vous cliquez sur </w:t>
      </w:r>
      <w:proofErr w:type="spellStart"/>
      <w:r w:rsidRPr="00CA13ED">
        <w:rPr>
          <w:rStyle w:val="UserInterface"/>
        </w:rPr>
        <w:t>Migrate</w:t>
      </w:r>
      <w:proofErr w:type="spellEnd"/>
      <w:r w:rsidRPr="00CA13ED">
        <w:rPr>
          <w:rStyle w:val="UserInterface"/>
        </w:rPr>
        <w:t xml:space="preserve"> </w:t>
      </w:r>
      <w:proofErr w:type="spellStart"/>
      <w:r w:rsidRPr="00CA13ED">
        <w:rPr>
          <w:rStyle w:val="UserInterface"/>
        </w:rPr>
        <w:t>Now</w:t>
      </w:r>
      <w:proofErr w:type="spellEnd"/>
      <w:r>
        <w:rPr>
          <w:rStyle w:val="UserInterface"/>
        </w:rPr>
        <w:t xml:space="preserve"> </w:t>
      </w:r>
      <w:r>
        <w:t>(</w:t>
      </w:r>
      <w:r w:rsidRPr="00CA13ED">
        <w:t>Migrer maintenant</w:t>
      </w:r>
      <w:r>
        <w:t>)</w:t>
      </w:r>
      <w:r w:rsidRPr="00CA13ED">
        <w:t>, le projet sera migré vers le dossier Paratext 8 et prêt à être utilisé. Le statut d’inscription déterminera les fonctionnalités qui sont disponible</w:t>
      </w:r>
      <w:r>
        <w:t xml:space="preserve">s </w:t>
      </w:r>
      <w:r w:rsidRPr="00CA13ED">
        <w:t xml:space="preserve">pour le projet. </w:t>
      </w:r>
    </w:p>
    <w:p w14:paraId="42A98D0A" w14:textId="77777777" w:rsidR="003166A3" w:rsidRPr="00CA13ED" w:rsidRDefault="003166A3" w:rsidP="00BD7395"/>
    <w:p w14:paraId="1B6F7A7E" w14:textId="77777777" w:rsidR="00AE3E91" w:rsidRPr="00CA13ED" w:rsidRDefault="00AE3E91" w:rsidP="00C71317">
      <w:pPr>
        <w:pStyle w:val="Heading1"/>
        <w:sectPr w:rsidR="00AE3E91" w:rsidRPr="00CA13ED" w:rsidSect="00A47308">
          <w:pgSz w:w="8392" w:h="11907" w:code="11"/>
          <w:pgMar w:top="709" w:right="709" w:bottom="709" w:left="2268" w:header="567" w:footer="720" w:gutter="0"/>
          <w:cols w:space="720"/>
          <w:titlePg/>
          <w:docGrid w:linePitch="360"/>
        </w:sectPr>
      </w:pPr>
    </w:p>
    <w:p w14:paraId="761FBD52" w14:textId="337144F7" w:rsidR="001E2C29" w:rsidRPr="00CA13ED" w:rsidRDefault="00451DB1" w:rsidP="00C71317">
      <w:pPr>
        <w:pStyle w:val="Heading1"/>
      </w:pPr>
      <w:bookmarkStart w:id="22" w:name="_Toc475456011"/>
      <w:r w:rsidRPr="00CA13ED">
        <w:lastRenderedPageBreak/>
        <w:t>IS</w:t>
      </w:r>
      <w:r w:rsidR="001E2C29" w:rsidRPr="00CA13ED">
        <w:t xml:space="preserve">: </w:t>
      </w:r>
      <w:r w:rsidRPr="00CA13ED">
        <w:t>Inscription</w:t>
      </w:r>
      <w:bookmarkEnd w:id="22"/>
    </w:p>
    <w:p w14:paraId="174B3548" w14:textId="77777777" w:rsidR="00877A2E" w:rsidRPr="00CA13ED" w:rsidRDefault="00877A2E" w:rsidP="00C71317">
      <w:pPr>
        <w:pStyle w:val="Heading2"/>
      </w:pPr>
      <w:r w:rsidRPr="00CA13ED">
        <w:t>Introduction</w:t>
      </w:r>
    </w:p>
    <w:p w14:paraId="0ED5332E" w14:textId="177AD929" w:rsidR="00D94223" w:rsidRPr="00CA13ED" w:rsidRDefault="00D94223" w:rsidP="0076069E">
      <w:r w:rsidRPr="00CA13ED">
        <w:rPr>
          <w:color w:val="212121"/>
          <w:shd w:val="clear" w:color="auto" w:fill="FFFFFF"/>
        </w:rPr>
        <w:t xml:space="preserve">Désormais, c’est-à-dire à partir de P8, il est obligatoire que les projets partagent leurs informations de base ou métadonnées avec la communauté de traduction. Il </w:t>
      </w:r>
      <w:r w:rsidR="0076069E">
        <w:rPr>
          <w:color w:val="212121"/>
          <w:shd w:val="clear" w:color="auto" w:fill="FFFFFF"/>
        </w:rPr>
        <w:t>est</w:t>
      </w:r>
      <w:r w:rsidRPr="00CA13ED">
        <w:rPr>
          <w:color w:val="212121"/>
          <w:shd w:val="clear" w:color="auto" w:fill="FFFFFF"/>
        </w:rPr>
        <w:t xml:space="preserve"> fortement encouragé</w:t>
      </w:r>
      <w:r w:rsidR="00622946">
        <w:rPr>
          <w:color w:val="212121"/>
          <w:shd w:val="clear" w:color="auto" w:fill="FFFFFF"/>
        </w:rPr>
        <w:t xml:space="preserve"> </w:t>
      </w:r>
      <w:r w:rsidRPr="00CA13ED">
        <w:rPr>
          <w:color w:val="212121"/>
          <w:shd w:val="clear" w:color="auto" w:fill="FFFFFF"/>
        </w:rPr>
        <w:t>à partager les informations sur les progrès réalisés. [Certaines organisations et</w:t>
      </w:r>
      <w:r w:rsidR="00622946">
        <w:rPr>
          <w:color w:val="212121"/>
          <w:shd w:val="clear" w:color="auto" w:fill="FFFFFF"/>
        </w:rPr>
        <w:t>/</w:t>
      </w:r>
      <w:r w:rsidRPr="00CA13ED">
        <w:rPr>
          <w:color w:val="212121"/>
          <w:shd w:val="clear" w:color="auto" w:fill="FFFFFF"/>
        </w:rPr>
        <w:t xml:space="preserve">ou </w:t>
      </w:r>
      <w:r w:rsidRPr="00CA13ED">
        <w:t>bailleur</w:t>
      </w:r>
      <w:r w:rsidR="00622946">
        <w:t xml:space="preserve">s </w:t>
      </w:r>
      <w:r w:rsidRPr="00CA13ED">
        <w:t xml:space="preserve">de fonds </w:t>
      </w:r>
      <w:r w:rsidRPr="00CA13ED">
        <w:rPr>
          <w:color w:val="212121"/>
          <w:shd w:val="clear" w:color="auto" w:fill="FFFFFF"/>
        </w:rPr>
        <w:t>peuvent l’exiger</w:t>
      </w:r>
      <w:r w:rsidR="009E25AD" w:rsidRPr="00CA13ED">
        <w:rPr>
          <w:color w:val="212121"/>
          <w:shd w:val="clear" w:color="auto" w:fill="FFFFFF"/>
        </w:rPr>
        <w:t>.</w:t>
      </w:r>
      <w:r w:rsidRPr="00CA13ED">
        <w:rPr>
          <w:color w:val="212121"/>
          <w:shd w:val="clear" w:color="auto" w:fill="FFFFFF"/>
        </w:rPr>
        <w:t>]</w:t>
      </w:r>
    </w:p>
    <w:p w14:paraId="64DC2544" w14:textId="7C771A04" w:rsidR="00451DB1" w:rsidRPr="00CA13ED" w:rsidRDefault="00451DB1" w:rsidP="00C71317">
      <w:pPr>
        <w:pStyle w:val="Heading5"/>
      </w:pPr>
      <w:r w:rsidRPr="00CA13ED">
        <w:t>Où en sommes-nous</w:t>
      </w:r>
    </w:p>
    <w:p w14:paraId="6C8E9B62" w14:textId="34E38093" w:rsidR="00451DB1" w:rsidRPr="00CA13ED" w:rsidRDefault="007A53CE" w:rsidP="00E94677">
      <w:r w:rsidRPr="00CA13ED">
        <w:t>Paratext</w:t>
      </w:r>
      <w:r w:rsidR="00F5263E" w:rsidRPr="00CA13ED">
        <w:t xml:space="preserve"> </w:t>
      </w:r>
      <w:r w:rsidR="00E94677" w:rsidRPr="00CA13ED">
        <w:t>8 est déjà installé et vous avez les</w:t>
      </w:r>
      <w:r w:rsidR="00451DB1" w:rsidRPr="00CA13ED">
        <w:t xml:space="preserve"> code</w:t>
      </w:r>
      <w:r w:rsidR="00622946">
        <w:t xml:space="preserve">s </w:t>
      </w:r>
      <w:r w:rsidR="00451DB1" w:rsidRPr="00CA13ED">
        <w:t>d</w:t>
      </w:r>
      <w:r w:rsidR="00887517" w:rsidRPr="00CA13ED">
        <w:t>’</w:t>
      </w:r>
      <w:r w:rsidR="00451DB1" w:rsidRPr="00CA13ED">
        <w:t xml:space="preserve">inscription </w:t>
      </w:r>
      <w:r w:rsidR="009E25AD" w:rsidRPr="00CA13ED">
        <w:t>Paratext</w:t>
      </w:r>
      <w:r w:rsidR="00451DB1" w:rsidRPr="00CA13ED">
        <w:t xml:space="preserve"> 7</w:t>
      </w:r>
      <w:r w:rsidR="00E94677" w:rsidRPr="00CA13ED">
        <w:t xml:space="preserve"> pour les utilisateurs</w:t>
      </w:r>
      <w:r w:rsidR="00451DB1" w:rsidRPr="00CA13ED">
        <w:t>.</w:t>
      </w:r>
    </w:p>
    <w:p w14:paraId="20477362" w14:textId="77777777" w:rsidR="00451DB1" w:rsidRPr="00CA13ED" w:rsidRDefault="00451DB1" w:rsidP="00C71317">
      <w:pPr>
        <w:pStyle w:val="Heading5"/>
      </w:pPr>
      <w:r w:rsidRPr="00CA13ED">
        <w:t>Pourquoi cette aptitude est-elle importante ?</w:t>
      </w:r>
    </w:p>
    <w:p w14:paraId="5D6271EA" w14:textId="4BB094CA" w:rsidR="00D94223" w:rsidRPr="00CA13ED" w:rsidRDefault="00D94223" w:rsidP="00D94223">
      <w:pPr>
        <w:rPr>
          <w:color w:val="212121"/>
          <w:shd w:val="clear" w:color="auto" w:fill="FFFFFF"/>
        </w:rPr>
      </w:pPr>
      <w:r w:rsidRPr="00CA13ED">
        <w:rPr>
          <w:color w:val="212121"/>
          <w:shd w:val="clear" w:color="auto" w:fill="FFFFFF"/>
        </w:rPr>
        <w:t>Dans Paratext 8, l’on doit enregistrer aussi bien les utilisateurs que les projets. L’accès à des ressources textuelles spécifiques, telles que la PDV, est déterminé par l'organisation dont vous faites partie. Les projets peuvent être inscrits par l'administrateur (ou par un conseiller jouant le rôle d'administrateur).</w:t>
      </w:r>
    </w:p>
    <w:p w14:paraId="16BF435D" w14:textId="77777777" w:rsidR="00451DB1" w:rsidRPr="00CA13ED" w:rsidRDefault="00451DB1" w:rsidP="00451DB1"/>
    <w:p w14:paraId="42880DE4" w14:textId="4A10D49E" w:rsidR="00451DB1" w:rsidRPr="00CA13ED" w:rsidRDefault="00451DB1" w:rsidP="00366A77">
      <w:r w:rsidRPr="00CA13ED">
        <w:t>D</w:t>
      </w:r>
      <w:r w:rsidR="00887517" w:rsidRPr="00CA13ED">
        <w:t>’</w:t>
      </w:r>
      <w:r w:rsidRPr="00CA13ED">
        <w:t xml:space="preserve">autres organisations / utilisateurs sont </w:t>
      </w:r>
      <w:r w:rsidR="00D94223" w:rsidRPr="00CA13ED">
        <w:rPr>
          <w:shd w:val="clear" w:color="auto" w:fill="FFFFFF"/>
        </w:rPr>
        <w:t>avisé</w:t>
      </w:r>
      <w:r w:rsidR="00622946">
        <w:rPr>
          <w:shd w:val="clear" w:color="auto" w:fill="FFFFFF"/>
        </w:rPr>
        <w:t>es</w:t>
      </w:r>
      <w:r w:rsidR="00D94223" w:rsidRPr="00CA13ED">
        <w:rPr>
          <w:shd w:val="clear" w:color="auto" w:fill="FFFFFF"/>
        </w:rPr>
        <w:t xml:space="preserve"> </w:t>
      </w:r>
      <w:r w:rsidR="00366A77" w:rsidRPr="00CA13ED">
        <w:rPr>
          <w:shd w:val="clear" w:color="auto" w:fill="FFFFFF"/>
        </w:rPr>
        <w:t xml:space="preserve">de vos actions </w:t>
      </w:r>
      <w:r w:rsidRPr="00CA13ED">
        <w:t>et p</w:t>
      </w:r>
      <w:r w:rsidR="00366A77" w:rsidRPr="00CA13ED">
        <w:t>ourraient</w:t>
      </w:r>
      <w:r w:rsidR="00F5263E" w:rsidRPr="00CA13ED">
        <w:t xml:space="preserve"> </w:t>
      </w:r>
      <w:r w:rsidRPr="00CA13ED">
        <w:t>s</w:t>
      </w:r>
      <w:r w:rsidR="00887517" w:rsidRPr="00CA13ED">
        <w:t>’</w:t>
      </w:r>
      <w:r w:rsidRPr="00CA13ED">
        <w:t xml:space="preserve">opposer à </w:t>
      </w:r>
      <w:proofErr w:type="spellStart"/>
      <w:r w:rsidRPr="00CA13ED">
        <w:t>BoG</w:t>
      </w:r>
      <w:proofErr w:type="spellEnd"/>
      <w:r w:rsidR="00E94677" w:rsidRPr="00CA13ED">
        <w:t xml:space="preserve"> (</w:t>
      </w:r>
      <w:proofErr w:type="spellStart"/>
      <w:r w:rsidR="00E94677" w:rsidRPr="00CA13ED">
        <w:t>Board</w:t>
      </w:r>
      <w:proofErr w:type="spellEnd"/>
      <w:r w:rsidR="00E94677" w:rsidRPr="00CA13ED">
        <w:t xml:space="preserve"> of </w:t>
      </w:r>
      <w:proofErr w:type="spellStart"/>
      <w:r w:rsidR="00E94677" w:rsidRPr="00CA13ED">
        <w:t>Governors</w:t>
      </w:r>
      <w:proofErr w:type="spellEnd"/>
      <w:r w:rsidR="00E94677" w:rsidRPr="00CA13ED">
        <w:t>)</w:t>
      </w:r>
      <w:r w:rsidRPr="00CA13ED">
        <w:t xml:space="preserve">. Des informations de base sur les métadonnées du projet sont </w:t>
      </w:r>
      <w:r w:rsidR="00366A77" w:rsidRPr="00CA13ED">
        <w:rPr>
          <w:shd w:val="clear" w:color="auto" w:fill="FFFFFF"/>
        </w:rPr>
        <w:t xml:space="preserve">accessibles à tous les membres de la communauté de </w:t>
      </w:r>
      <w:r w:rsidR="0076069E">
        <w:rPr>
          <w:shd w:val="clear" w:color="auto" w:fill="FFFFFF"/>
        </w:rPr>
        <w:t>Paratext</w:t>
      </w:r>
      <w:r w:rsidRPr="00CA13ED">
        <w:t>. Si votre projet n</w:t>
      </w:r>
      <w:r w:rsidR="00887517" w:rsidRPr="00CA13ED">
        <w:t>’</w:t>
      </w:r>
      <w:r w:rsidRPr="00CA13ED">
        <w:t xml:space="preserve">est pas </w:t>
      </w:r>
      <w:r w:rsidR="00E2489D" w:rsidRPr="00CA13ED">
        <w:t>inscrit</w:t>
      </w:r>
      <w:r w:rsidRPr="00CA13ED">
        <w:t>, vous n</w:t>
      </w:r>
      <w:r w:rsidR="00887517" w:rsidRPr="00CA13ED">
        <w:t>’</w:t>
      </w:r>
      <w:r w:rsidRPr="00CA13ED">
        <w:t>aurez pas accès à</w:t>
      </w:r>
    </w:p>
    <w:p w14:paraId="7889CC20" w14:textId="02E3DA42" w:rsidR="00451DB1" w:rsidRPr="00CA13ED" w:rsidRDefault="00506B88" w:rsidP="00506B88">
      <w:pPr>
        <w:pStyle w:val="ListBullet"/>
      </w:pPr>
      <w:r w:rsidRPr="00CA13ED">
        <w:t xml:space="preserve">la </w:t>
      </w:r>
      <w:r w:rsidR="00021A59" w:rsidRPr="00CA13ED">
        <w:t>générateur d</w:t>
      </w:r>
      <w:r w:rsidR="00887517" w:rsidRPr="00CA13ED">
        <w:t>’</w:t>
      </w:r>
      <w:r w:rsidR="00451DB1" w:rsidRPr="00CA13ED">
        <w:t>interlin</w:t>
      </w:r>
      <w:r w:rsidR="00021A59" w:rsidRPr="00CA13ED">
        <w:t>é</w:t>
      </w:r>
      <w:r w:rsidR="00451DB1" w:rsidRPr="00CA13ED">
        <w:t>a</w:t>
      </w:r>
      <w:r w:rsidR="00021A59" w:rsidRPr="00CA13ED">
        <w:t>i</w:t>
      </w:r>
      <w:r w:rsidR="00451DB1" w:rsidRPr="00CA13ED">
        <w:t>re</w:t>
      </w:r>
    </w:p>
    <w:p w14:paraId="5968E1D5" w14:textId="0426AC43" w:rsidR="00451DB1" w:rsidRPr="00CA13ED" w:rsidRDefault="00021A59" w:rsidP="00AF23D6">
      <w:pPr>
        <w:pStyle w:val="ListBullet"/>
      </w:pPr>
      <w:r w:rsidRPr="00CA13ED">
        <w:t>e</w:t>
      </w:r>
      <w:r w:rsidR="00451DB1" w:rsidRPr="00CA13ED">
        <w:t xml:space="preserve">nvoyer / recevoir </w:t>
      </w:r>
      <w:r w:rsidR="00E2489D" w:rsidRPr="00CA13ED">
        <w:t>par I</w:t>
      </w:r>
      <w:r w:rsidR="00451DB1" w:rsidRPr="00CA13ED">
        <w:t>nternet</w:t>
      </w:r>
    </w:p>
    <w:p w14:paraId="27AC8C1C" w14:textId="14011B37" w:rsidR="00451DB1" w:rsidRPr="00CA13ED" w:rsidRDefault="00506B88" w:rsidP="00AF23D6">
      <w:pPr>
        <w:pStyle w:val="ListBullet"/>
      </w:pPr>
      <w:r w:rsidRPr="00CA13ED">
        <w:t xml:space="preserve">les </w:t>
      </w:r>
      <w:r w:rsidR="00021A59" w:rsidRPr="00CA13ED">
        <w:t>o</w:t>
      </w:r>
      <w:r w:rsidR="00451DB1" w:rsidRPr="00CA13ED">
        <w:t>utils de glossa</w:t>
      </w:r>
      <w:r w:rsidR="00E2489D" w:rsidRPr="00CA13ED">
        <w:t>teur</w:t>
      </w:r>
      <w:r w:rsidR="00451DB1" w:rsidRPr="00CA13ED">
        <w:t xml:space="preserve"> statistique</w:t>
      </w:r>
      <w:r w:rsidR="0076069E">
        <w:t xml:space="preserve"> (proposer des traductions/équivalents)</w:t>
      </w:r>
    </w:p>
    <w:p w14:paraId="2187DEF2" w14:textId="1187A14A" w:rsidR="00451DB1" w:rsidRPr="00CA13ED" w:rsidRDefault="00021A59" w:rsidP="00AF23D6">
      <w:pPr>
        <w:pStyle w:val="ListBullet"/>
      </w:pPr>
      <w:r w:rsidRPr="00CA13ED">
        <w:t>i</w:t>
      </w:r>
      <w:r w:rsidR="00451DB1" w:rsidRPr="00CA13ED">
        <w:t xml:space="preserve">mprimer </w:t>
      </w:r>
      <w:r w:rsidR="00506B88" w:rsidRPr="00CA13ED">
        <w:t>l’</w:t>
      </w:r>
      <w:r w:rsidR="00E2489D" w:rsidRPr="00CA13ED">
        <w:t>ébauche</w:t>
      </w:r>
    </w:p>
    <w:p w14:paraId="52EE9E60" w14:textId="51CA0EED" w:rsidR="00451DB1" w:rsidRPr="00CA13ED" w:rsidRDefault="00451DB1" w:rsidP="00C71317">
      <w:pPr>
        <w:pStyle w:val="Heading5"/>
      </w:pPr>
      <w:r w:rsidRPr="00CA13ED">
        <w:lastRenderedPageBreak/>
        <w:t>Qu</w:t>
      </w:r>
      <w:r w:rsidR="00887517" w:rsidRPr="00CA13ED">
        <w:t>’</w:t>
      </w:r>
      <w:r w:rsidR="00021A59" w:rsidRPr="00CA13ED">
        <w:t>est-ce</w:t>
      </w:r>
      <w:r w:rsidRPr="00CA13ED">
        <w:t xml:space="preserve"> que </w:t>
      </w:r>
      <w:r w:rsidR="00E2489D" w:rsidRPr="00CA13ED">
        <w:t>vous allez</w:t>
      </w:r>
      <w:r w:rsidRPr="00CA13ED">
        <w:t xml:space="preserve"> faire?</w:t>
      </w:r>
    </w:p>
    <w:p w14:paraId="273E9933" w14:textId="56CD2006" w:rsidR="00451DB1" w:rsidRPr="00CA13ED" w:rsidRDefault="00451DB1" w:rsidP="00AF23D6">
      <w:pPr>
        <w:pStyle w:val="ListBullet"/>
      </w:pPr>
      <w:r w:rsidRPr="00CA13ED">
        <w:t xml:space="preserve">Vous allez </w:t>
      </w:r>
      <w:r w:rsidR="00E2489D" w:rsidRPr="00CA13ED">
        <w:t>inscrire</w:t>
      </w:r>
      <w:r w:rsidRPr="00CA13ED">
        <w:t xml:space="preserve"> un utilisateur </w:t>
      </w:r>
      <w:r w:rsidR="007A53CE" w:rsidRPr="00CA13ED">
        <w:t>Paratext</w:t>
      </w:r>
      <w:r w:rsidR="00F5263E" w:rsidRPr="00CA13ED">
        <w:t xml:space="preserve"> </w:t>
      </w:r>
      <w:r w:rsidR="00E94677" w:rsidRPr="00CA13ED">
        <w:t>8</w:t>
      </w:r>
    </w:p>
    <w:p w14:paraId="27880894" w14:textId="713A717C" w:rsidR="00451DB1" w:rsidRPr="00CA13ED" w:rsidRDefault="00451DB1" w:rsidP="00AF23D6">
      <w:pPr>
        <w:pStyle w:val="ListBullet"/>
      </w:pPr>
      <w:r w:rsidRPr="00CA13ED">
        <w:t xml:space="preserve">Vous </w:t>
      </w:r>
      <w:r w:rsidR="00E2489D" w:rsidRPr="00CA13ED">
        <w:t xml:space="preserve">allez inscrire </w:t>
      </w:r>
      <w:r w:rsidRPr="00CA13ED">
        <w:t xml:space="preserve">un nouveau projet </w:t>
      </w:r>
      <w:r w:rsidR="007A53CE" w:rsidRPr="00CA13ED">
        <w:t>Paratext</w:t>
      </w:r>
      <w:r w:rsidR="00F5263E" w:rsidRPr="00CA13ED">
        <w:t xml:space="preserve"> </w:t>
      </w:r>
      <w:r w:rsidR="00E94677" w:rsidRPr="00CA13ED">
        <w:t>8</w:t>
      </w:r>
    </w:p>
    <w:p w14:paraId="232F1360" w14:textId="61641F04" w:rsidR="00451DB1" w:rsidRPr="00CA13ED" w:rsidRDefault="00451DB1" w:rsidP="00506B88">
      <w:pPr>
        <w:pStyle w:val="ListBullet"/>
      </w:pPr>
      <w:r w:rsidRPr="00CA13ED">
        <w:t xml:space="preserve">Vous verrez </w:t>
      </w:r>
      <w:r w:rsidR="00506B88" w:rsidRPr="00CA13ED">
        <w:t>les</w:t>
      </w:r>
      <w:r w:rsidRPr="00CA13ED">
        <w:t xml:space="preserve"> informations </w:t>
      </w:r>
      <w:r w:rsidR="00506B88" w:rsidRPr="00CA13ED">
        <w:t>qu</w:t>
      </w:r>
      <w:r w:rsidR="00E94677" w:rsidRPr="00CA13ED">
        <w:t>’</w:t>
      </w:r>
      <w:r w:rsidRPr="00CA13ED">
        <w:t>un projet</w:t>
      </w:r>
      <w:r w:rsidR="00E94677" w:rsidRPr="00CA13ED">
        <w:t xml:space="preserve"> inscrit</w:t>
      </w:r>
      <w:r w:rsidRPr="00CA13ED">
        <w:t xml:space="preserve"> affiche dans le Registre </w:t>
      </w:r>
      <w:r w:rsidR="007A53CE" w:rsidRPr="00CA13ED">
        <w:t xml:space="preserve">Paratext </w:t>
      </w:r>
      <w:r w:rsidRPr="00CA13ED">
        <w:t>.</w:t>
      </w:r>
    </w:p>
    <w:p w14:paraId="28472E63" w14:textId="38404BB8" w:rsidR="00434C43" w:rsidRPr="00CA13ED" w:rsidRDefault="00434C43" w:rsidP="00C71317">
      <w:pPr>
        <w:pStyle w:val="Rsum"/>
        <w:rPr>
          <w:rFonts w:ascii="Arial" w:hAnsi="Arial"/>
          <w:i/>
          <w:iCs/>
          <w:color w:val="000000"/>
          <w:sz w:val="22"/>
          <w:szCs w:val="22"/>
        </w:rPr>
      </w:pPr>
      <w:r w:rsidRPr="00CA13ED">
        <w:lastRenderedPageBreak/>
        <w:t>Résumé</w:t>
      </w:r>
    </w:p>
    <w:p w14:paraId="4DCB42BD" w14:textId="77777777" w:rsidR="00434C43" w:rsidRPr="00CA13ED" w:rsidRDefault="00434C43" w:rsidP="00434C43">
      <w:pPr>
        <w:pStyle w:val="BodyText"/>
      </w:pPr>
      <w:r w:rsidRPr="00CA13ED">
        <w:t>Ce module vous montre comment :</w:t>
      </w:r>
    </w:p>
    <w:p w14:paraId="5EEC73DE" w14:textId="77777777" w:rsidR="00C71317" w:rsidRPr="00CA13ED" w:rsidRDefault="00C71317" w:rsidP="00C71317">
      <w:pPr>
        <w:pStyle w:val="Heading4"/>
      </w:pPr>
      <w:bookmarkStart w:id="23" w:name="_Toc475456012"/>
      <w:r w:rsidRPr="00CA13ED">
        <w:t xml:space="preserve">Comment </w:t>
      </w:r>
      <w:proofErr w:type="spellStart"/>
      <w:r w:rsidRPr="00CA13ED">
        <w:t>enregistrer</w:t>
      </w:r>
      <w:proofErr w:type="spellEnd"/>
      <w:r w:rsidRPr="00CA13ED">
        <w:t xml:space="preserve"> un </w:t>
      </w:r>
      <w:proofErr w:type="spellStart"/>
      <w:r w:rsidRPr="00CA13ED">
        <w:t>utilisateur</w:t>
      </w:r>
      <w:proofErr w:type="spellEnd"/>
      <w:r w:rsidRPr="00CA13ED">
        <w:t xml:space="preserve"> </w:t>
      </w:r>
      <w:r w:rsidRPr="00CA13ED">
        <w:br/>
        <w:t>(avec un compte Google)</w:t>
      </w:r>
      <w:bookmarkEnd w:id="23"/>
    </w:p>
    <w:p w14:paraId="3025FE97" w14:textId="77777777" w:rsidR="00C71317" w:rsidRPr="00CA13ED" w:rsidRDefault="00C71317" w:rsidP="00B736B1">
      <w:pPr>
        <w:pStyle w:val="ListBullet"/>
      </w:pPr>
      <w:r w:rsidRPr="00CA13ED">
        <w:t xml:space="preserve">Accédez à </w:t>
      </w:r>
      <w:hyperlink r:id="rId31" w:history="1">
        <w:proofErr w:type="spellStart"/>
        <w:r w:rsidRPr="00CA13ED">
          <w:rPr>
            <w:rStyle w:val="Hyperlink"/>
            <w:rFonts w:ascii="Arial" w:hAnsi="Arial" w:cs="Arial"/>
            <w:color w:val="1155CC"/>
            <w:szCs w:val="22"/>
          </w:rPr>
          <w:t>registry.paratext</w:t>
        </w:r>
        <w:proofErr w:type="spellEnd"/>
        <w:r w:rsidRPr="00CA13ED">
          <w:rPr>
            <w:rStyle w:val="Hyperlink"/>
            <w:rFonts w:ascii="Arial" w:hAnsi="Arial" w:cs="Arial"/>
            <w:color w:val="1155CC"/>
            <w:szCs w:val="22"/>
          </w:rPr>
          <w:t xml:space="preserve"> .</w:t>
        </w:r>
        <w:proofErr w:type="spellStart"/>
        <w:r w:rsidRPr="00CA13ED">
          <w:rPr>
            <w:rStyle w:val="Hyperlink"/>
            <w:rFonts w:ascii="Arial" w:hAnsi="Arial" w:cs="Arial"/>
            <w:color w:val="1155CC"/>
            <w:szCs w:val="22"/>
          </w:rPr>
          <w:t>org</w:t>
        </w:r>
        <w:proofErr w:type="spellEnd"/>
      </w:hyperlink>
    </w:p>
    <w:p w14:paraId="3CA4B2C2" w14:textId="77777777" w:rsidR="00C71317" w:rsidRPr="00CA13ED" w:rsidRDefault="00C71317" w:rsidP="00D4231E">
      <w:pPr>
        <w:pStyle w:val="ListBullet"/>
      </w:pPr>
      <w:r w:rsidRPr="00CA13ED">
        <w:t xml:space="preserve">Tapez votre adresse email </w:t>
      </w:r>
    </w:p>
    <w:p w14:paraId="156A9665" w14:textId="77777777" w:rsidR="00C71317" w:rsidRPr="00CA13ED" w:rsidRDefault="00C71317" w:rsidP="00AC3514">
      <w:pPr>
        <w:pStyle w:val="ListResult"/>
        <w:rPr>
          <w:lang w:val="fr-FR"/>
        </w:rPr>
      </w:pPr>
      <w:r w:rsidRPr="00CA13ED">
        <w:rPr>
          <w:lang w:val="fr-FR"/>
        </w:rPr>
        <w:t>(Votre adresse sera vérifié)</w:t>
      </w:r>
    </w:p>
    <w:p w14:paraId="351852F8" w14:textId="77777777" w:rsidR="00C71317" w:rsidRPr="00CA13ED" w:rsidRDefault="00C71317" w:rsidP="00AF23D6">
      <w:pPr>
        <w:pStyle w:val="ListBullet"/>
      </w:pPr>
      <w:r w:rsidRPr="00CA13ED">
        <w:t>Connectez-vous à l’aide de votre adresse email (</w:t>
      </w:r>
      <w:proofErr w:type="spellStart"/>
      <w:r w:rsidRPr="00CA13ED">
        <w:t>gmail</w:t>
      </w:r>
      <w:proofErr w:type="spellEnd"/>
      <w:r w:rsidRPr="00CA13ED">
        <w:t>)</w:t>
      </w:r>
    </w:p>
    <w:p w14:paraId="0133C95E" w14:textId="77777777" w:rsidR="00C71317" w:rsidRPr="00CA13ED" w:rsidRDefault="00C71317" w:rsidP="00AF23D6">
      <w:pPr>
        <w:pStyle w:val="ListBullet"/>
      </w:pPr>
      <w:r w:rsidRPr="00CA13ED">
        <w:t>Tapez votre mot de passe Google</w:t>
      </w:r>
    </w:p>
    <w:p w14:paraId="3AC0C363" w14:textId="77777777" w:rsidR="00C71317" w:rsidRPr="00CA13ED" w:rsidRDefault="00C71317" w:rsidP="00AF23D6">
      <w:pPr>
        <w:pStyle w:val="ListBullet"/>
      </w:pPr>
      <w:r w:rsidRPr="00CA13ED">
        <w:t xml:space="preserve">Cliquez sur </w:t>
      </w:r>
      <w:proofErr w:type="spellStart"/>
      <w:r w:rsidRPr="00CA13ED">
        <w:rPr>
          <w:rStyle w:val="UserInterface"/>
        </w:rPr>
        <w:t>Yes</w:t>
      </w:r>
      <w:proofErr w:type="spellEnd"/>
      <w:r w:rsidRPr="00CA13ED">
        <w:t xml:space="preserve"> pour autoriser Paratext à utiliser votre profile.</w:t>
      </w:r>
    </w:p>
    <w:p w14:paraId="10147533" w14:textId="77777777" w:rsidR="00C71317" w:rsidRPr="00CA13ED" w:rsidRDefault="00C71317" w:rsidP="00BF570B">
      <w:pPr>
        <w:pStyle w:val="ListResult"/>
        <w:rPr>
          <w:lang w:val="fr-FR"/>
        </w:rPr>
      </w:pPr>
      <w:r w:rsidRPr="00CA13ED">
        <w:rPr>
          <w:lang w:val="fr-FR"/>
        </w:rPr>
        <w:t>Le « New Paratext 8 User » s’affiche.</w:t>
      </w:r>
    </w:p>
    <w:p w14:paraId="7BE0E85C" w14:textId="77777777" w:rsidR="00C71317" w:rsidRPr="00CA13ED" w:rsidRDefault="00C71317" w:rsidP="0076069E">
      <w:pPr>
        <w:pStyle w:val="Teacher"/>
      </w:pPr>
      <w:r w:rsidRPr="00CA13ED">
        <w:t xml:space="preserve">Si vous n’avez pas </w:t>
      </w:r>
      <w:r>
        <w:t>d’</w:t>
      </w:r>
      <w:r w:rsidRPr="00CA13ED">
        <w:t xml:space="preserve">adresse </w:t>
      </w:r>
      <w:proofErr w:type="spellStart"/>
      <w:r w:rsidRPr="00CA13ED">
        <w:t>gmail</w:t>
      </w:r>
      <w:proofErr w:type="spellEnd"/>
      <w:r w:rsidRPr="00CA13ED">
        <w:t xml:space="preserve"> </w:t>
      </w:r>
      <w:r>
        <w:t>(v</w:t>
      </w:r>
      <w:r w:rsidRPr="00CA13ED">
        <w:t>oir page</w:t>
      </w:r>
      <w:r>
        <w:t xml:space="preserve"> 24</w:t>
      </w:r>
      <w:r w:rsidRPr="00CA13ED">
        <w:t>)</w:t>
      </w:r>
    </w:p>
    <w:p w14:paraId="7E3F1285" w14:textId="77777777" w:rsidR="00C71317" w:rsidRPr="00CA13ED" w:rsidRDefault="00C71317" w:rsidP="00BF570B">
      <w:pPr>
        <w:pStyle w:val="ListBullet"/>
        <w:numPr>
          <w:ilvl w:val="0"/>
          <w:numId w:val="0"/>
        </w:numPr>
        <w:ind w:left="-108"/>
      </w:pPr>
      <w:r>
        <w:rPr>
          <w:noProof/>
          <w:lang w:val="en-AU" w:eastAsia="en-AU"/>
        </w:rPr>
        <w:lastRenderedPageBreak/>
        <w:drawing>
          <wp:inline distT="0" distB="0" distL="0" distR="0" wp14:anchorId="596BC658" wp14:editId="16A4FD81">
            <wp:extent cx="4407535" cy="3384215"/>
            <wp:effectExtent l="0" t="0" r="0" b="6985"/>
            <wp:docPr id="19" name="Picture 19" descr="C:\Users\User\AppData\Local\Temp\SNAGHTML4b771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Temp\SNAGHTML4b771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1707" cy="3387418"/>
                    </a:xfrm>
                    <a:prstGeom prst="rect">
                      <a:avLst/>
                    </a:prstGeom>
                    <a:noFill/>
                    <a:ln>
                      <a:noFill/>
                    </a:ln>
                  </pic:spPr>
                </pic:pic>
              </a:graphicData>
            </a:graphic>
          </wp:inline>
        </w:drawing>
      </w:r>
    </w:p>
    <w:p w14:paraId="54B67752" w14:textId="77777777" w:rsidR="00C71317" w:rsidRPr="00CA13ED" w:rsidRDefault="00C71317" w:rsidP="00AF23D6">
      <w:pPr>
        <w:pStyle w:val="ListBullet"/>
        <w:numPr>
          <w:ilvl w:val="0"/>
          <w:numId w:val="0"/>
        </w:numPr>
        <w:ind w:left="357"/>
        <w:rPr>
          <w:noProof/>
          <w:lang w:eastAsia="en-AU"/>
        </w:rPr>
      </w:pPr>
    </w:p>
    <w:p w14:paraId="770C5A21" w14:textId="77777777" w:rsidR="00C71317" w:rsidRPr="00CA13ED" w:rsidRDefault="00C71317" w:rsidP="00BF570B">
      <w:pPr>
        <w:pStyle w:val="ListBullet"/>
      </w:pPr>
      <w:r w:rsidRPr="00CA13ED">
        <w:t>Choisissez l’un des trois choix d’utilisateur</w:t>
      </w:r>
    </w:p>
    <w:p w14:paraId="2FEA9FEC" w14:textId="77777777" w:rsidR="00C71317" w:rsidRPr="00CA13ED" w:rsidRDefault="00C71317" w:rsidP="00BF570B">
      <w:pPr>
        <w:pStyle w:val="ListBullet"/>
        <w:ind w:left="720"/>
      </w:pPr>
      <w:r w:rsidRPr="00CA13ED">
        <w:t>Si vous êtes un utilisateur de Paratext 7, fournissez votre code d’enregistrement Paratext 7</w:t>
      </w:r>
    </w:p>
    <w:p w14:paraId="5705E4FE" w14:textId="77777777" w:rsidR="00C71317" w:rsidRPr="00CA13ED" w:rsidRDefault="00C71317" w:rsidP="00922008">
      <w:pPr>
        <w:pStyle w:val="ListResult"/>
        <w:rPr>
          <w:lang w:val="fr-FR"/>
        </w:rPr>
      </w:pPr>
      <w:r w:rsidRPr="00CA13ED">
        <w:rPr>
          <w:lang w:val="fr-FR"/>
        </w:rPr>
        <w:t xml:space="preserve">Votre code d’enregistrement Paratext 8 </w:t>
      </w:r>
      <w:r>
        <w:rPr>
          <w:lang w:val="fr-FR"/>
        </w:rPr>
        <w:t>s’</w:t>
      </w:r>
      <w:r w:rsidRPr="00CA13ED">
        <w:rPr>
          <w:lang w:val="fr-FR"/>
        </w:rPr>
        <w:t>affich</w:t>
      </w:r>
      <w:r>
        <w:rPr>
          <w:lang w:val="fr-FR"/>
        </w:rPr>
        <w:t>e</w:t>
      </w:r>
    </w:p>
    <w:p w14:paraId="182ED053" w14:textId="77777777" w:rsidR="00C71317" w:rsidRPr="00CA13ED" w:rsidRDefault="00C71317" w:rsidP="00BF570B">
      <w:pPr>
        <w:pStyle w:val="ListBullet"/>
      </w:pPr>
      <w:r w:rsidRPr="00CA13ED">
        <w:t xml:space="preserve">Choisissez votre organisation (ou </w:t>
      </w:r>
      <w:r>
        <w:t xml:space="preserve">le </w:t>
      </w:r>
      <w:r w:rsidRPr="00CA13ED">
        <w:t>laissez vide)</w:t>
      </w:r>
    </w:p>
    <w:p w14:paraId="56FAB0C8" w14:textId="77777777" w:rsidR="00C71317" w:rsidRPr="00CA13ED" w:rsidRDefault="00C71317" w:rsidP="00BF570B">
      <w:pPr>
        <w:pStyle w:val="ListBullet"/>
      </w:pPr>
      <w:r w:rsidRPr="00CA13ED">
        <w:t>Choisissez votre pays</w:t>
      </w:r>
    </w:p>
    <w:p w14:paraId="6A5CBE12" w14:textId="77777777" w:rsidR="00C71317" w:rsidRPr="00CA13ED" w:rsidRDefault="00C71317" w:rsidP="00922008">
      <w:pPr>
        <w:pStyle w:val="ListBullet"/>
      </w:pPr>
      <w:r>
        <w:t>Expliquez la raison que v</w:t>
      </w:r>
      <w:r w:rsidRPr="00CA13ED">
        <w:t>ous voulez utiliser Paratext.</w:t>
      </w:r>
    </w:p>
    <w:p w14:paraId="02F4BB71" w14:textId="77777777" w:rsidR="00C71317" w:rsidRPr="00CA13ED" w:rsidRDefault="00C71317" w:rsidP="00BF570B">
      <w:pPr>
        <w:pStyle w:val="ListBullet"/>
      </w:pPr>
      <w:r w:rsidRPr="00CA13ED">
        <w:t>Cochez (ou pas) la case pour recevoir les annonces.</w:t>
      </w:r>
    </w:p>
    <w:p w14:paraId="01C79E0B" w14:textId="77777777" w:rsidR="00C71317" w:rsidRPr="00CA13ED" w:rsidRDefault="00C71317" w:rsidP="00BF570B">
      <w:pPr>
        <w:pStyle w:val="ListBullet"/>
      </w:pPr>
      <w:r w:rsidRPr="00CA13ED">
        <w:t xml:space="preserve">Cliquez sur </w:t>
      </w:r>
      <w:proofErr w:type="spellStart"/>
      <w:r w:rsidRPr="00CA13ED">
        <w:rPr>
          <w:rStyle w:val="UserInterface"/>
        </w:rPr>
        <w:t>Register</w:t>
      </w:r>
      <w:proofErr w:type="spellEnd"/>
      <w:r>
        <w:rPr>
          <w:rStyle w:val="UserInterface"/>
        </w:rPr>
        <w:t xml:space="preserve"> (S’inscrire)</w:t>
      </w:r>
    </w:p>
    <w:p w14:paraId="6206C41E" w14:textId="77777777" w:rsidR="00C71317" w:rsidRPr="00CA13ED" w:rsidRDefault="00C71317" w:rsidP="0008525E">
      <w:pPr>
        <w:pStyle w:val="ListResult"/>
        <w:rPr>
          <w:lang w:val="fr-FR"/>
        </w:rPr>
      </w:pPr>
      <w:r w:rsidRPr="00CA13ED">
        <w:rPr>
          <w:lang w:val="fr-FR"/>
        </w:rPr>
        <w:t xml:space="preserve">Vous recevrez votre code d’inscription permanent par </w:t>
      </w:r>
      <w:r>
        <w:rPr>
          <w:lang w:val="fr-FR"/>
        </w:rPr>
        <w:t>email</w:t>
      </w:r>
    </w:p>
    <w:p w14:paraId="389EA59C" w14:textId="77777777" w:rsidR="00C71317" w:rsidRPr="00CA13ED" w:rsidRDefault="00C71317" w:rsidP="00922008">
      <w:pPr>
        <w:pStyle w:val="Teacher"/>
      </w:pPr>
      <w:r w:rsidRPr="00CA13ED">
        <w:t xml:space="preserve">Gardez bien cet email, ou </w:t>
      </w:r>
      <w:r>
        <w:t>le</w:t>
      </w:r>
      <w:r w:rsidRPr="00CA13ED">
        <w:t xml:space="preserve"> code qui est affiché ici, parce que si vous le perdez, il n'y a aucun moyen de le chercher encore. (Il s'agit d'une fonctionnalité de </w:t>
      </w:r>
      <w:r w:rsidRPr="00CA13ED">
        <w:lastRenderedPageBreak/>
        <w:t>sécurité, les codes d’utilisateur ne sont pas stockés sur le serveur pour qu'ils ne puissent pas être volés si quelqu'un attaque le serveur</w:t>
      </w:r>
      <w:r>
        <w:t xml:space="preserve">.) </w:t>
      </w:r>
    </w:p>
    <w:p w14:paraId="39442764" w14:textId="77777777" w:rsidR="00C71317" w:rsidRPr="00AA5C29" w:rsidRDefault="00C71317" w:rsidP="00C71317">
      <w:pPr>
        <w:pStyle w:val="Heading4"/>
        <w:rPr>
          <w:lang w:eastAsia="en-AU"/>
        </w:rPr>
      </w:pPr>
      <w:bookmarkStart w:id="24" w:name="_Toc475456013"/>
      <w:proofErr w:type="spellStart"/>
      <w:r w:rsidRPr="00AA5C29">
        <w:rPr>
          <w:lang w:eastAsia="en-AU"/>
        </w:rPr>
        <w:t>Inscrivez-vous</w:t>
      </w:r>
      <w:proofErr w:type="spellEnd"/>
      <w:r w:rsidRPr="00AA5C29">
        <w:rPr>
          <w:lang w:eastAsia="en-AU"/>
        </w:rPr>
        <w:t xml:space="preserve"> à Paratext avec un compte non-</w:t>
      </w:r>
      <w:proofErr w:type="spellStart"/>
      <w:r w:rsidRPr="00AA5C29">
        <w:rPr>
          <w:lang w:eastAsia="en-AU"/>
        </w:rPr>
        <w:t>google</w:t>
      </w:r>
      <w:bookmarkEnd w:id="24"/>
      <w:proofErr w:type="spellEnd"/>
      <w:r w:rsidRPr="00AA5C29">
        <w:rPr>
          <w:lang w:eastAsia="en-AU"/>
        </w:rPr>
        <w:t xml:space="preserve"> </w:t>
      </w:r>
    </w:p>
    <w:p w14:paraId="06A7F961" w14:textId="77777777" w:rsidR="00C71317" w:rsidRPr="00AA5C29" w:rsidRDefault="00C71317" w:rsidP="00AA5C29">
      <w:pPr>
        <w:pStyle w:val="ListBullet"/>
        <w:rPr>
          <w:sz w:val="24"/>
          <w:lang w:eastAsia="en-AU"/>
        </w:rPr>
      </w:pPr>
      <w:r w:rsidRPr="00AA5C29">
        <w:rPr>
          <w:sz w:val="24"/>
          <w:lang w:eastAsia="en-AU"/>
        </w:rPr>
        <w:t xml:space="preserve">Si votre compte </w:t>
      </w:r>
      <w:r>
        <w:rPr>
          <w:sz w:val="24"/>
          <w:lang w:eastAsia="en-AU"/>
        </w:rPr>
        <w:t>email</w:t>
      </w:r>
      <w:r w:rsidRPr="00AA5C29">
        <w:rPr>
          <w:sz w:val="24"/>
          <w:lang w:eastAsia="en-AU"/>
        </w:rPr>
        <w:t xml:space="preserve"> ne se trouve pas sur un serveur Google, ou si vous choisissez de ne pas utiliser Google pour l'authentification, le serveur de registre vous demandera d'</w:t>
      </w:r>
      <w:r w:rsidRPr="00AA5C29">
        <w:rPr>
          <w:b/>
          <w:bCs/>
          <w:sz w:val="24"/>
          <w:lang w:eastAsia="en-AU"/>
        </w:rPr>
        <w:t>entrer un mot de passe</w:t>
      </w:r>
      <w:r w:rsidRPr="00AA5C29">
        <w:rPr>
          <w:sz w:val="24"/>
          <w:lang w:eastAsia="en-AU"/>
        </w:rPr>
        <w:t>.</w:t>
      </w:r>
    </w:p>
    <w:p w14:paraId="7516ADBD" w14:textId="77777777" w:rsidR="00C71317" w:rsidRPr="00AA5C29" w:rsidRDefault="00C71317" w:rsidP="00AA5C29">
      <w:pPr>
        <w:pStyle w:val="Teacher"/>
        <w:rPr>
          <w:lang w:eastAsia="en-AU"/>
        </w:rPr>
      </w:pPr>
      <w:r w:rsidRPr="00AA5C29">
        <w:rPr>
          <w:lang w:eastAsia="en-AU"/>
        </w:rPr>
        <w:t>Cela ne doit pas nécessairement être votre mot de passe de messagerie, vous pouvez choisir un autre mot de passe pour votre inscription à Paratext.</w:t>
      </w:r>
    </w:p>
    <w:p w14:paraId="02143203" w14:textId="77777777" w:rsidR="00C71317" w:rsidRPr="00AA5C29" w:rsidRDefault="00C71317" w:rsidP="00AA5C29">
      <w:pPr>
        <w:pStyle w:val="ListBullet"/>
        <w:rPr>
          <w:sz w:val="24"/>
          <w:lang w:eastAsia="en-AU"/>
        </w:rPr>
      </w:pPr>
      <w:r w:rsidRPr="00AA5C29">
        <w:rPr>
          <w:sz w:val="24"/>
          <w:lang w:eastAsia="en-AU"/>
        </w:rPr>
        <w:t xml:space="preserve">Entrez </w:t>
      </w:r>
      <w:r w:rsidRPr="00AA5C29">
        <w:rPr>
          <w:b/>
          <w:bCs/>
          <w:sz w:val="24"/>
          <w:lang w:eastAsia="en-AU"/>
        </w:rPr>
        <w:t>le mot de passe</w:t>
      </w:r>
      <w:r w:rsidRPr="00AA5C29">
        <w:rPr>
          <w:sz w:val="24"/>
          <w:lang w:eastAsia="en-AU"/>
        </w:rPr>
        <w:t xml:space="preserve"> que vous souhaitez configurer</w:t>
      </w:r>
    </w:p>
    <w:p w14:paraId="5BCF446D" w14:textId="77777777" w:rsidR="00C71317" w:rsidRPr="00AA5C29" w:rsidRDefault="00C71317" w:rsidP="00AA5C29">
      <w:pPr>
        <w:pStyle w:val="ListBullet"/>
        <w:rPr>
          <w:sz w:val="24"/>
          <w:lang w:eastAsia="en-AU"/>
        </w:rPr>
      </w:pPr>
      <w:r w:rsidRPr="00AA5C29">
        <w:rPr>
          <w:sz w:val="24"/>
          <w:lang w:eastAsia="en-AU"/>
        </w:rPr>
        <w:t>Entre</w:t>
      </w:r>
      <w:r>
        <w:rPr>
          <w:sz w:val="24"/>
          <w:lang w:eastAsia="en-AU"/>
        </w:rPr>
        <w:t>z le mot de passe</w:t>
      </w:r>
      <w:r w:rsidRPr="00AA5C29">
        <w:rPr>
          <w:sz w:val="24"/>
          <w:lang w:eastAsia="en-AU"/>
        </w:rPr>
        <w:t xml:space="preserve"> à nouveau comme confirmation</w:t>
      </w:r>
    </w:p>
    <w:p w14:paraId="3980F14D" w14:textId="77777777" w:rsidR="00C71317" w:rsidRPr="00AA5C29" w:rsidRDefault="00C71317" w:rsidP="00AF187B">
      <w:pPr>
        <w:pStyle w:val="ListResult"/>
        <w:rPr>
          <w:lang w:val="fr-FR" w:eastAsia="en-AU"/>
        </w:rPr>
      </w:pPr>
      <w:r w:rsidRPr="00AA5C29">
        <w:rPr>
          <w:lang w:val="fr-FR" w:eastAsia="en-AU"/>
        </w:rPr>
        <w:t xml:space="preserve">Le serveur enverra un courrier électronique à votre compte avec un lien </w:t>
      </w:r>
      <w:r>
        <w:rPr>
          <w:lang w:val="fr-FR" w:eastAsia="en-AU"/>
        </w:rPr>
        <w:t>de</w:t>
      </w:r>
      <w:r w:rsidRPr="00AA5C29">
        <w:rPr>
          <w:lang w:val="fr-FR" w:eastAsia="en-AU"/>
        </w:rPr>
        <w:t xml:space="preserve"> vérifi</w:t>
      </w:r>
      <w:r>
        <w:rPr>
          <w:lang w:val="fr-FR" w:eastAsia="en-AU"/>
        </w:rPr>
        <w:t>cation</w:t>
      </w:r>
      <w:r w:rsidRPr="00AA5C29">
        <w:rPr>
          <w:lang w:val="fr-FR" w:eastAsia="en-AU"/>
        </w:rPr>
        <w:t>.</w:t>
      </w:r>
    </w:p>
    <w:p w14:paraId="22B5F070" w14:textId="77777777" w:rsidR="00C71317" w:rsidRPr="00AA5C29" w:rsidRDefault="00C71317" w:rsidP="00AA5C29">
      <w:pPr>
        <w:pStyle w:val="ListBullet"/>
        <w:rPr>
          <w:sz w:val="24"/>
          <w:lang w:eastAsia="en-AU"/>
        </w:rPr>
      </w:pPr>
      <w:r w:rsidRPr="00AA5C29">
        <w:rPr>
          <w:sz w:val="24"/>
          <w:lang w:eastAsia="en-AU"/>
        </w:rPr>
        <w:t xml:space="preserve">Ouvrez votre courrier électronique, accédez au lien et procédez à l'enregistrement de Paratext (voir </w:t>
      </w:r>
      <w:r>
        <w:rPr>
          <w:sz w:val="24"/>
          <w:lang w:eastAsia="en-AU"/>
        </w:rPr>
        <w:t>page 22</w:t>
      </w:r>
      <w:r w:rsidRPr="00AA5C29">
        <w:rPr>
          <w:sz w:val="24"/>
          <w:lang w:eastAsia="en-AU"/>
        </w:rPr>
        <w:t>).</w:t>
      </w:r>
    </w:p>
    <w:p w14:paraId="38D5CDE2" w14:textId="77777777" w:rsidR="00C71317" w:rsidRDefault="00C71317" w:rsidP="00C71317">
      <w:pPr>
        <w:pStyle w:val="Heading4"/>
      </w:pPr>
      <w:bookmarkStart w:id="25" w:name="_Toc475456014"/>
      <w:r w:rsidRPr="00CA13ED">
        <w:t xml:space="preserve">Comment </w:t>
      </w:r>
      <w:proofErr w:type="spellStart"/>
      <w:r w:rsidRPr="00CA13ED">
        <w:t>enregistrer</w:t>
      </w:r>
      <w:proofErr w:type="spellEnd"/>
      <w:r w:rsidRPr="00CA13ED">
        <w:t xml:space="preserve"> un </w:t>
      </w:r>
      <w:proofErr w:type="spellStart"/>
      <w:r w:rsidRPr="00CA13ED">
        <w:t>utilisateur</w:t>
      </w:r>
      <w:proofErr w:type="spellEnd"/>
      <w:r w:rsidRPr="00CA13ED">
        <w:t xml:space="preserve"> s’il n’a pas accès à Internet</w:t>
      </w:r>
      <w:bookmarkEnd w:id="25"/>
    </w:p>
    <w:p w14:paraId="7D481EBB" w14:textId="77777777" w:rsidR="00C71317" w:rsidRPr="00AF187B" w:rsidRDefault="00C71317" w:rsidP="00AF187B">
      <w:pPr>
        <w:pStyle w:val="BodyText"/>
      </w:pPr>
      <w:r>
        <w:t>(ou de compte Google)</w:t>
      </w:r>
    </w:p>
    <w:p w14:paraId="52CFDEA6" w14:textId="77777777" w:rsidR="00C71317" w:rsidRPr="00CA13ED" w:rsidRDefault="00C71317" w:rsidP="00AF23D6">
      <w:pPr>
        <w:pStyle w:val="ListBullet"/>
        <w:numPr>
          <w:ilvl w:val="0"/>
          <w:numId w:val="0"/>
        </w:numPr>
        <w:ind w:left="357"/>
      </w:pPr>
      <w:r w:rsidRPr="00CA13ED">
        <w:t>L’Administrateur doit :</w:t>
      </w:r>
    </w:p>
    <w:p w14:paraId="0B9D63BE" w14:textId="77777777" w:rsidR="00C71317" w:rsidRPr="00CA13ED" w:rsidRDefault="00C71317" w:rsidP="006303B1">
      <w:pPr>
        <w:pStyle w:val="ListBullet"/>
      </w:pPr>
      <w:r w:rsidRPr="00CA13ED">
        <w:t xml:space="preserve">Accédez à </w:t>
      </w:r>
      <w:hyperlink r:id="rId33" w:history="1">
        <w:r w:rsidRPr="00CA13ED">
          <w:rPr>
            <w:rStyle w:val="Hyperlink"/>
            <w:rFonts w:ascii="Arial" w:hAnsi="Arial" w:cs="Arial"/>
            <w:color w:val="1155CC"/>
            <w:szCs w:val="22"/>
          </w:rPr>
          <w:t>registry.paratext.org</w:t>
        </w:r>
      </w:hyperlink>
    </w:p>
    <w:p w14:paraId="300836E8" w14:textId="77777777" w:rsidR="00C71317" w:rsidRPr="00CA13ED" w:rsidRDefault="00C71317" w:rsidP="00E82F73">
      <w:pPr>
        <w:pStyle w:val="ListBullet"/>
      </w:pPr>
      <w:r w:rsidRPr="00CA13ED">
        <w:t xml:space="preserve">Connectez-vous à l’aide de </w:t>
      </w:r>
      <w:r w:rsidRPr="00CA13ED">
        <w:rPr>
          <w:b/>
          <w:bCs/>
        </w:rPr>
        <w:t>votre</w:t>
      </w:r>
      <w:r w:rsidRPr="00CA13ED">
        <w:t xml:space="preserve"> adresse email </w:t>
      </w:r>
    </w:p>
    <w:p w14:paraId="462F35AD" w14:textId="77777777" w:rsidR="00C71317" w:rsidRPr="00CA13ED" w:rsidRDefault="00C71317" w:rsidP="0008525E">
      <w:pPr>
        <w:pStyle w:val="ListBullet"/>
        <w:rPr>
          <w:rStyle w:val="UserInterface"/>
        </w:rPr>
      </w:pPr>
      <w:r w:rsidRPr="00CA13ED">
        <w:t xml:space="preserve">Cliquez sur </w:t>
      </w:r>
      <w:proofErr w:type="spellStart"/>
      <w:r w:rsidRPr="00CA13ED">
        <w:rPr>
          <w:rStyle w:val="UserInterface"/>
        </w:rPr>
        <w:t>Users</w:t>
      </w:r>
      <w:proofErr w:type="spellEnd"/>
    </w:p>
    <w:p w14:paraId="1C2B0E0F" w14:textId="77777777" w:rsidR="00C71317" w:rsidRPr="00CA13ED" w:rsidRDefault="00C71317" w:rsidP="00D116F6">
      <w:pPr>
        <w:pStyle w:val="ImageLeft"/>
      </w:pPr>
      <w:r w:rsidRPr="00CA13ED">
        <w:rPr>
          <w:noProof/>
          <w:lang w:val="en-AU" w:eastAsia="en-AU"/>
        </w:rPr>
        <w:drawing>
          <wp:inline distT="0" distB="0" distL="0" distR="0" wp14:anchorId="529E080B" wp14:editId="13A76118">
            <wp:extent cx="3232625" cy="421277"/>
            <wp:effectExtent l="0" t="0" r="6350" b="0"/>
            <wp:docPr id="11" name="Picture 11" descr="C:\Users\User\AppData\Local\Temp\SNAGHTMLe3b9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SNAGHTMLe3b928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069" cy="476591"/>
                    </a:xfrm>
                    <a:prstGeom prst="rect">
                      <a:avLst/>
                    </a:prstGeom>
                    <a:noFill/>
                    <a:ln>
                      <a:noFill/>
                    </a:ln>
                  </pic:spPr>
                </pic:pic>
              </a:graphicData>
            </a:graphic>
          </wp:inline>
        </w:drawing>
      </w:r>
    </w:p>
    <w:p w14:paraId="3AC7119E" w14:textId="77777777" w:rsidR="00C71317" w:rsidRPr="00CA13ED" w:rsidRDefault="00C71317" w:rsidP="0008525E">
      <w:pPr>
        <w:pStyle w:val="ListBullet"/>
        <w:rPr>
          <w:rStyle w:val="UserInterface"/>
        </w:rPr>
      </w:pPr>
      <w:r w:rsidRPr="00CA13ED">
        <w:t xml:space="preserve">Cliquez sur </w:t>
      </w:r>
      <w:r w:rsidRPr="00CA13ED">
        <w:rPr>
          <w:rStyle w:val="UserInterface"/>
        </w:rPr>
        <w:t>+</w:t>
      </w:r>
      <w:proofErr w:type="spellStart"/>
      <w:r w:rsidRPr="00CA13ED">
        <w:rPr>
          <w:rStyle w:val="UserInterface"/>
        </w:rPr>
        <w:t>Register</w:t>
      </w:r>
      <w:proofErr w:type="spellEnd"/>
      <w:r w:rsidRPr="00CA13ED">
        <w:rPr>
          <w:rStyle w:val="UserInterface"/>
        </w:rPr>
        <w:t xml:space="preserve"> New User</w:t>
      </w:r>
    </w:p>
    <w:p w14:paraId="01FBAEC6" w14:textId="77777777" w:rsidR="00C71317" w:rsidRPr="00CA13ED" w:rsidRDefault="00C71317" w:rsidP="00D116F6">
      <w:pPr>
        <w:pStyle w:val="ListResult"/>
        <w:rPr>
          <w:lang w:val="fr-FR"/>
        </w:rPr>
      </w:pPr>
      <w:r w:rsidRPr="00CA13ED">
        <w:rPr>
          <w:lang w:val="fr-FR"/>
        </w:rPr>
        <w:t>Le « New Paratext 8 User » s’affiche.</w:t>
      </w:r>
    </w:p>
    <w:p w14:paraId="2F6C8346" w14:textId="77777777" w:rsidR="00C71317" w:rsidRPr="00CA13ED" w:rsidRDefault="00C71317" w:rsidP="00AF23D6">
      <w:pPr>
        <w:pStyle w:val="ListBullet"/>
        <w:numPr>
          <w:ilvl w:val="0"/>
          <w:numId w:val="0"/>
        </w:numPr>
        <w:ind w:left="357"/>
      </w:pPr>
      <w:r w:rsidRPr="00CA13ED">
        <w:rPr>
          <w:noProof/>
          <w:lang w:val="en-AU" w:eastAsia="en-AU"/>
        </w:rPr>
        <w:lastRenderedPageBreak/>
        <w:drawing>
          <wp:inline distT="0" distB="0" distL="0" distR="0" wp14:anchorId="17449A0E" wp14:editId="3DD6D7BD">
            <wp:extent cx="4125044" cy="25201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users.png"/>
                    <pic:cNvPicPr/>
                  </pic:nvPicPr>
                  <pic:blipFill>
                    <a:blip r:embed="rId35">
                      <a:grayscl/>
                      <a:extLst>
                        <a:ext uri="{28A0092B-C50C-407E-A947-70E740481C1C}">
                          <a14:useLocalDpi xmlns:a14="http://schemas.microsoft.com/office/drawing/2010/main" val="0"/>
                        </a:ext>
                      </a:extLst>
                    </a:blip>
                    <a:stretch>
                      <a:fillRect/>
                    </a:stretch>
                  </pic:blipFill>
                  <pic:spPr>
                    <a:xfrm>
                      <a:off x="0" y="0"/>
                      <a:ext cx="4147676" cy="2534003"/>
                    </a:xfrm>
                    <a:prstGeom prst="rect">
                      <a:avLst/>
                    </a:prstGeom>
                  </pic:spPr>
                </pic:pic>
              </a:graphicData>
            </a:graphic>
          </wp:inline>
        </w:drawing>
      </w:r>
    </w:p>
    <w:p w14:paraId="70F4E7C0" w14:textId="77777777" w:rsidR="00C71317" w:rsidRPr="00CA13ED" w:rsidRDefault="00C71317" w:rsidP="00E82F73"/>
    <w:p w14:paraId="7E6BA0FD" w14:textId="77777777" w:rsidR="00C71317" w:rsidRPr="00CA13ED" w:rsidRDefault="00C71317" w:rsidP="00D4231E">
      <w:pPr>
        <w:pStyle w:val="ListBullet"/>
      </w:pPr>
      <w:r w:rsidRPr="00CA13ED">
        <w:t>Remplissez l</w:t>
      </w:r>
      <w:r>
        <w:t>e</w:t>
      </w:r>
      <w:r w:rsidRPr="00CA13ED">
        <w:t xml:space="preserve"> formulaire</w:t>
      </w:r>
    </w:p>
    <w:p w14:paraId="020C0E03" w14:textId="77777777" w:rsidR="00C71317" w:rsidRPr="00CA13ED" w:rsidRDefault="00C71317" w:rsidP="00D4231E">
      <w:pPr>
        <w:pStyle w:val="ListBullet"/>
      </w:pPr>
      <w:r w:rsidRPr="00CA13ED">
        <w:t xml:space="preserve">Cliquez sur </w:t>
      </w:r>
      <w:proofErr w:type="spellStart"/>
      <w:r w:rsidRPr="00CA13ED">
        <w:rPr>
          <w:rStyle w:val="UserInterface"/>
        </w:rPr>
        <w:t>Create</w:t>
      </w:r>
      <w:proofErr w:type="spellEnd"/>
      <w:r w:rsidRPr="00CA13ED">
        <w:t xml:space="preserve"> (Créer)</w:t>
      </w:r>
    </w:p>
    <w:p w14:paraId="2382458F" w14:textId="77777777" w:rsidR="00C71317" w:rsidRPr="005A6B7C" w:rsidRDefault="00C71317" w:rsidP="005A6B7C">
      <w:pPr>
        <w:pStyle w:val="ListResult"/>
        <w:rPr>
          <w:lang w:val="fr-FR"/>
        </w:rPr>
      </w:pPr>
      <w:r w:rsidRPr="00CA13ED">
        <w:rPr>
          <w:lang w:val="fr-FR"/>
        </w:rPr>
        <w:t>Le code d’inscription pour le nouvel utilisateur sera envoyé par courrier électronique au administra</w:t>
      </w:r>
      <w:r>
        <w:rPr>
          <w:lang w:val="fr-FR"/>
        </w:rPr>
        <w:t xml:space="preserve">teur après avoir été approuvé. </w:t>
      </w:r>
    </w:p>
    <w:p w14:paraId="57B348D4" w14:textId="77777777" w:rsidR="00C71317" w:rsidRPr="00CA13ED" w:rsidRDefault="00C71317" w:rsidP="00C71317">
      <w:pPr>
        <w:pStyle w:val="Heading4"/>
        <w:rPr>
          <w:lang w:eastAsia="en-AU"/>
        </w:rPr>
      </w:pPr>
      <w:bookmarkStart w:id="26" w:name="_Toc475456015"/>
      <w:r w:rsidRPr="00CA13ED">
        <w:rPr>
          <w:lang w:eastAsia="en-AU"/>
        </w:rPr>
        <w:t xml:space="preserve">Changer </w:t>
      </w:r>
      <w:proofErr w:type="spellStart"/>
      <w:r w:rsidRPr="00CA13ED">
        <w:rPr>
          <w:lang w:eastAsia="en-AU"/>
        </w:rPr>
        <w:t>votre</w:t>
      </w:r>
      <w:proofErr w:type="spellEnd"/>
      <w:r w:rsidRPr="00CA13ED">
        <w:rPr>
          <w:lang w:eastAsia="en-AU"/>
        </w:rPr>
        <w:t xml:space="preserve"> code Paratext</w:t>
      </w:r>
      <w:bookmarkEnd w:id="26"/>
    </w:p>
    <w:p w14:paraId="13FDE19B" w14:textId="77777777" w:rsidR="00C71317" w:rsidRPr="00CA13ED" w:rsidRDefault="00C71317" w:rsidP="00A2473F">
      <w:pPr>
        <w:pStyle w:val="BodyText"/>
        <w:rPr>
          <w:lang w:eastAsia="en-AU"/>
        </w:rPr>
      </w:pPr>
      <w:r w:rsidRPr="00CA13ED">
        <w:rPr>
          <w:lang w:eastAsia="en-AU"/>
        </w:rPr>
        <w:t>(générer un code nouve</w:t>
      </w:r>
      <w:r>
        <w:rPr>
          <w:lang w:eastAsia="en-AU"/>
        </w:rPr>
        <w:t>au</w:t>
      </w:r>
      <w:r w:rsidRPr="00CA13ED">
        <w:rPr>
          <w:lang w:eastAsia="en-AU"/>
        </w:rPr>
        <w:t>)</w:t>
      </w:r>
    </w:p>
    <w:p w14:paraId="0DC4C311" w14:textId="77777777" w:rsidR="00C71317" w:rsidRPr="00CA13ED" w:rsidRDefault="00C71317" w:rsidP="00CA13ED">
      <w:pPr>
        <w:pStyle w:val="Teacher"/>
        <w:rPr>
          <w:lang w:eastAsia="en-AU"/>
        </w:rPr>
      </w:pPr>
      <w:r w:rsidRPr="00CA13ED">
        <w:t>Il existe diverses raisons pour lesquelles vous devrez changer votre code Paratext dans le futur, surtout si votre ordinateur est volé.</w:t>
      </w:r>
    </w:p>
    <w:p w14:paraId="507C08CA" w14:textId="77777777" w:rsidR="00C71317" w:rsidRPr="00CA13ED" w:rsidRDefault="00C71317" w:rsidP="00CA13ED">
      <w:pPr>
        <w:pStyle w:val="ListBullet"/>
        <w:rPr>
          <w:sz w:val="24"/>
          <w:lang w:eastAsia="en-AU"/>
        </w:rPr>
      </w:pPr>
      <w:r w:rsidRPr="00CA13ED">
        <w:t>Accédez sur le site d'inscription</w:t>
      </w:r>
      <w:r w:rsidRPr="00CA13ED">
        <w:rPr>
          <w:noProof/>
          <w:lang w:val="en-AU" w:eastAsia="en-AU"/>
        </w:rPr>
        <w:drawing>
          <wp:anchor distT="0" distB="0" distL="114300" distR="114300" simplePos="0" relativeHeight="251681792" behindDoc="1" locked="0" layoutInCell="1" allowOverlap="1" wp14:anchorId="761F4087" wp14:editId="27FB7733">
            <wp:simplePos x="0" y="0"/>
            <wp:positionH relativeFrom="column">
              <wp:posOffset>2304415</wp:posOffset>
            </wp:positionH>
            <wp:positionV relativeFrom="paragraph">
              <wp:posOffset>512445</wp:posOffset>
            </wp:positionV>
            <wp:extent cx="882015" cy="1169670"/>
            <wp:effectExtent l="0" t="0" r="0" b="0"/>
            <wp:wrapTight wrapText="bothSides">
              <wp:wrapPolygon edited="0">
                <wp:start x="2799" y="0"/>
                <wp:lineTo x="2799" y="11257"/>
                <wp:lineTo x="0" y="12313"/>
                <wp:lineTo x="0" y="18645"/>
                <wp:lineTo x="2799" y="21107"/>
                <wp:lineTo x="19127" y="21107"/>
                <wp:lineTo x="20994" y="18645"/>
                <wp:lineTo x="20994" y="12313"/>
                <wp:lineTo x="19127" y="11257"/>
                <wp:lineTo x="19127" y="0"/>
                <wp:lineTo x="2799" y="0"/>
              </wp:wrapPolygon>
            </wp:wrapTight>
            <wp:docPr id="18" name="Picture 18" descr="C:\Users\User\AppData\Local\Temp\SNAGHTMLe37fb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SNAGHTMLe37fb9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2015" cy="116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13ED">
        <w:rPr>
          <w:lang w:eastAsia="en-AU"/>
        </w:rPr>
        <w:t xml:space="preserve">, </w:t>
      </w:r>
      <w:hyperlink r:id="rId37" w:history="1">
        <w:r w:rsidRPr="00E134A7">
          <w:rPr>
            <w:rStyle w:val="Hyperlink"/>
            <w:b/>
            <w:bCs/>
            <w:lang w:eastAsia="en-AU"/>
          </w:rPr>
          <w:t>registry.paratext.org</w:t>
        </w:r>
      </w:hyperlink>
      <w:r w:rsidRPr="00CA13ED">
        <w:rPr>
          <w:lang w:eastAsia="en-AU"/>
        </w:rPr>
        <w:t>.</w:t>
      </w:r>
    </w:p>
    <w:p w14:paraId="416A0E44" w14:textId="77777777" w:rsidR="00C71317" w:rsidRPr="00CA13ED" w:rsidRDefault="00C71317" w:rsidP="00CA13ED">
      <w:pPr>
        <w:pStyle w:val="ListBullet"/>
        <w:rPr>
          <w:sz w:val="24"/>
          <w:lang w:eastAsia="en-AU"/>
        </w:rPr>
      </w:pPr>
      <w:r>
        <w:rPr>
          <w:noProof/>
          <w:lang w:val="en-AU" w:eastAsia="en-AU"/>
        </w:rPr>
        <mc:AlternateContent>
          <mc:Choice Requires="wps">
            <w:drawing>
              <wp:anchor distT="0" distB="0" distL="114300" distR="114300" simplePos="0" relativeHeight="251683840" behindDoc="0" locked="0" layoutInCell="1" allowOverlap="1" wp14:anchorId="7518B89D" wp14:editId="506F5E1D">
                <wp:simplePos x="0" y="0"/>
                <wp:positionH relativeFrom="column">
                  <wp:posOffset>2696845</wp:posOffset>
                </wp:positionH>
                <wp:positionV relativeFrom="paragraph">
                  <wp:posOffset>20955</wp:posOffset>
                </wp:positionV>
                <wp:extent cx="419100" cy="381000"/>
                <wp:effectExtent l="19050" t="19050" r="19050" b="19050"/>
                <wp:wrapNone/>
                <wp:docPr id="6" name="Rectangle 6"/>
                <wp:cNvGraphicFramePr/>
                <a:graphic xmlns:a="http://schemas.openxmlformats.org/drawingml/2006/main">
                  <a:graphicData uri="http://schemas.microsoft.com/office/word/2010/wordprocessingShape">
                    <wps:wsp>
                      <wps:cNvSpPr/>
                      <wps:spPr>
                        <a:xfrm>
                          <a:off x="0" y="0"/>
                          <a:ext cx="419100" cy="38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CD7A7" id="Rectangle 6" o:spid="_x0000_s1026" style="position:absolute;margin-left:212.35pt;margin-top:1.65pt;width:33pt;height:30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" filled="f" strokecolor="red" strokeweight="2.25pt"/>
            </w:pict>
          </mc:Fallback>
        </mc:AlternateContent>
      </w:r>
      <w:r w:rsidRPr="00CA13ED">
        <w:t>Se connecter (si vous n'êtes pas connecté)</w:t>
      </w:r>
    </w:p>
    <w:p w14:paraId="1CB21B3A" w14:textId="77777777" w:rsidR="00C71317" w:rsidRPr="00CA13ED" w:rsidRDefault="00C71317" w:rsidP="004E5E9C">
      <w:pPr>
        <w:pStyle w:val="ListBullet"/>
        <w:rPr>
          <w:sz w:val="24"/>
          <w:lang w:eastAsia="en-AU"/>
        </w:rPr>
      </w:pPr>
      <w:r w:rsidRPr="00CA13ED">
        <w:t>Cliquez sur le nom d'utilisateur en haut à gauche</w:t>
      </w:r>
      <w:r w:rsidRPr="00CA13ED">
        <w:rPr>
          <w:lang w:eastAsia="en-AU"/>
        </w:rPr>
        <w:t xml:space="preserve">. </w:t>
      </w:r>
    </w:p>
    <w:p w14:paraId="77CB2F59" w14:textId="77777777" w:rsidR="00C71317" w:rsidRPr="00CA13ED" w:rsidRDefault="00C71317" w:rsidP="004E5E9C">
      <w:pPr>
        <w:pStyle w:val="ListBullet"/>
        <w:rPr>
          <w:sz w:val="24"/>
          <w:lang w:eastAsia="en-AU"/>
        </w:rPr>
      </w:pPr>
      <w:r w:rsidRPr="00CA13ED">
        <w:t xml:space="preserve">Cliquez sur </w:t>
      </w:r>
      <w:r w:rsidRPr="00CA13ED">
        <w:rPr>
          <w:rStyle w:val="UserInterface"/>
        </w:rPr>
        <w:t xml:space="preserve">Settings </w:t>
      </w:r>
      <w:r w:rsidRPr="00CA13ED">
        <w:t>(paramètres)</w:t>
      </w:r>
      <w:r w:rsidRPr="00CA13ED">
        <w:rPr>
          <w:lang w:eastAsia="en-AU"/>
        </w:rPr>
        <w:t xml:space="preserve">. </w:t>
      </w:r>
    </w:p>
    <w:p w14:paraId="48E45AC6" w14:textId="77777777" w:rsidR="00C71317" w:rsidRPr="00CA13ED" w:rsidRDefault="00C71317" w:rsidP="00CA13ED">
      <w:pPr>
        <w:pStyle w:val="ListResult"/>
        <w:rPr>
          <w:lang w:val="fr-FR"/>
        </w:rPr>
      </w:pPr>
      <w:r w:rsidRPr="00CA13ED">
        <w:rPr>
          <w:noProof/>
          <w:lang w:val="en-AU" w:eastAsia="en-AU"/>
        </w:rPr>
        <w:lastRenderedPageBreak/>
        <w:drawing>
          <wp:anchor distT="0" distB="0" distL="114300" distR="114300" simplePos="0" relativeHeight="251682816" behindDoc="0" locked="0" layoutInCell="1" allowOverlap="1" wp14:anchorId="5B7A5AC5" wp14:editId="7FF92868">
            <wp:simplePos x="0" y="0"/>
            <wp:positionH relativeFrom="column">
              <wp:posOffset>1548765</wp:posOffset>
            </wp:positionH>
            <wp:positionV relativeFrom="paragraph">
              <wp:posOffset>574675</wp:posOffset>
            </wp:positionV>
            <wp:extent cx="1491615" cy="977900"/>
            <wp:effectExtent l="19050" t="19050" r="13335" b="1270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91615" cy="97790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Pr="00CA13ED">
        <w:rPr>
          <w:lang w:val="fr-FR"/>
        </w:rPr>
        <w:t>L'écran des paramètres s'affiche.</w:t>
      </w:r>
    </w:p>
    <w:p w14:paraId="7B7B3811" w14:textId="77777777" w:rsidR="00C71317" w:rsidRPr="00CA13ED" w:rsidRDefault="00C71317" w:rsidP="00CA13ED">
      <w:pPr>
        <w:pStyle w:val="ListBullet"/>
        <w:rPr>
          <w:sz w:val="24"/>
          <w:lang w:eastAsia="en-AU"/>
        </w:rPr>
      </w:pPr>
      <w:r w:rsidRPr="00CA13ED">
        <w:rPr>
          <w:lang w:eastAsia="en-AU"/>
        </w:rPr>
        <w:t>À droit de Paratext 8, cliquez sur ‘</w:t>
      </w:r>
      <w:r w:rsidRPr="00CA13ED">
        <w:rPr>
          <w:rStyle w:val="UserInterface"/>
        </w:rPr>
        <w:t>Settings</w:t>
      </w:r>
      <w:r w:rsidRPr="00CA13ED">
        <w:rPr>
          <w:lang w:eastAsia="en-AU"/>
        </w:rPr>
        <w:t xml:space="preserve">”. </w:t>
      </w:r>
    </w:p>
    <w:p w14:paraId="4122D1B9" w14:textId="77777777" w:rsidR="00C71317" w:rsidRPr="00CA13ED" w:rsidRDefault="00C71317" w:rsidP="00CA13ED">
      <w:pPr>
        <w:pStyle w:val="ListResult"/>
        <w:rPr>
          <w:lang w:val="fr-FR" w:eastAsia="en-AU"/>
        </w:rPr>
      </w:pPr>
      <w:r w:rsidRPr="00CA13ED">
        <w:rPr>
          <w:lang w:val="fr-FR"/>
        </w:rPr>
        <w:t>L'écran des détails d'enregistrement s'affiche</w:t>
      </w:r>
      <w:r w:rsidRPr="00CA13ED">
        <w:rPr>
          <w:noProof/>
          <w:lang w:val="en-AU" w:eastAsia="en-AU"/>
        </w:rPr>
        <w:drawing>
          <wp:anchor distT="0" distB="0" distL="114300" distR="114300" simplePos="0" relativeHeight="251680768" behindDoc="1" locked="0" layoutInCell="1" allowOverlap="1" wp14:anchorId="14900CC1" wp14:editId="7545FC09">
            <wp:simplePos x="0" y="0"/>
            <wp:positionH relativeFrom="column">
              <wp:posOffset>2117090</wp:posOffset>
            </wp:positionH>
            <wp:positionV relativeFrom="paragraph">
              <wp:posOffset>868045</wp:posOffset>
            </wp:positionV>
            <wp:extent cx="923290" cy="475615"/>
            <wp:effectExtent l="0" t="0" r="0" b="635"/>
            <wp:wrapTight wrapText="bothSides">
              <wp:wrapPolygon edited="0">
                <wp:start x="0" y="0"/>
                <wp:lineTo x="0" y="20764"/>
                <wp:lineTo x="20946" y="20764"/>
                <wp:lineTo x="2094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923290" cy="475615"/>
                    </a:xfrm>
                    <a:prstGeom prst="rect">
                      <a:avLst/>
                    </a:prstGeom>
                  </pic:spPr>
                </pic:pic>
              </a:graphicData>
            </a:graphic>
            <wp14:sizeRelH relativeFrom="page">
              <wp14:pctWidth>0</wp14:pctWidth>
            </wp14:sizeRelH>
            <wp14:sizeRelV relativeFrom="page">
              <wp14:pctHeight>0</wp14:pctHeight>
            </wp14:sizeRelV>
          </wp:anchor>
        </w:drawing>
      </w:r>
      <w:r w:rsidRPr="00CA13ED">
        <w:rPr>
          <w:lang w:val="fr-FR" w:eastAsia="en-AU"/>
        </w:rPr>
        <w:t>.</w:t>
      </w:r>
    </w:p>
    <w:p w14:paraId="6FD46F42" w14:textId="77777777" w:rsidR="00C71317" w:rsidRPr="00CA13ED" w:rsidRDefault="00C71317" w:rsidP="00CA13ED">
      <w:pPr>
        <w:pStyle w:val="ListBullet"/>
        <w:rPr>
          <w:sz w:val="24"/>
          <w:lang w:eastAsia="en-AU"/>
        </w:rPr>
      </w:pPr>
      <w:r w:rsidRPr="00CA13ED">
        <w:rPr>
          <w:lang w:eastAsia="en-AU"/>
        </w:rPr>
        <w:t xml:space="preserve">Cliquez sur le bouton </w:t>
      </w:r>
      <w:proofErr w:type="spellStart"/>
      <w:r w:rsidRPr="00CA13ED">
        <w:rPr>
          <w:rStyle w:val="UserInterface"/>
        </w:rPr>
        <w:t>Generate</w:t>
      </w:r>
      <w:proofErr w:type="spellEnd"/>
      <w:r w:rsidRPr="00CA13ED">
        <w:rPr>
          <w:lang w:eastAsia="en-AU"/>
        </w:rPr>
        <w:t xml:space="preserve"> pour </w:t>
      </w:r>
      <w:r w:rsidRPr="00CA13ED">
        <w:t>générer un nouveau code</w:t>
      </w:r>
      <w:r w:rsidRPr="00CA13ED">
        <w:rPr>
          <w:lang w:eastAsia="en-AU"/>
        </w:rPr>
        <w:t>.</w:t>
      </w:r>
    </w:p>
    <w:p w14:paraId="43BD3B00" w14:textId="77777777" w:rsidR="00C71317" w:rsidRPr="0045592F" w:rsidRDefault="00C71317" w:rsidP="0045592F">
      <w:pPr>
        <w:pStyle w:val="ListResult"/>
        <w:rPr>
          <w:lang w:val="fr-FR" w:eastAsia="en-AU"/>
        </w:rPr>
      </w:pPr>
      <w:r w:rsidRPr="00CA13ED">
        <w:rPr>
          <w:lang w:val="fr-FR"/>
        </w:rPr>
        <w:t xml:space="preserve">Le code sera envoyé à votre adresse </w:t>
      </w:r>
      <w:r>
        <w:rPr>
          <w:lang w:val="fr-FR"/>
        </w:rPr>
        <w:t>email</w:t>
      </w:r>
      <w:r>
        <w:rPr>
          <w:lang w:val="fr-FR" w:eastAsia="en-AU"/>
        </w:rPr>
        <w:t>.</w:t>
      </w:r>
    </w:p>
    <w:p w14:paraId="4D8D4AF0" w14:textId="77777777" w:rsidR="00C71317" w:rsidRPr="00CA13ED" w:rsidRDefault="00C71317" w:rsidP="00C71317">
      <w:pPr>
        <w:pStyle w:val="Heading3"/>
        <w:rPr>
          <w:lang w:eastAsia="en-AU"/>
        </w:rPr>
      </w:pPr>
    </w:p>
    <w:p w14:paraId="4080AE28" w14:textId="77777777" w:rsidR="00C71317" w:rsidRPr="00CA13ED" w:rsidRDefault="00C71317" w:rsidP="0045592F">
      <w:pPr>
        <w:pStyle w:val="ListBullet"/>
        <w:rPr>
          <w:sz w:val="24"/>
          <w:lang w:eastAsia="en-AU"/>
        </w:rPr>
      </w:pPr>
      <w:r w:rsidRPr="00CA13ED">
        <w:rPr>
          <w:lang w:eastAsia="en-AU"/>
        </w:rPr>
        <w:t>Lancer Paratext</w:t>
      </w:r>
    </w:p>
    <w:p w14:paraId="23A60D9F" w14:textId="77777777" w:rsidR="00C71317" w:rsidRPr="00CA13ED" w:rsidRDefault="00C71317" w:rsidP="0045592F">
      <w:pPr>
        <w:pStyle w:val="ListResult"/>
        <w:rPr>
          <w:sz w:val="24"/>
          <w:lang w:val="fr-FR" w:eastAsia="en-AU"/>
        </w:rPr>
      </w:pPr>
      <w:r w:rsidRPr="00CA13ED">
        <w:rPr>
          <w:lang w:val="fr-FR"/>
        </w:rPr>
        <w:t>S'il se connecte à Internet, il détecte que l'ancien code n'est plus valide et il vous demandera de mettre à jour vos informations d'inscription.</w:t>
      </w:r>
      <w:r w:rsidRPr="00CA13ED">
        <w:rPr>
          <w:lang w:val="fr-FR" w:eastAsia="en-AU"/>
        </w:rPr>
        <w:t xml:space="preserve"> </w:t>
      </w:r>
    </w:p>
    <w:p w14:paraId="3465657A" w14:textId="77777777" w:rsidR="00C71317" w:rsidRPr="00CA13ED" w:rsidRDefault="00C71317" w:rsidP="0045592F">
      <w:pPr>
        <w:pStyle w:val="ListBullet"/>
        <w:rPr>
          <w:sz w:val="24"/>
          <w:lang w:eastAsia="en-AU"/>
        </w:rPr>
      </w:pPr>
      <w:r w:rsidRPr="00CA13ED">
        <w:t>Allez à votre courrier électronique et copiez le nouveau code</w:t>
      </w:r>
      <w:r w:rsidRPr="00CA13ED">
        <w:rPr>
          <w:lang w:eastAsia="en-AU"/>
        </w:rPr>
        <w:t>.</w:t>
      </w:r>
    </w:p>
    <w:p w14:paraId="30F2D58F" w14:textId="77777777" w:rsidR="00C71317" w:rsidRPr="00CA13ED" w:rsidRDefault="00C71317" w:rsidP="0045592F">
      <w:pPr>
        <w:pStyle w:val="ListBullet"/>
        <w:rPr>
          <w:sz w:val="24"/>
          <w:lang w:eastAsia="en-AU"/>
        </w:rPr>
      </w:pPr>
      <w:r w:rsidRPr="00CA13ED">
        <w:rPr>
          <w:lang w:eastAsia="en-AU"/>
        </w:rPr>
        <w:t>Retournez à Paratext</w:t>
      </w:r>
    </w:p>
    <w:p w14:paraId="6EF7996D" w14:textId="77777777" w:rsidR="00C71317" w:rsidRPr="00CA13ED" w:rsidRDefault="00C71317" w:rsidP="00EA6F94">
      <w:pPr>
        <w:pStyle w:val="ListResult"/>
        <w:rPr>
          <w:lang w:val="fr-FR" w:eastAsia="en-AU"/>
        </w:rPr>
      </w:pPr>
      <w:r>
        <w:rPr>
          <w:lang w:val="fr-FR"/>
        </w:rPr>
        <w:t>C’est possible que Paratext aurait</w:t>
      </w:r>
      <w:r w:rsidRPr="00CA13ED">
        <w:rPr>
          <w:lang w:val="fr-FR"/>
        </w:rPr>
        <w:t xml:space="preserve"> déjà </w:t>
      </w:r>
      <w:r>
        <w:rPr>
          <w:lang w:val="fr-FR"/>
        </w:rPr>
        <w:t xml:space="preserve">trouvé </w:t>
      </w:r>
      <w:r w:rsidRPr="00CA13ED">
        <w:rPr>
          <w:lang w:val="fr-FR"/>
        </w:rPr>
        <w:t>votre nouveau code</w:t>
      </w:r>
      <w:r w:rsidRPr="00CA13ED">
        <w:rPr>
          <w:lang w:val="fr-FR" w:eastAsia="en-AU"/>
        </w:rPr>
        <w:t xml:space="preserve">. </w:t>
      </w:r>
    </w:p>
    <w:p w14:paraId="2BC5D991" w14:textId="77777777" w:rsidR="00C71317" w:rsidRPr="00CA13ED" w:rsidRDefault="00C71317" w:rsidP="0045592F">
      <w:pPr>
        <w:pStyle w:val="ListBullet"/>
        <w:rPr>
          <w:lang w:eastAsia="en-AU"/>
        </w:rPr>
      </w:pPr>
      <w:r w:rsidRPr="00CA13ED">
        <w:t>Si ce n'est pas le cas, collez le nouveau code dans le formulaire d'inscription et cliquez sur OK</w:t>
      </w:r>
      <w:r w:rsidRPr="00CA13ED">
        <w:rPr>
          <w:lang w:eastAsia="en-AU"/>
        </w:rPr>
        <w:t>.</w:t>
      </w:r>
    </w:p>
    <w:p w14:paraId="603869F6" w14:textId="77777777" w:rsidR="00C71317" w:rsidRPr="00CA13ED" w:rsidRDefault="00C71317" w:rsidP="00EA6F94">
      <w:pPr>
        <w:pStyle w:val="ListResult"/>
        <w:rPr>
          <w:lang w:val="fr-FR" w:eastAsia="en-AU"/>
        </w:rPr>
      </w:pPr>
      <w:r w:rsidRPr="00CA13ED">
        <w:rPr>
          <w:lang w:val="fr-FR"/>
        </w:rPr>
        <w:t xml:space="preserve">Vous </w:t>
      </w:r>
      <w:r>
        <w:rPr>
          <w:lang w:val="fr-FR"/>
        </w:rPr>
        <w:t xml:space="preserve">êtes </w:t>
      </w:r>
      <w:r w:rsidRPr="00CA13ED">
        <w:rPr>
          <w:lang w:val="fr-FR"/>
        </w:rPr>
        <w:t>ré</w:t>
      </w:r>
      <w:r>
        <w:rPr>
          <w:lang w:val="fr-FR"/>
        </w:rPr>
        <w:t>inscrit</w:t>
      </w:r>
      <w:r w:rsidRPr="00CA13ED">
        <w:rPr>
          <w:lang w:val="fr-FR" w:eastAsia="en-AU"/>
        </w:rPr>
        <w:t xml:space="preserve">. </w:t>
      </w:r>
    </w:p>
    <w:p w14:paraId="6F45FDD9" w14:textId="77777777" w:rsidR="00C71317" w:rsidRPr="00CA13ED" w:rsidRDefault="00C71317" w:rsidP="0045592F">
      <w:pPr>
        <w:pStyle w:val="Teacher"/>
        <w:rPr>
          <w:lang w:eastAsia="en-AU"/>
        </w:rPr>
      </w:pPr>
      <w:r w:rsidRPr="00CA13ED">
        <w:t>Vous devrez le faire sur n'importe quel autre ordinateur sur lequel votre code de Paratext est installé.</w:t>
      </w:r>
      <w:r w:rsidRPr="00CA13ED">
        <w:rPr>
          <w:lang w:eastAsia="en-AU"/>
        </w:rPr>
        <w:t xml:space="preserve"> </w:t>
      </w:r>
    </w:p>
    <w:p w14:paraId="6B2854DB" w14:textId="77777777" w:rsidR="00C71317" w:rsidRPr="00CA13ED" w:rsidRDefault="00C71317" w:rsidP="00EA6F94">
      <w:r w:rsidRPr="00CA13ED">
        <w:t>Si Paratext ne s</w:t>
      </w:r>
      <w:r>
        <w:t>ignale pas un changement de code, vous pouvez le faire de la façon suivante</w:t>
      </w:r>
      <w:r w:rsidRPr="00B40664">
        <w:t xml:space="preserve"> </w:t>
      </w:r>
    </w:p>
    <w:p w14:paraId="054C4C79" w14:textId="77777777" w:rsidR="00C71317" w:rsidRPr="00CA13ED" w:rsidRDefault="00C71317" w:rsidP="00EA6F94">
      <w:pPr>
        <w:pStyle w:val="ListBullet"/>
      </w:pPr>
      <w:r w:rsidRPr="00CA13ED">
        <w:rPr>
          <w:rStyle w:val="UserInterface"/>
        </w:rPr>
        <w:t>Outils</w:t>
      </w:r>
      <w:r w:rsidRPr="00CA13ED">
        <w:t xml:space="preserve">&gt; </w:t>
      </w:r>
      <w:r w:rsidRPr="00E22CD3">
        <w:rPr>
          <w:rStyle w:val="UserInterface"/>
        </w:rPr>
        <w:t>Modifier les informations d'inscription</w:t>
      </w:r>
      <w:r>
        <w:rPr>
          <w:rStyle w:val="UserInterface"/>
        </w:rPr>
        <w:t xml:space="preserve"> </w:t>
      </w:r>
      <w:r w:rsidRPr="00CA13ED">
        <w:t>et collez le code.</w:t>
      </w:r>
    </w:p>
    <w:p w14:paraId="5B1E7B9F" w14:textId="77777777" w:rsidR="00C71317" w:rsidRPr="00CA13ED" w:rsidRDefault="00C71317" w:rsidP="00C71317">
      <w:pPr>
        <w:pStyle w:val="Heading3"/>
      </w:pPr>
      <w:bookmarkStart w:id="27" w:name="_Toc475456016"/>
      <w:r w:rsidRPr="00CA13ED">
        <w:lastRenderedPageBreak/>
        <w:t xml:space="preserve">Si le </w:t>
      </w:r>
      <w:proofErr w:type="spellStart"/>
      <w:r w:rsidRPr="00CA13ED">
        <w:t>projet</w:t>
      </w:r>
      <w:proofErr w:type="spellEnd"/>
      <w:r w:rsidRPr="00CA13ED">
        <w:t xml:space="preserve"> de traduction ne fait pas </w:t>
      </w:r>
      <w:proofErr w:type="spellStart"/>
      <w:r w:rsidRPr="00CA13ED">
        <w:t>partie</w:t>
      </w:r>
      <w:proofErr w:type="spellEnd"/>
      <w:r w:rsidRPr="00CA13ED">
        <w:t xml:space="preserve"> </w:t>
      </w:r>
      <w:proofErr w:type="spellStart"/>
      <w:r w:rsidRPr="00CA13ED">
        <w:t>d’une</w:t>
      </w:r>
      <w:proofErr w:type="spellEnd"/>
      <w:r w:rsidRPr="00CA13ED">
        <w:t xml:space="preserve"> organisation </w:t>
      </w:r>
      <w:proofErr w:type="spellStart"/>
      <w:r w:rsidRPr="00CA13ED">
        <w:t>reconnue</w:t>
      </w:r>
      <w:bookmarkEnd w:id="27"/>
      <w:proofErr w:type="spellEnd"/>
    </w:p>
    <w:p w14:paraId="3B796F69" w14:textId="77777777" w:rsidR="00C71317" w:rsidRPr="00CA13ED" w:rsidRDefault="00C71317" w:rsidP="0008525E">
      <w:pPr>
        <w:pStyle w:val="ListBullet"/>
      </w:pPr>
      <w:r w:rsidRPr="00CA13ED">
        <w:t xml:space="preserve">On pourra faire une demande à </w:t>
      </w:r>
      <w:proofErr w:type="spellStart"/>
      <w:r w:rsidRPr="00CA13ED">
        <w:t>BoG</w:t>
      </w:r>
      <w:proofErr w:type="spellEnd"/>
      <w:r w:rsidRPr="00CA13ED">
        <w:t xml:space="preserve"> (</w:t>
      </w:r>
      <w:hyperlink r:id="rId40" w:history="1">
        <w:r w:rsidRPr="00CA13ED">
          <w:rPr>
            <w:rStyle w:val="Hyperlink"/>
            <w:rFonts w:ascii="Arial" w:hAnsi="Arial" w:cs="Arial"/>
            <w:szCs w:val="22"/>
          </w:rPr>
          <w:t>boardofgovernors@paratext.org</w:t>
        </w:r>
      </w:hyperlink>
      <w:r w:rsidRPr="00CA13ED">
        <w:t xml:space="preserve">) pour devenir membres de la pseudo organisation "Independent Translators" </w:t>
      </w:r>
    </w:p>
    <w:p w14:paraId="3CB3D128" w14:textId="77777777" w:rsidR="00C71317" w:rsidRPr="00CA13ED" w:rsidRDefault="00C71317" w:rsidP="008202B2">
      <w:pPr>
        <w:pStyle w:val="Teacher"/>
      </w:pPr>
      <w:r>
        <w:t xml:space="preserve">Il se peut que peu de </w:t>
      </w:r>
      <w:r w:rsidRPr="00CA13ED">
        <w:t>propriétaires de ressources textes accorderont l’accès à ce groupe</w:t>
      </w:r>
    </w:p>
    <w:p w14:paraId="06987869" w14:textId="71CE611D" w:rsidR="004E5E9C" w:rsidRDefault="004E5E9C"/>
    <w:p w14:paraId="6B915603" w14:textId="77777777" w:rsidR="00356E6A" w:rsidRDefault="00356E6A" w:rsidP="00C71317">
      <w:pPr>
        <w:pStyle w:val="Heading1"/>
        <w:sectPr w:rsidR="00356E6A" w:rsidSect="00A47308">
          <w:pgSz w:w="8392" w:h="11907" w:code="11"/>
          <w:pgMar w:top="709" w:right="709" w:bottom="709" w:left="2268" w:header="567" w:footer="720" w:gutter="0"/>
          <w:cols w:space="720"/>
          <w:titlePg/>
          <w:docGrid w:linePitch="360"/>
        </w:sectPr>
      </w:pPr>
    </w:p>
    <w:p w14:paraId="587590BF" w14:textId="2FC6755E" w:rsidR="004E5E9C" w:rsidRDefault="004E5E9C" w:rsidP="00C71317">
      <w:pPr>
        <w:pStyle w:val="Heading1"/>
      </w:pPr>
      <w:bookmarkStart w:id="28" w:name="_Toc475456017"/>
      <w:r>
        <w:lastRenderedPageBreak/>
        <w:t>Créer un nouveau projet</w:t>
      </w:r>
      <w:bookmarkEnd w:id="28"/>
    </w:p>
    <w:p w14:paraId="62146FFF" w14:textId="77777777" w:rsidR="004E5E9C" w:rsidRPr="00B40664" w:rsidRDefault="004E5E9C" w:rsidP="00C71317">
      <w:pPr>
        <w:pStyle w:val="Heading2"/>
        <w:numPr>
          <w:ilvl w:val="1"/>
          <w:numId w:val="6"/>
        </w:numPr>
      </w:pPr>
      <w:r w:rsidRPr="00B40664">
        <w:t>Introduction</w:t>
      </w:r>
    </w:p>
    <w:p w14:paraId="451963A0" w14:textId="1BA6AEB4" w:rsidR="004E5E9C" w:rsidRPr="00B40664" w:rsidRDefault="004E5E9C" w:rsidP="004E5E9C">
      <w:r w:rsidRPr="00B40664">
        <w:t>Dans ce module, vous allez</w:t>
      </w:r>
      <w:r>
        <w:t xml:space="preserve"> créer et inscrire un nouveau projet.</w:t>
      </w:r>
    </w:p>
    <w:p w14:paraId="7A0FD0BB" w14:textId="77777777" w:rsidR="004E5E9C" w:rsidRPr="00B40664" w:rsidRDefault="004E5E9C" w:rsidP="00C71317">
      <w:pPr>
        <w:pStyle w:val="Heading5"/>
      </w:pPr>
      <w:r w:rsidRPr="00B40664">
        <w:t>Où en sommes-nous ?</w:t>
      </w:r>
    </w:p>
    <w:p w14:paraId="4BC78D72" w14:textId="7B9FB284" w:rsidR="004E5E9C" w:rsidRPr="00B40664" w:rsidRDefault="004E5E9C" w:rsidP="004E5E9C">
      <w:pPr>
        <w:pStyle w:val="BodyText"/>
        <w:spacing w:after="60"/>
      </w:pPr>
      <w:r w:rsidRPr="00B40664">
        <w:t xml:space="preserve">Vous avez déjà </w:t>
      </w:r>
      <w:r>
        <w:t>installé Paratext 8 et inscrit un utilisateur.</w:t>
      </w:r>
    </w:p>
    <w:p w14:paraId="418A1D77" w14:textId="77777777" w:rsidR="004E5E9C" w:rsidRPr="00B40664" w:rsidRDefault="004E5E9C" w:rsidP="00C71317">
      <w:pPr>
        <w:pStyle w:val="Heading5"/>
      </w:pPr>
      <w:r w:rsidRPr="00B40664">
        <w:t>Pourquoi cette aptitude est-elle importante ?</w:t>
      </w:r>
    </w:p>
    <w:p w14:paraId="6A9929E8" w14:textId="007E731E" w:rsidR="004E5E9C" w:rsidRPr="00B40664" w:rsidRDefault="004E5E9C" w:rsidP="004E5E9C">
      <w:r>
        <w:t xml:space="preserve">Un </w:t>
      </w:r>
      <w:r w:rsidRPr="004E5E9C">
        <w:t xml:space="preserve">aspect nouveau dans Paratext 8 est que les projets doivent être </w:t>
      </w:r>
      <w:r>
        <w:t>inscrits</w:t>
      </w:r>
      <w:r w:rsidRPr="004E5E9C">
        <w:t xml:space="preserve"> ainsi que les utilisateurs. Cela peut sembler une complication supplémentaire, mais il offre des avantages aux utilisateurs. Comme nous avons vu dans la section d'enregistrement des utilisateurs, l'administrateur du projet peut créer des enregistrements pour les utilisateurs </w:t>
      </w:r>
      <w:r w:rsidR="00622946">
        <w:t xml:space="preserve">dont </w:t>
      </w:r>
      <w:r w:rsidRPr="004E5E9C">
        <w:t>ils souhaitent faire partie de leur projet.</w:t>
      </w:r>
    </w:p>
    <w:p w14:paraId="10E994A8" w14:textId="77777777" w:rsidR="004E5E9C" w:rsidRPr="00B40664" w:rsidRDefault="004E5E9C" w:rsidP="00C71317">
      <w:pPr>
        <w:pStyle w:val="Heading5"/>
      </w:pPr>
      <w:r w:rsidRPr="00B40664">
        <w:t>Qu’est-ce qu’on va faire ?</w:t>
      </w:r>
    </w:p>
    <w:p w14:paraId="6BF8AFAB" w14:textId="183977CE" w:rsidR="004E5E9C" w:rsidRPr="00B40664" w:rsidRDefault="004E5E9C" w:rsidP="004E5E9C">
      <w:pPr>
        <w:pStyle w:val="BodyText"/>
      </w:pPr>
      <w:r>
        <w:t>On va créer et inscrire un nouveau projet.</w:t>
      </w:r>
    </w:p>
    <w:p w14:paraId="5238D68B" w14:textId="373AB3E7" w:rsidR="004E5E9C" w:rsidRDefault="004E5E9C" w:rsidP="004E5E9C"/>
    <w:p w14:paraId="2FFB22D9" w14:textId="313ED331" w:rsidR="004E5E9C" w:rsidRDefault="004E5E9C" w:rsidP="00C71317">
      <w:pPr>
        <w:pStyle w:val="Rsum"/>
      </w:pPr>
      <w:r>
        <w:lastRenderedPageBreak/>
        <w:t>Résumé</w:t>
      </w:r>
    </w:p>
    <w:p w14:paraId="5074BB5E" w14:textId="77777777" w:rsidR="004E5E9C" w:rsidRDefault="004E5E9C" w:rsidP="004E5E9C">
      <w:pPr>
        <w:pStyle w:val="BodyText"/>
      </w:pPr>
      <w:r>
        <w:t>Ce module vous montre comment :</w:t>
      </w:r>
    </w:p>
    <w:p w14:paraId="36AE0A38" w14:textId="77777777" w:rsidR="005D3689" w:rsidRPr="00BA5D51" w:rsidRDefault="005D3689" w:rsidP="005D3689">
      <w:pPr>
        <w:pStyle w:val="Heading4"/>
      </w:pPr>
      <w:bookmarkStart w:id="29" w:name="_Toc475456018"/>
      <w:r w:rsidRPr="00F371CF">
        <w:t>Créer un nouveau projet</w:t>
      </w:r>
      <w:bookmarkEnd w:id="29"/>
    </w:p>
    <w:p w14:paraId="4DCACD6A" w14:textId="77777777" w:rsidR="005D3689" w:rsidRPr="00F371CF" w:rsidRDefault="005D3689" w:rsidP="003065DC">
      <w:pPr>
        <w:pStyle w:val="ListBullet"/>
      </w:pPr>
      <w:r w:rsidRPr="003065DC">
        <w:rPr>
          <w:rStyle w:val="UserInterface"/>
        </w:rPr>
        <w:t>Fichier</w:t>
      </w:r>
      <w:r w:rsidRPr="00F371CF">
        <w:t xml:space="preserve">&gt; </w:t>
      </w:r>
      <w:r w:rsidRPr="003065DC">
        <w:rPr>
          <w:rStyle w:val="UserInterface"/>
        </w:rPr>
        <w:t>Nouveau projet</w:t>
      </w:r>
    </w:p>
    <w:p w14:paraId="78372D2D" w14:textId="77777777" w:rsidR="005D3689" w:rsidRPr="00CA6375" w:rsidRDefault="005D3689" w:rsidP="008202B2">
      <w:pPr>
        <w:pStyle w:val="ListResult"/>
        <w:rPr>
          <w:lang w:val="fr-FR"/>
        </w:rPr>
      </w:pPr>
      <w:r w:rsidRPr="00CA6375">
        <w:rPr>
          <w:lang w:val="fr-FR"/>
        </w:rPr>
        <w:t xml:space="preserve">La boîte de dialogue </w:t>
      </w:r>
      <w:r w:rsidRPr="008202B2">
        <w:rPr>
          <w:b/>
          <w:bCs/>
          <w:i w:val="0"/>
          <w:iCs w:val="0"/>
          <w:lang w:val="fr-FR"/>
        </w:rPr>
        <w:t xml:space="preserve">Project </w:t>
      </w:r>
      <w:proofErr w:type="spellStart"/>
      <w:r w:rsidRPr="008202B2">
        <w:rPr>
          <w:b/>
          <w:bCs/>
          <w:i w:val="0"/>
          <w:iCs w:val="0"/>
          <w:lang w:val="fr-FR"/>
        </w:rPr>
        <w:t>properties</w:t>
      </w:r>
      <w:proofErr w:type="spellEnd"/>
      <w:r w:rsidRPr="008202B2">
        <w:rPr>
          <w:b/>
          <w:bCs/>
          <w:i w:val="0"/>
          <w:iCs w:val="0"/>
          <w:lang w:val="fr-FR"/>
        </w:rPr>
        <w:t xml:space="preserve"> and setting</w:t>
      </w:r>
      <w:r>
        <w:rPr>
          <w:b/>
          <w:bCs/>
          <w:i w:val="0"/>
          <w:iCs w:val="0"/>
          <w:lang w:val="fr-FR"/>
        </w:rPr>
        <w:t>s (</w:t>
      </w:r>
      <w:r>
        <w:rPr>
          <w:i w:val="0"/>
          <w:iCs w:val="0"/>
          <w:lang w:val="fr-FR"/>
        </w:rPr>
        <w:t xml:space="preserve">Propriétés et paramètres de projet) </w:t>
      </w:r>
      <w:r w:rsidRPr="00CA6375">
        <w:rPr>
          <w:lang w:val="fr-FR"/>
        </w:rPr>
        <w:t>s'affiche.</w:t>
      </w:r>
    </w:p>
    <w:p w14:paraId="77CD1719" w14:textId="77777777" w:rsidR="005D3689" w:rsidRPr="00BA5D51" w:rsidRDefault="005D3689" w:rsidP="004E5E9C">
      <w:pPr>
        <w:pStyle w:val="ListResult"/>
        <w:rPr>
          <w:lang w:val="en-AU" w:eastAsia="en-AU"/>
        </w:rPr>
      </w:pPr>
      <w:r w:rsidRPr="00BA5D51">
        <w:rPr>
          <w:noProof/>
          <w:lang w:val="en-AU" w:eastAsia="en-AU"/>
        </w:rPr>
        <w:drawing>
          <wp:inline distT="0" distB="0" distL="0" distR="0" wp14:anchorId="58FEE9AD" wp14:editId="465786C6">
            <wp:extent cx="2695575" cy="27513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8768" cy="2775037"/>
                    </a:xfrm>
                    <a:prstGeom prst="rect">
                      <a:avLst/>
                    </a:prstGeom>
                  </pic:spPr>
                </pic:pic>
              </a:graphicData>
            </a:graphic>
          </wp:inline>
        </w:drawing>
      </w:r>
    </w:p>
    <w:p w14:paraId="11FC0EC0" w14:textId="77777777" w:rsidR="005D3689" w:rsidRPr="00BA5D51" w:rsidRDefault="005D3689" w:rsidP="005D3689">
      <w:pPr>
        <w:pStyle w:val="Heading4"/>
      </w:pPr>
      <w:bookmarkStart w:id="30" w:name="_Toc475456019"/>
      <w:r w:rsidRPr="00F371CF">
        <w:t>Nom du projet</w:t>
      </w:r>
      <w:bookmarkEnd w:id="30"/>
      <w:r w:rsidRPr="00F371CF">
        <w:t xml:space="preserve"> </w:t>
      </w:r>
    </w:p>
    <w:p w14:paraId="0DCE8830" w14:textId="77777777" w:rsidR="005D3689" w:rsidRPr="003065DC" w:rsidRDefault="005D3689" w:rsidP="00D47110">
      <w:pPr>
        <w:pStyle w:val="ListBullet"/>
        <w:spacing w:after="160" w:line="259" w:lineRule="auto"/>
        <w:contextualSpacing/>
        <w:rPr>
          <w:sz w:val="24"/>
          <w:lang w:eastAsia="en-AU"/>
        </w:rPr>
      </w:pPr>
      <w:r w:rsidRPr="003065DC">
        <w:rPr>
          <w:sz w:val="24"/>
          <w:lang w:eastAsia="en-AU"/>
        </w:rPr>
        <w:t xml:space="preserve">Cliquez sur le bouton </w:t>
      </w:r>
      <w:r w:rsidRPr="003065DC">
        <w:rPr>
          <w:rStyle w:val="UserInterface"/>
        </w:rPr>
        <w:t>Edit</w:t>
      </w:r>
      <w:r w:rsidRPr="003065DC">
        <w:rPr>
          <w:sz w:val="24"/>
          <w:lang w:eastAsia="en-AU"/>
        </w:rPr>
        <w:t xml:space="preserve"> </w:t>
      </w:r>
      <w:r>
        <w:rPr>
          <w:sz w:val="24"/>
          <w:lang w:eastAsia="en-AU"/>
        </w:rPr>
        <w:t>(Modifier)</w:t>
      </w:r>
    </w:p>
    <w:p w14:paraId="474B41E6" w14:textId="77777777" w:rsidR="005D3689" w:rsidRPr="00BA5D51" w:rsidRDefault="005D3689" w:rsidP="004E5E9C">
      <w:pPr>
        <w:pStyle w:val="ListBullet"/>
        <w:spacing w:after="160" w:line="259" w:lineRule="auto"/>
        <w:contextualSpacing/>
        <w:rPr>
          <w:sz w:val="24"/>
          <w:lang w:val="en-AU" w:eastAsia="en-AU"/>
        </w:rPr>
      </w:pPr>
      <w:r w:rsidRPr="00BA5D51">
        <w:rPr>
          <w:noProof/>
          <w:lang w:val="en-AU" w:eastAsia="en-AU"/>
        </w:rPr>
        <w:drawing>
          <wp:inline distT="0" distB="0" distL="0" distR="0" wp14:anchorId="26DA31E6" wp14:editId="1BB90179">
            <wp:extent cx="2722875" cy="633441"/>
            <wp:effectExtent l="19050" t="19050" r="20955"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grayscl/>
                      <a:extLst>
                        <a:ext uri="{BEBA8EAE-BF5A-486C-A8C5-ECC9F3942E4B}">
                          <a14:imgProps xmlns:a14="http://schemas.microsoft.com/office/drawing/2010/main">
                            <a14:imgLayer r:embed="rId43">
                              <a14:imgEffect>
                                <a14:saturation sat="66000"/>
                              </a14:imgEffect>
                              <a14:imgEffect>
                                <a14:brightnessContrast contrast="-40000"/>
                              </a14:imgEffect>
                            </a14:imgLayer>
                          </a14:imgProps>
                        </a:ext>
                      </a:extLst>
                    </a:blip>
                    <a:stretch>
                      <a:fillRect/>
                    </a:stretch>
                  </pic:blipFill>
                  <pic:spPr>
                    <a:xfrm>
                      <a:off x="0" y="0"/>
                      <a:ext cx="2750310" cy="639823"/>
                    </a:xfrm>
                    <a:prstGeom prst="rect">
                      <a:avLst/>
                    </a:prstGeom>
                    <a:ln w="9525">
                      <a:solidFill>
                        <a:schemeClr val="tx1"/>
                      </a:solidFill>
                    </a:ln>
                  </pic:spPr>
                </pic:pic>
              </a:graphicData>
            </a:graphic>
          </wp:inline>
        </w:drawing>
      </w:r>
    </w:p>
    <w:p w14:paraId="2D2BF1B1" w14:textId="77777777" w:rsidR="005D3689" w:rsidRPr="003065DC" w:rsidRDefault="005D3689" w:rsidP="003065DC">
      <w:pPr>
        <w:pStyle w:val="ListResult"/>
        <w:rPr>
          <w:lang w:val="fr-FR" w:eastAsia="en-AU"/>
        </w:rPr>
      </w:pPr>
      <w:r w:rsidRPr="00F371CF">
        <w:rPr>
          <w:lang w:val="fr-FR"/>
        </w:rPr>
        <w:t>La boîte de dialogue "modifier le nom</w:t>
      </w:r>
      <w:r>
        <w:rPr>
          <w:lang w:val="fr-FR"/>
        </w:rPr>
        <w:t xml:space="preserve"> complet</w:t>
      </w:r>
      <w:r w:rsidRPr="00F371CF">
        <w:rPr>
          <w:lang w:val="fr-FR"/>
        </w:rPr>
        <w:t>" s'affiche</w:t>
      </w:r>
    </w:p>
    <w:p w14:paraId="09E3E4AD" w14:textId="77777777" w:rsidR="005D3689" w:rsidRPr="00BA5D51" w:rsidRDefault="005D3689" w:rsidP="004E5E9C">
      <w:pPr>
        <w:pStyle w:val="ListBullet"/>
        <w:numPr>
          <w:ilvl w:val="0"/>
          <w:numId w:val="0"/>
        </w:numPr>
        <w:spacing w:after="160" w:line="259" w:lineRule="auto"/>
        <w:ind w:left="360"/>
        <w:contextualSpacing/>
        <w:rPr>
          <w:sz w:val="24"/>
          <w:lang w:val="en-AU" w:eastAsia="en-AU"/>
        </w:rPr>
      </w:pPr>
      <w:r w:rsidRPr="00BA5D51">
        <w:rPr>
          <w:noProof/>
          <w:lang w:val="en-AU" w:eastAsia="en-AU"/>
        </w:rPr>
        <w:lastRenderedPageBreak/>
        <w:drawing>
          <wp:inline distT="0" distB="0" distL="0" distR="0" wp14:anchorId="237A4C49" wp14:editId="25CD5161">
            <wp:extent cx="2267680" cy="176856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88468" cy="1784778"/>
                    </a:xfrm>
                    <a:prstGeom prst="rect">
                      <a:avLst/>
                    </a:prstGeom>
                  </pic:spPr>
                </pic:pic>
              </a:graphicData>
            </a:graphic>
          </wp:inline>
        </w:drawing>
      </w:r>
    </w:p>
    <w:p w14:paraId="06C87E5E" w14:textId="77777777" w:rsidR="005D3689" w:rsidRPr="003065DC" w:rsidRDefault="005D3689" w:rsidP="003065DC">
      <w:pPr>
        <w:pStyle w:val="ListBullet"/>
        <w:spacing w:after="160" w:line="259" w:lineRule="auto"/>
        <w:contextualSpacing/>
        <w:rPr>
          <w:rFonts w:ascii="Arial" w:hAnsi="Arial"/>
          <w:b/>
          <w:sz w:val="20"/>
        </w:rPr>
      </w:pPr>
      <w:r w:rsidRPr="003065DC">
        <w:t xml:space="preserve">Dans la section </w:t>
      </w:r>
      <w:r w:rsidRPr="003065DC">
        <w:rPr>
          <w:rStyle w:val="UserInterface"/>
        </w:rPr>
        <w:t>Nom complet</w:t>
      </w:r>
      <w:r w:rsidRPr="003065DC">
        <w:t xml:space="preserve">, donnez au projet un nom et </w:t>
      </w:r>
      <w:r>
        <w:t xml:space="preserve">puis </w:t>
      </w:r>
      <w:r w:rsidRPr="003065DC">
        <w:t xml:space="preserve">un </w:t>
      </w:r>
      <w:r w:rsidRPr="003065DC">
        <w:rPr>
          <w:rStyle w:val="UserInterface"/>
        </w:rPr>
        <w:t>Nom abrégé</w:t>
      </w:r>
      <w:r w:rsidRPr="003065DC">
        <w:t xml:space="preserve"> correspondant.</w:t>
      </w:r>
    </w:p>
    <w:p w14:paraId="54A4947E" w14:textId="77777777" w:rsidR="005D3689" w:rsidRPr="003065DC" w:rsidRDefault="005D3689" w:rsidP="003065DC">
      <w:pPr>
        <w:pStyle w:val="Teacher"/>
        <w:rPr>
          <w:rStyle w:val="UserInterface"/>
          <w:rFonts w:ascii="Times New Roman" w:hAnsi="Times New Roman"/>
          <w:b w:val="0"/>
          <w:sz w:val="22"/>
        </w:rPr>
      </w:pPr>
      <w:r w:rsidRPr="00F371CF">
        <w:t>Une fois que vous créez un nom de projet, le nom abrégé ne peut pas être modifié, car c'est le nom que Paratext donnera au dossier contenant les fichiers de projet, ainsi que le nom donné au projet sur le serveur Internet.</w:t>
      </w:r>
    </w:p>
    <w:p w14:paraId="48E19664" w14:textId="77777777" w:rsidR="005D3689" w:rsidRPr="00BA5D51" w:rsidRDefault="005D3689" w:rsidP="005D3689">
      <w:pPr>
        <w:pStyle w:val="Heading4"/>
      </w:pPr>
      <w:bookmarkStart w:id="31" w:name="_Toc475456020"/>
      <w:r w:rsidRPr="00F371CF">
        <w:t>Spécifier la langue</w:t>
      </w:r>
      <w:bookmarkEnd w:id="31"/>
      <w:r w:rsidRPr="00F371CF">
        <w:t xml:space="preserve"> </w:t>
      </w:r>
    </w:p>
    <w:p w14:paraId="11535465" w14:textId="77777777" w:rsidR="005D3689" w:rsidRPr="003065DC" w:rsidRDefault="005D3689" w:rsidP="003065DC">
      <w:pPr>
        <w:pStyle w:val="ListBullet"/>
        <w:rPr>
          <w:lang w:val="en-AU"/>
        </w:rPr>
      </w:pPr>
      <w:r w:rsidRPr="00F371CF">
        <w:t xml:space="preserve">Si vous avez un autre projet Paratext dans la même langue, vous pouvez simplement choisir la langue dans la liste dans Paratext [2]. </w:t>
      </w:r>
      <w:proofErr w:type="spellStart"/>
      <w:r w:rsidRPr="003065DC">
        <w:rPr>
          <w:lang w:val="en-AU"/>
        </w:rPr>
        <w:t>Sinon</w:t>
      </w:r>
      <w:proofErr w:type="spellEnd"/>
      <w:r w:rsidRPr="003065DC">
        <w:rPr>
          <w:lang w:val="en-AU"/>
        </w:rPr>
        <w:t xml:space="preserve">, </w:t>
      </w:r>
      <w:proofErr w:type="spellStart"/>
      <w:r w:rsidRPr="003065DC">
        <w:rPr>
          <w:lang w:val="en-AU"/>
        </w:rPr>
        <w:t>vous</w:t>
      </w:r>
      <w:proofErr w:type="spellEnd"/>
      <w:r w:rsidRPr="003065DC">
        <w:rPr>
          <w:lang w:val="en-AU"/>
        </w:rPr>
        <w:t xml:space="preserve"> </w:t>
      </w:r>
      <w:proofErr w:type="spellStart"/>
      <w:r w:rsidRPr="003065DC">
        <w:rPr>
          <w:lang w:val="en-AU"/>
        </w:rPr>
        <w:t>devrez</w:t>
      </w:r>
      <w:proofErr w:type="spellEnd"/>
      <w:r w:rsidRPr="003065DC">
        <w:rPr>
          <w:lang w:val="en-AU"/>
        </w:rPr>
        <w:t xml:space="preserve"> </w:t>
      </w:r>
      <w:proofErr w:type="spellStart"/>
      <w:r w:rsidRPr="003065DC">
        <w:rPr>
          <w:lang w:val="en-AU"/>
        </w:rPr>
        <w:t>créer</w:t>
      </w:r>
      <w:proofErr w:type="spellEnd"/>
      <w:r w:rsidRPr="003065DC">
        <w:rPr>
          <w:lang w:val="en-AU"/>
        </w:rPr>
        <w:t xml:space="preserve"> </w:t>
      </w:r>
      <w:proofErr w:type="spellStart"/>
      <w:r w:rsidRPr="003065DC">
        <w:rPr>
          <w:lang w:val="en-AU"/>
        </w:rPr>
        <w:t>une</w:t>
      </w:r>
      <w:proofErr w:type="spellEnd"/>
      <w:r w:rsidRPr="003065DC">
        <w:rPr>
          <w:lang w:val="en-AU"/>
        </w:rPr>
        <w:t xml:space="preserve"> nouvelle langue.</w:t>
      </w:r>
      <w:r w:rsidRPr="00BA5D51">
        <w:rPr>
          <w:noProof/>
          <w:lang w:val="en-AU" w:eastAsia="en-AU"/>
        </w:rPr>
        <mc:AlternateContent>
          <mc:Choice Requires="wps">
            <w:drawing>
              <wp:anchor distT="0" distB="0" distL="114300" distR="114300" simplePos="0" relativeHeight="251686912" behindDoc="0" locked="0" layoutInCell="1" allowOverlap="1" wp14:anchorId="50B7CD4E" wp14:editId="364C05B9">
                <wp:simplePos x="0" y="0"/>
                <wp:positionH relativeFrom="column">
                  <wp:posOffset>1865630</wp:posOffset>
                </wp:positionH>
                <wp:positionV relativeFrom="paragraph">
                  <wp:posOffset>1077370</wp:posOffset>
                </wp:positionV>
                <wp:extent cx="532800" cy="304720"/>
                <wp:effectExtent l="19050" t="19050" r="19685" b="19685"/>
                <wp:wrapNone/>
                <wp:docPr id="42" name="Oval 42"/>
                <wp:cNvGraphicFramePr/>
                <a:graphic xmlns:a="http://schemas.openxmlformats.org/drawingml/2006/main">
                  <a:graphicData uri="http://schemas.microsoft.com/office/word/2010/wordprocessingShape">
                    <wps:wsp>
                      <wps:cNvSpPr/>
                      <wps:spPr>
                        <a:xfrm>
                          <a:off x="0" y="0"/>
                          <a:ext cx="532800" cy="3047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EA7CBD" id="Oval 42" o:spid="_x0000_s1026" style="position:absolute;margin-left:146.9pt;margin-top:84.85pt;width:41.95pt;height:2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" filled="f" strokecolor="red" strokeweight="3pt"/>
            </w:pict>
          </mc:Fallback>
        </mc:AlternateContent>
      </w:r>
    </w:p>
    <w:p w14:paraId="44D966E8" w14:textId="77777777" w:rsidR="005D3689" w:rsidRPr="00BA5D51" w:rsidRDefault="005D3689" w:rsidP="003065DC">
      <w:pPr>
        <w:pStyle w:val="ListBullet"/>
        <w:rPr>
          <w:lang w:val="en-AU"/>
        </w:rPr>
      </w:pPr>
      <w:r w:rsidRPr="00BA5D51">
        <w:rPr>
          <w:lang w:val="en-AU"/>
        </w:rPr>
        <w:t>Cli</w:t>
      </w:r>
      <w:r>
        <w:rPr>
          <w:lang w:val="en-AU"/>
        </w:rPr>
        <w:t>quer sur</w:t>
      </w:r>
      <w:r w:rsidRPr="00BA5D51">
        <w:rPr>
          <w:lang w:val="en-AU"/>
        </w:rPr>
        <w:t xml:space="preserve"> </w:t>
      </w:r>
      <w:r w:rsidRPr="00BA5D51">
        <w:rPr>
          <w:rStyle w:val="UserInterface"/>
          <w:lang w:val="en-AU"/>
        </w:rPr>
        <w:t>New</w:t>
      </w:r>
    </w:p>
    <w:p w14:paraId="634D9F4E" w14:textId="77777777" w:rsidR="005D3689" w:rsidRPr="003065DC" w:rsidRDefault="005D3689" w:rsidP="003065DC">
      <w:pPr>
        <w:pStyle w:val="ListResult"/>
        <w:rPr>
          <w:lang w:val="fr-FR"/>
        </w:rPr>
      </w:pPr>
      <w:r w:rsidRPr="00BA5D51">
        <w:rPr>
          <w:noProof/>
          <w:lang w:val="en-AU" w:eastAsia="en-AU"/>
        </w:rPr>
        <w:drawing>
          <wp:inline distT="0" distB="0" distL="0" distR="0" wp14:anchorId="1D8462A0" wp14:editId="7AC8547C">
            <wp:extent cx="3190875" cy="47752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0875" cy="477520"/>
                    </a:xfrm>
                    <a:prstGeom prst="rect">
                      <a:avLst/>
                    </a:prstGeom>
                  </pic:spPr>
                </pic:pic>
              </a:graphicData>
            </a:graphic>
          </wp:inline>
        </w:drawing>
      </w:r>
      <w:r w:rsidRPr="003065DC">
        <w:rPr>
          <w:lang w:val="fr-FR"/>
        </w:rPr>
        <w:t>La boîte de dialogue</w:t>
      </w:r>
      <w:r>
        <w:rPr>
          <w:lang w:val="fr-FR"/>
        </w:rPr>
        <w:t xml:space="preserve"> </w:t>
      </w:r>
      <w:proofErr w:type="spellStart"/>
      <w:r w:rsidRPr="005347D0">
        <w:rPr>
          <w:rStyle w:val="UserInterface"/>
          <w:lang w:val="fr-FR"/>
        </w:rPr>
        <w:t>Choose</w:t>
      </w:r>
      <w:proofErr w:type="spellEnd"/>
      <w:r w:rsidRPr="005347D0">
        <w:rPr>
          <w:rStyle w:val="UserInterface"/>
          <w:lang w:val="fr-FR"/>
        </w:rPr>
        <w:t xml:space="preserve"> Language Identifier </w:t>
      </w:r>
      <w:r w:rsidRPr="005347D0">
        <w:rPr>
          <w:lang w:val="fr-FR"/>
        </w:rPr>
        <w:t>(choisir l</w:t>
      </w:r>
      <w:r>
        <w:rPr>
          <w:lang w:val="fr-FR"/>
        </w:rPr>
        <w:t>’identifiant de la langue)</w:t>
      </w:r>
      <w:r w:rsidRPr="003065DC">
        <w:rPr>
          <w:lang w:val="fr-FR"/>
        </w:rPr>
        <w:t xml:space="preserve"> </w:t>
      </w:r>
      <w:r>
        <w:rPr>
          <w:lang w:val="fr-FR"/>
        </w:rPr>
        <w:t>s’affiche.</w:t>
      </w:r>
      <w:r w:rsidRPr="003065DC">
        <w:rPr>
          <w:lang w:val="fr-FR"/>
        </w:rPr>
        <w:t>.</w:t>
      </w:r>
    </w:p>
    <w:p w14:paraId="33E5690D" w14:textId="77777777" w:rsidR="005D3689" w:rsidRPr="00BA5D51" w:rsidRDefault="005D3689" w:rsidP="004E5E9C">
      <w:pPr>
        <w:pStyle w:val="ListBullet"/>
        <w:numPr>
          <w:ilvl w:val="0"/>
          <w:numId w:val="0"/>
        </w:numPr>
        <w:ind w:left="357"/>
        <w:rPr>
          <w:lang w:val="en-AU"/>
        </w:rPr>
      </w:pPr>
      <w:r w:rsidRPr="00BA5D51">
        <w:rPr>
          <w:noProof/>
          <w:lang w:val="en-AU" w:eastAsia="en-AU"/>
        </w:rPr>
        <w:lastRenderedPageBreak/>
        <mc:AlternateContent>
          <mc:Choice Requires="wps">
            <w:drawing>
              <wp:anchor distT="0" distB="0" distL="114300" distR="114300" simplePos="0" relativeHeight="251685888" behindDoc="0" locked="0" layoutInCell="1" allowOverlap="1" wp14:anchorId="725E1A5F" wp14:editId="1F269C22">
                <wp:simplePos x="0" y="0"/>
                <wp:positionH relativeFrom="column">
                  <wp:posOffset>260155</wp:posOffset>
                </wp:positionH>
                <wp:positionV relativeFrom="paragraph">
                  <wp:posOffset>519845</wp:posOffset>
                </wp:positionV>
                <wp:extent cx="2534400" cy="201600"/>
                <wp:effectExtent l="19050" t="19050" r="18415" b="27305"/>
                <wp:wrapNone/>
                <wp:docPr id="43" name="Rounded Rectangle 43"/>
                <wp:cNvGraphicFramePr/>
                <a:graphic xmlns:a="http://schemas.openxmlformats.org/drawingml/2006/main">
                  <a:graphicData uri="http://schemas.microsoft.com/office/word/2010/wordprocessingShape">
                    <wps:wsp>
                      <wps:cNvSpPr/>
                      <wps:spPr>
                        <a:xfrm>
                          <a:off x="0" y="0"/>
                          <a:ext cx="2534400" cy="2016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2E09E8" id="Rounded Rectangle 43" o:spid="_x0000_s1026" style="position:absolute;margin-left:20.5pt;margin-top:40.95pt;width:199.55pt;height:15.8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" filled="f" strokecolor="red" strokeweight="3pt"/>
            </w:pict>
          </mc:Fallback>
        </mc:AlternateContent>
      </w:r>
      <w:r w:rsidRPr="00BA5D51">
        <w:rPr>
          <w:noProof/>
          <w:lang w:val="en-AU" w:eastAsia="en-AU"/>
        </w:rPr>
        <w:drawing>
          <wp:inline distT="0" distB="0" distL="0" distR="0" wp14:anchorId="2740944D" wp14:editId="7386208A">
            <wp:extent cx="2480073" cy="3060130"/>
            <wp:effectExtent l="0" t="0" r="0" b="6985"/>
            <wp:docPr id="49" name="Picture 49" descr="C:\Users\User\AppData\Local\Temp\SNAGHTMLdc188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SNAGHTMLdc188f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97235" cy="3081306"/>
                    </a:xfrm>
                    <a:prstGeom prst="rect">
                      <a:avLst/>
                    </a:prstGeom>
                    <a:noFill/>
                    <a:ln>
                      <a:noFill/>
                    </a:ln>
                  </pic:spPr>
                </pic:pic>
              </a:graphicData>
            </a:graphic>
          </wp:inline>
        </w:drawing>
      </w:r>
    </w:p>
    <w:p w14:paraId="02FBD8EA" w14:textId="77777777" w:rsidR="005D3689" w:rsidRPr="00F371CF" w:rsidRDefault="005D3689" w:rsidP="005347D0">
      <w:pPr>
        <w:pStyle w:val="ListBullet"/>
      </w:pPr>
      <w:r w:rsidRPr="00F371CF">
        <w:t xml:space="preserve">Cliquez dans la zone de </w:t>
      </w:r>
      <w:proofErr w:type="spellStart"/>
      <w:r w:rsidRPr="005347D0">
        <w:rPr>
          <w:rStyle w:val="UserInterface"/>
        </w:rPr>
        <w:t>Search</w:t>
      </w:r>
      <w:proofErr w:type="spellEnd"/>
      <w:r>
        <w:t xml:space="preserve"> (</w:t>
      </w:r>
      <w:r w:rsidRPr="00F371CF">
        <w:t>recherche</w:t>
      </w:r>
      <w:r>
        <w:t>)</w:t>
      </w:r>
    </w:p>
    <w:p w14:paraId="12BD3D89" w14:textId="77777777" w:rsidR="005D3689" w:rsidRPr="00F371CF" w:rsidRDefault="005D3689" w:rsidP="005347D0">
      <w:pPr>
        <w:pStyle w:val="ListBullet"/>
      </w:pPr>
      <w:r w:rsidRPr="00F371CF">
        <w:t>Commencez à taper le nom de votre langue</w:t>
      </w:r>
    </w:p>
    <w:p w14:paraId="00EE70EA" w14:textId="77777777" w:rsidR="005D3689" w:rsidRPr="00CA6375" w:rsidRDefault="005D3689" w:rsidP="005347D0">
      <w:pPr>
        <w:pStyle w:val="ListResult"/>
        <w:rPr>
          <w:lang w:val="fr-FR"/>
        </w:rPr>
      </w:pPr>
      <w:r w:rsidRPr="00CA6375">
        <w:rPr>
          <w:lang w:val="fr-FR"/>
        </w:rPr>
        <w:t>Paratext affiche les noms correspondants.</w:t>
      </w:r>
    </w:p>
    <w:p w14:paraId="566E77B4" w14:textId="77777777" w:rsidR="005D3689" w:rsidRPr="00F371CF" w:rsidRDefault="005D3689" w:rsidP="005347D0">
      <w:pPr>
        <w:pStyle w:val="ListBullet"/>
      </w:pPr>
      <w:r w:rsidRPr="00F371CF">
        <w:t>Cliquez sur votre langue dans la liste.</w:t>
      </w:r>
    </w:p>
    <w:p w14:paraId="66F32528" w14:textId="77777777" w:rsidR="005D3689" w:rsidRDefault="005D3689" w:rsidP="005347D0">
      <w:pPr>
        <w:pStyle w:val="ListResult"/>
        <w:rPr>
          <w:lang w:val="fr-FR"/>
        </w:rPr>
      </w:pPr>
      <w:r w:rsidRPr="005347D0">
        <w:rPr>
          <w:lang w:val="fr-FR"/>
        </w:rPr>
        <w:t xml:space="preserve">Paratext ajoutera le nom de la langue dans la zone </w:t>
      </w:r>
      <w:r w:rsidRPr="00CA6375">
        <w:rPr>
          <w:rStyle w:val="UserInterface"/>
          <w:lang w:val="fr-FR"/>
        </w:rPr>
        <w:t>Language Name</w:t>
      </w:r>
      <w:r w:rsidRPr="005347D0">
        <w:rPr>
          <w:lang w:val="fr-FR"/>
        </w:rPr>
        <w:t>.</w:t>
      </w:r>
    </w:p>
    <w:p w14:paraId="18E56300" w14:textId="77777777" w:rsidR="005D3689" w:rsidRPr="005347D0" w:rsidRDefault="005D3689" w:rsidP="00D47110">
      <w:pPr>
        <w:pStyle w:val="ListBullet"/>
      </w:pPr>
      <w:r>
        <w:t xml:space="preserve">Remplissez les champs avancé si nécessaire. </w:t>
      </w:r>
    </w:p>
    <w:p w14:paraId="3313A6F5" w14:textId="77777777" w:rsidR="005D3689" w:rsidRPr="00D47110" w:rsidRDefault="005D3689" w:rsidP="005347D0">
      <w:pPr>
        <w:pStyle w:val="ListBullet"/>
      </w:pPr>
      <w:r w:rsidRPr="00D47110">
        <w:t xml:space="preserve">Cliquez sur </w:t>
      </w:r>
      <w:r w:rsidRPr="00D47110">
        <w:rPr>
          <w:rStyle w:val="UserInterface"/>
        </w:rPr>
        <w:t>OK</w:t>
      </w:r>
      <w:r w:rsidRPr="00D47110">
        <w:t>.</w:t>
      </w:r>
    </w:p>
    <w:p w14:paraId="13F8C213" w14:textId="77777777" w:rsidR="005D3689" w:rsidRPr="005347D0" w:rsidRDefault="005D3689" w:rsidP="005347D0">
      <w:pPr>
        <w:pStyle w:val="Teacher"/>
      </w:pPr>
      <w:r w:rsidRPr="00F371CF">
        <w:t>Vous pouvez également spécifier des informations supplémentaires si nécessaire dans la section "avancé</w:t>
      </w:r>
      <w:r>
        <w:t>es"</w:t>
      </w:r>
      <w:r w:rsidRPr="00F371CF">
        <w:t xml:space="preserve"> de la boîte de dialogue des paramètres de langue.</w:t>
      </w:r>
      <w:r w:rsidRPr="005347D0">
        <w:t xml:space="preserve">. </w:t>
      </w:r>
    </w:p>
    <w:p w14:paraId="493A07CD" w14:textId="77777777" w:rsidR="005D3689" w:rsidRPr="00BA5D51" w:rsidRDefault="005D3689" w:rsidP="005D3689">
      <w:pPr>
        <w:pStyle w:val="Heading4"/>
      </w:pPr>
      <w:bookmarkStart w:id="32" w:name="_Toc475456021"/>
      <w:r w:rsidRPr="00F371CF">
        <w:t>Type de projet</w:t>
      </w:r>
      <w:bookmarkEnd w:id="32"/>
      <w:r w:rsidRPr="00F371CF">
        <w:t xml:space="preserve"> </w:t>
      </w:r>
    </w:p>
    <w:p w14:paraId="524A2674" w14:textId="77777777" w:rsidR="005D3689" w:rsidRPr="005347D0" w:rsidRDefault="005D3689" w:rsidP="005347D0">
      <w:pPr>
        <w:pStyle w:val="ListBullet"/>
      </w:pPr>
      <w:r w:rsidRPr="00F371CF">
        <w:t>Cliquez sur la liste déroulante à côté de «Type de projet»</w:t>
      </w:r>
    </w:p>
    <w:p w14:paraId="01B207F6" w14:textId="77777777" w:rsidR="005D3689" w:rsidRPr="00BA5D51" w:rsidRDefault="005D3689" w:rsidP="004E5E9C">
      <w:pPr>
        <w:pStyle w:val="ListBullet"/>
        <w:numPr>
          <w:ilvl w:val="0"/>
          <w:numId w:val="0"/>
        </w:numPr>
        <w:ind w:left="357"/>
        <w:rPr>
          <w:lang w:val="en-AU"/>
        </w:rPr>
      </w:pPr>
      <w:r w:rsidRPr="00BA5D51">
        <w:rPr>
          <w:noProof/>
          <w:lang w:val="en-AU" w:eastAsia="en-AU"/>
        </w:rPr>
        <w:lastRenderedPageBreak/>
        <w:drawing>
          <wp:inline distT="0" distB="0" distL="0" distR="0" wp14:anchorId="7B9B54C7" wp14:editId="11103FDF">
            <wp:extent cx="2874075" cy="1179372"/>
            <wp:effectExtent l="19050" t="19050" r="21590" b="209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0679" cy="1194392"/>
                    </a:xfrm>
                    <a:prstGeom prst="rect">
                      <a:avLst/>
                    </a:prstGeom>
                    <a:ln>
                      <a:solidFill>
                        <a:schemeClr val="tx1"/>
                      </a:solidFill>
                    </a:ln>
                  </pic:spPr>
                </pic:pic>
              </a:graphicData>
            </a:graphic>
          </wp:inline>
        </w:drawing>
      </w:r>
    </w:p>
    <w:p w14:paraId="25E81759" w14:textId="77777777" w:rsidR="005D3689" w:rsidRPr="005347D0" w:rsidRDefault="005D3689" w:rsidP="005347D0">
      <w:pPr>
        <w:pStyle w:val="ListBullet"/>
      </w:pPr>
      <w:r w:rsidRPr="00F371CF">
        <w:t>Choisissez le type approprié pour votre projet.</w:t>
      </w:r>
    </w:p>
    <w:p w14:paraId="53D486E7" w14:textId="77777777" w:rsidR="005D3689" w:rsidRPr="005347D0" w:rsidRDefault="005D3689" w:rsidP="005347D0">
      <w:pPr>
        <w:pStyle w:val="Teacher"/>
      </w:pPr>
      <w:r w:rsidRPr="00F371CF">
        <w:t xml:space="preserve">S'il s'agit d'une </w:t>
      </w:r>
      <w:r>
        <w:t>re</w:t>
      </w:r>
      <w:r w:rsidRPr="00F371CF">
        <w:t xml:space="preserve">traduction, d'une </w:t>
      </w:r>
      <w:r>
        <w:t xml:space="preserve">traduction </w:t>
      </w:r>
      <w:r w:rsidRPr="00F371CF">
        <w:t>fille ou d'un projet de translittération, vous devrez définir la source.</w:t>
      </w:r>
    </w:p>
    <w:p w14:paraId="1B482709" w14:textId="77777777" w:rsidR="005D3689" w:rsidRPr="00BA5D51" w:rsidRDefault="005D3689" w:rsidP="005D3689">
      <w:pPr>
        <w:pStyle w:val="Heading4"/>
      </w:pPr>
      <w:bookmarkStart w:id="33" w:name="_Toc475456022"/>
      <w:r>
        <w:t>Inscrire</w:t>
      </w:r>
      <w:r w:rsidRPr="00F371CF">
        <w:t xml:space="preserve"> le nouveau projet</w:t>
      </w:r>
      <w:bookmarkEnd w:id="33"/>
      <w:r w:rsidRPr="00F371CF">
        <w:t xml:space="preserve"> </w:t>
      </w:r>
    </w:p>
    <w:p w14:paraId="3A0E32F3" w14:textId="77777777" w:rsidR="005D3689" w:rsidRPr="00F371CF" w:rsidRDefault="005D3689" w:rsidP="005347D0">
      <w:pPr>
        <w:pStyle w:val="ListBullet"/>
      </w:pPr>
      <w:r w:rsidRPr="00F371CF">
        <w:t>Assurez-vous d'avoir donné un nom au projet et choisi le type de projet.</w:t>
      </w:r>
    </w:p>
    <w:p w14:paraId="4DC57456" w14:textId="77777777" w:rsidR="005D3689" w:rsidRPr="00F371CF" w:rsidRDefault="005D3689" w:rsidP="00D47110">
      <w:pPr>
        <w:pStyle w:val="ListBullet"/>
      </w:pPr>
      <w:r w:rsidRPr="00F371CF">
        <w:t xml:space="preserve">Cliquez sur </w:t>
      </w:r>
      <w:proofErr w:type="spellStart"/>
      <w:r w:rsidRPr="005347D0">
        <w:rPr>
          <w:rStyle w:val="UserInterface"/>
        </w:rPr>
        <w:t>Register</w:t>
      </w:r>
      <w:proofErr w:type="spellEnd"/>
      <w:r w:rsidRPr="005347D0">
        <w:rPr>
          <w:rStyle w:val="UserInterface"/>
        </w:rPr>
        <w:t xml:space="preserve"> Onlin</w:t>
      </w:r>
      <w:r>
        <w:rPr>
          <w:rStyle w:val="UserInterface"/>
        </w:rPr>
        <w:t>e</w:t>
      </w:r>
      <w:r>
        <w:t xml:space="preserve"> (Inscription</w:t>
      </w:r>
      <w:r w:rsidRPr="00F371CF">
        <w:t xml:space="preserve"> en ligne</w:t>
      </w:r>
      <w:r>
        <w:t>)</w:t>
      </w:r>
      <w:r w:rsidRPr="00F371CF">
        <w:t xml:space="preserve"> pour accéder à la page d'inscription</w:t>
      </w:r>
    </w:p>
    <w:p w14:paraId="2B0CDBD6" w14:textId="77777777" w:rsidR="005D3689" w:rsidRPr="00F371CF" w:rsidRDefault="005D3689" w:rsidP="005347D0">
      <w:pPr>
        <w:pStyle w:val="ListBullet"/>
      </w:pPr>
      <w:r w:rsidRPr="00F371CF">
        <w:t>Remplissez les informations (voir ci-dessus)</w:t>
      </w:r>
    </w:p>
    <w:p w14:paraId="275A7D5B" w14:textId="77777777" w:rsidR="005D3689" w:rsidRDefault="005D3689" w:rsidP="00D47110">
      <w:pPr>
        <w:pStyle w:val="ListBullet"/>
      </w:pPr>
      <w:r w:rsidRPr="00F371CF">
        <w:t xml:space="preserve">Cliquez sur </w:t>
      </w:r>
      <w:proofErr w:type="spellStart"/>
      <w:r w:rsidRPr="00217406">
        <w:rPr>
          <w:rStyle w:val="UserInterface"/>
        </w:rPr>
        <w:t>Regi</w:t>
      </w:r>
      <w:r>
        <w:rPr>
          <w:rStyle w:val="UserInterface"/>
        </w:rPr>
        <w:t>st</w:t>
      </w:r>
      <w:r w:rsidRPr="00217406">
        <w:rPr>
          <w:rStyle w:val="UserInterface"/>
        </w:rPr>
        <w:t>e</w:t>
      </w:r>
      <w:r>
        <w:rPr>
          <w:rStyle w:val="UserInterface"/>
        </w:rPr>
        <w:t>r</w:t>
      </w:r>
      <w:proofErr w:type="spellEnd"/>
      <w:r>
        <w:t xml:space="preserve"> (Inscrire)</w:t>
      </w:r>
      <w:r w:rsidRPr="00F371CF">
        <w:t xml:space="preserve"> pour soumettre.</w:t>
      </w:r>
    </w:p>
    <w:p w14:paraId="5587D304" w14:textId="77777777" w:rsidR="005D3689" w:rsidRPr="00F371CF" w:rsidRDefault="005D3689" w:rsidP="00217406">
      <w:pPr>
        <w:pStyle w:val="ListBullet"/>
      </w:pPr>
      <w:r>
        <w:t>Retournez à Paratext.</w:t>
      </w:r>
    </w:p>
    <w:p w14:paraId="56B71AD1" w14:textId="77777777" w:rsidR="005D3689" w:rsidRPr="00CA6375" w:rsidRDefault="005D3689" w:rsidP="005347D0">
      <w:pPr>
        <w:pStyle w:val="ListResult"/>
        <w:rPr>
          <w:lang w:val="fr-FR"/>
        </w:rPr>
      </w:pPr>
      <w:r w:rsidRPr="00CA6375">
        <w:rPr>
          <w:lang w:val="fr-FR"/>
        </w:rPr>
        <w:t>Paratext devrait détecter que le projet est maintenant enregistré,</w:t>
      </w:r>
    </w:p>
    <w:p w14:paraId="498CA003" w14:textId="77777777" w:rsidR="005D3689" w:rsidRPr="00217406" w:rsidRDefault="005D3689" w:rsidP="00217406">
      <w:pPr>
        <w:pStyle w:val="ListBullet"/>
      </w:pPr>
      <w:r w:rsidRPr="00F371CF">
        <w:t xml:space="preserve">Cliquez sur </w:t>
      </w:r>
      <w:r w:rsidRPr="00217406">
        <w:rPr>
          <w:rStyle w:val="UserInterface"/>
        </w:rPr>
        <w:t>OK</w:t>
      </w:r>
      <w:r w:rsidRPr="00F371CF">
        <w:t xml:space="preserve"> pour créer le nouveau projet.</w:t>
      </w:r>
    </w:p>
    <w:p w14:paraId="32E375FF" w14:textId="77777777" w:rsidR="005D3689" w:rsidRPr="00CA13ED" w:rsidRDefault="005D3689" w:rsidP="005D3689">
      <w:pPr>
        <w:pStyle w:val="Heading4"/>
      </w:pPr>
      <w:bookmarkStart w:id="34" w:name="_Toc475456023"/>
      <w:r w:rsidRPr="00CA13ED">
        <w:t>Les types de Projets qui n’ont pas besoin d’être inscrits séparément</w:t>
      </w:r>
      <w:bookmarkEnd w:id="34"/>
    </w:p>
    <w:p w14:paraId="5B32887C" w14:textId="77777777" w:rsidR="005D3689" w:rsidRPr="00CA13ED" w:rsidRDefault="005D3689" w:rsidP="00AF23D6">
      <w:pPr>
        <w:pStyle w:val="ListBullet"/>
      </w:pPr>
      <w:r w:rsidRPr="00CA13ED">
        <w:t>Projets qui héritent l’inscription du parent</w:t>
      </w:r>
    </w:p>
    <w:p w14:paraId="3CAAD683" w14:textId="77777777" w:rsidR="005D3689" w:rsidRPr="00CA13ED" w:rsidRDefault="005D3689" w:rsidP="00CE1100">
      <w:pPr>
        <w:pStyle w:val="ListBullet2"/>
      </w:pPr>
      <w:r w:rsidRPr="00CA13ED">
        <w:t>Retraduction</w:t>
      </w:r>
    </w:p>
    <w:p w14:paraId="00F434CA" w14:textId="77777777" w:rsidR="005D3689" w:rsidRPr="00CA13ED" w:rsidRDefault="005D3689" w:rsidP="00CE1100">
      <w:pPr>
        <w:pStyle w:val="ListBullet2"/>
      </w:pPr>
      <w:r w:rsidRPr="00CA13ED">
        <w:t>Translittération</w:t>
      </w:r>
    </w:p>
    <w:p w14:paraId="3399CAA7" w14:textId="77777777" w:rsidR="005D3689" w:rsidRPr="00CA13ED" w:rsidRDefault="005D3689" w:rsidP="00AF23D6">
      <w:pPr>
        <w:pStyle w:val="ListBullet"/>
      </w:pPr>
      <w:r w:rsidRPr="00CA13ED">
        <w:t>"Auxiliaire"</w:t>
      </w:r>
    </w:p>
    <w:p w14:paraId="2E003506" w14:textId="77777777" w:rsidR="005D3689" w:rsidRPr="00CA13ED" w:rsidRDefault="005D3689" w:rsidP="00AF23D6">
      <w:pPr>
        <w:pStyle w:val="ListBullet"/>
      </w:pPr>
      <w:r w:rsidRPr="00CA13ED">
        <w:t xml:space="preserve">Remarques du conseiller </w:t>
      </w:r>
    </w:p>
    <w:p w14:paraId="7F0344F2" w14:textId="77777777" w:rsidR="00B27D64" w:rsidRPr="00CA13ED" w:rsidRDefault="00B27D64" w:rsidP="00B27D64">
      <w:pPr>
        <w:sectPr w:rsidR="00B27D64" w:rsidRPr="00CA13ED" w:rsidSect="00A47308">
          <w:pgSz w:w="8392" w:h="11907" w:code="11"/>
          <w:pgMar w:top="709" w:right="709" w:bottom="709" w:left="2268" w:header="567" w:footer="720" w:gutter="0"/>
          <w:cols w:space="720"/>
          <w:titlePg/>
          <w:docGrid w:linePitch="360"/>
        </w:sectPr>
      </w:pPr>
    </w:p>
    <w:p w14:paraId="40928FEC" w14:textId="77777777" w:rsidR="00F5263E" w:rsidRPr="00CA13ED" w:rsidRDefault="00F5263E" w:rsidP="00C71317">
      <w:pPr>
        <w:pStyle w:val="Heading1"/>
      </w:pPr>
      <w:bookmarkStart w:id="35" w:name="_Toc475456024"/>
      <w:r w:rsidRPr="00CA13ED">
        <w:lastRenderedPageBreak/>
        <w:t>IR</w:t>
      </w:r>
      <w:r w:rsidR="008B011E" w:rsidRPr="00CA13ED">
        <w:t>: Install</w:t>
      </w:r>
      <w:r w:rsidR="000E2DE1" w:rsidRPr="00CA13ED">
        <w:t xml:space="preserve">ation des </w:t>
      </w:r>
      <w:r w:rsidRPr="00CA13ED">
        <w:t>ressources</w:t>
      </w:r>
      <w:bookmarkEnd w:id="35"/>
      <w:r w:rsidRPr="00CA13ED">
        <w:t xml:space="preserve"> </w:t>
      </w:r>
    </w:p>
    <w:p w14:paraId="7BDD1242" w14:textId="77777777" w:rsidR="00F5263E" w:rsidRPr="00CA13ED" w:rsidRDefault="00F5263E" w:rsidP="00C71317">
      <w:pPr>
        <w:pStyle w:val="Heading2"/>
        <w:numPr>
          <w:ilvl w:val="1"/>
          <w:numId w:val="6"/>
        </w:numPr>
      </w:pPr>
      <w:r w:rsidRPr="00CA13ED">
        <w:t>Introduction</w:t>
      </w:r>
    </w:p>
    <w:p w14:paraId="6B126DBA" w14:textId="421D9D5F" w:rsidR="00F5263E" w:rsidRPr="00CA13ED" w:rsidRDefault="00F5263E" w:rsidP="00F5263E">
      <w:r w:rsidRPr="00CA13ED">
        <w:t>Dans ce module, vous allez apprendre comment installer des ressources.</w:t>
      </w:r>
    </w:p>
    <w:p w14:paraId="3D086D3C" w14:textId="77777777" w:rsidR="00F5263E" w:rsidRPr="00CA13ED" w:rsidRDefault="00F5263E" w:rsidP="00C71317">
      <w:pPr>
        <w:pStyle w:val="Heading5"/>
      </w:pPr>
      <w:r w:rsidRPr="00CA13ED">
        <w:t>Où en sommes-nous ?</w:t>
      </w:r>
    </w:p>
    <w:p w14:paraId="07536999" w14:textId="0306F51A" w:rsidR="00F5263E" w:rsidRPr="00CA13ED" w:rsidRDefault="00F5263E" w:rsidP="00F5263E">
      <w:pPr>
        <w:pStyle w:val="BodyText"/>
        <w:spacing w:after="60"/>
      </w:pPr>
      <w:r w:rsidRPr="00CA13ED">
        <w:t>Vous avez déjà installé Paratext 8 et inscrit l’utilisateur.</w:t>
      </w:r>
    </w:p>
    <w:p w14:paraId="2606BB0C" w14:textId="77777777" w:rsidR="00F5263E" w:rsidRPr="00CA13ED" w:rsidRDefault="00F5263E" w:rsidP="00C71317">
      <w:pPr>
        <w:pStyle w:val="Heading5"/>
      </w:pPr>
      <w:r w:rsidRPr="00CA13ED">
        <w:t>Pourquoi cette aptitude est-elle importante ?</w:t>
      </w:r>
    </w:p>
    <w:p w14:paraId="16B9223F" w14:textId="3B3EB51D" w:rsidR="00F5263E" w:rsidRPr="00CA13ED" w:rsidRDefault="00F5263E" w:rsidP="00BC694D">
      <w:r w:rsidRPr="00CA13ED">
        <w:t>Dans Paratext 8, les ressources sont téléchargées depuis le DBL</w:t>
      </w:r>
      <w:r w:rsidR="00BC694D" w:rsidRPr="00CA13ED">
        <w:t xml:space="preserve"> (Digital Bible Library ou </w:t>
      </w:r>
      <w:r w:rsidR="00BC694D" w:rsidRPr="00CA13ED">
        <w:rPr>
          <w:i/>
          <w:iCs/>
        </w:rPr>
        <w:t>bibliothèque biblique numérique</w:t>
      </w:r>
      <w:r w:rsidR="00BC694D" w:rsidRPr="00CA13ED">
        <w:t xml:space="preserve">). Normalement chaque </w:t>
      </w:r>
      <w:r w:rsidRPr="00CA13ED">
        <w:t>utilisateur les télécharge directement</w:t>
      </w:r>
      <w:r w:rsidR="00622946">
        <w:t xml:space="preserve">, </w:t>
      </w:r>
      <w:r w:rsidRPr="00CA13ED">
        <w:t>mais si vous avez une connexion Internet limitée, il est possible de partager les fichiers téléchargés.</w:t>
      </w:r>
    </w:p>
    <w:p w14:paraId="6C95C43C" w14:textId="4B93624F" w:rsidR="00F5263E" w:rsidRPr="00CA13ED" w:rsidRDefault="00F5263E" w:rsidP="00C71317">
      <w:pPr>
        <w:pStyle w:val="Heading5"/>
      </w:pPr>
      <w:r w:rsidRPr="00CA13ED">
        <w:t>Qu’est-ce qu’on va faire ?</w:t>
      </w:r>
    </w:p>
    <w:p w14:paraId="702F4EBB" w14:textId="19CACB65" w:rsidR="00BC694D" w:rsidRPr="00CA13ED" w:rsidRDefault="00BC694D" w:rsidP="00BC694D">
      <w:pPr>
        <w:pStyle w:val="BodyText"/>
      </w:pPr>
      <w:r w:rsidRPr="00CA13ED">
        <w:t>Télécharger des ressources.</w:t>
      </w:r>
    </w:p>
    <w:p w14:paraId="13E99FCF" w14:textId="77777777" w:rsidR="00BC694D" w:rsidRPr="00CA13ED" w:rsidRDefault="00BC694D" w:rsidP="00BC694D">
      <w:pPr>
        <w:pStyle w:val="BodyText"/>
      </w:pPr>
    </w:p>
    <w:p w14:paraId="6FAF2AD7" w14:textId="77777777" w:rsidR="00BC694D" w:rsidRPr="00CA13ED" w:rsidRDefault="00BC694D" w:rsidP="00C71317">
      <w:pPr>
        <w:pStyle w:val="Rsum"/>
      </w:pPr>
      <w:r w:rsidRPr="00CA13ED">
        <w:lastRenderedPageBreak/>
        <w:t>Résumé</w:t>
      </w:r>
    </w:p>
    <w:p w14:paraId="2E0B663A" w14:textId="77777777" w:rsidR="00BC694D" w:rsidRPr="00CA13ED" w:rsidRDefault="00BC694D" w:rsidP="001B1D9A">
      <w:pPr>
        <w:pStyle w:val="BodyText"/>
      </w:pPr>
      <w:r w:rsidRPr="00CA13ED">
        <w:t>Ce module vous montre comment :</w:t>
      </w:r>
    </w:p>
    <w:p w14:paraId="7385A6AD" w14:textId="77777777" w:rsidR="005D3689" w:rsidRPr="00CA13ED" w:rsidRDefault="005D3689" w:rsidP="005D3689">
      <w:pPr>
        <w:pStyle w:val="Heading4"/>
      </w:pPr>
      <w:bookmarkStart w:id="36" w:name="_Toc475456025"/>
      <w:r w:rsidRPr="00CA13ED">
        <w:t>Installer ressources – Internet (DBL)</w:t>
      </w:r>
      <w:bookmarkEnd w:id="36"/>
    </w:p>
    <w:p w14:paraId="695839B3" w14:textId="77777777" w:rsidR="005D3689" w:rsidRPr="00CA13ED" w:rsidRDefault="005D3689" w:rsidP="00BC694D">
      <w:pPr>
        <w:pStyle w:val="ListBullet"/>
        <w:rPr>
          <w:rFonts w:eastAsia="SimSun"/>
        </w:rPr>
      </w:pPr>
      <w:r w:rsidRPr="00CA13ED">
        <w:rPr>
          <w:rFonts w:eastAsia="SimSun"/>
        </w:rPr>
        <w:t xml:space="preserve">Dans le menu </w:t>
      </w:r>
      <w:r w:rsidRPr="00CA13ED">
        <w:rPr>
          <w:rStyle w:val="UserInterface"/>
          <w:rFonts w:eastAsia="SimSun"/>
        </w:rPr>
        <w:t xml:space="preserve">Fichier, </w:t>
      </w:r>
      <w:r w:rsidRPr="00CA13ED">
        <w:rPr>
          <w:rFonts w:eastAsia="SimSun"/>
        </w:rPr>
        <w:t>choisissez</w:t>
      </w:r>
      <w:r w:rsidRPr="00CA13ED">
        <w:rPr>
          <w:rStyle w:val="UserInterface"/>
          <w:rFonts w:eastAsia="SimSun"/>
        </w:rPr>
        <w:t xml:space="preserve"> Installer des ressources</w:t>
      </w:r>
      <w:r w:rsidRPr="00CA13ED">
        <w:rPr>
          <w:rFonts w:eastAsia="SimSun"/>
        </w:rPr>
        <w:t>.</w:t>
      </w:r>
    </w:p>
    <w:p w14:paraId="78AA75CB" w14:textId="77777777" w:rsidR="005D3689" w:rsidRPr="00CA13ED" w:rsidRDefault="005D3689" w:rsidP="00BC694D">
      <w:pPr>
        <w:pStyle w:val="ListResult"/>
        <w:rPr>
          <w:lang w:val="fr-FR"/>
        </w:rPr>
      </w:pPr>
      <w:r w:rsidRPr="00CA13ED">
        <w:rPr>
          <w:lang w:val="fr-FR"/>
        </w:rPr>
        <w:t>Un</w:t>
      </w:r>
      <w:r>
        <w:rPr>
          <w:lang w:val="fr-FR"/>
        </w:rPr>
        <w:t xml:space="preserve">e </w:t>
      </w:r>
      <w:r w:rsidRPr="00CA13ED">
        <w:rPr>
          <w:lang w:val="fr-FR"/>
        </w:rPr>
        <w:t>boîte de dialogue s’affiche.</w:t>
      </w:r>
    </w:p>
    <w:p w14:paraId="3E75F0EC" w14:textId="77777777" w:rsidR="005D3689" w:rsidRPr="00CA13ED" w:rsidRDefault="005D3689" w:rsidP="006856CF">
      <w:pPr>
        <w:pStyle w:val="ListResult"/>
        <w:ind w:left="361"/>
        <w:rPr>
          <w:lang w:val="fr-FR"/>
        </w:rPr>
      </w:pPr>
      <w:r w:rsidRPr="00CA13ED">
        <w:rPr>
          <w:noProof/>
          <w:lang w:val="en-AU" w:eastAsia="en-AU"/>
        </w:rPr>
        <w:drawing>
          <wp:inline distT="0" distB="0" distL="0" distR="0" wp14:anchorId="7498397D" wp14:editId="0EE266CD">
            <wp:extent cx="2899965" cy="293231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8984" cy="2941434"/>
                    </a:xfrm>
                    <a:prstGeom prst="rect">
                      <a:avLst/>
                    </a:prstGeom>
                  </pic:spPr>
                </pic:pic>
              </a:graphicData>
            </a:graphic>
          </wp:inline>
        </w:drawing>
      </w:r>
    </w:p>
    <w:p w14:paraId="4DA85118" w14:textId="77777777" w:rsidR="005D3689" w:rsidRPr="00CA13ED" w:rsidRDefault="005D3689" w:rsidP="006856CF">
      <w:pPr>
        <w:pStyle w:val="ListBullet"/>
        <w:rPr>
          <w:rFonts w:eastAsia="SimSun"/>
        </w:rPr>
      </w:pPr>
      <w:r w:rsidRPr="00CA13ED">
        <w:rPr>
          <w:rFonts w:eastAsia="SimSun"/>
        </w:rPr>
        <w:t>Assurez-vous qu</w:t>
      </w:r>
      <w:r>
        <w:rPr>
          <w:rFonts w:eastAsia="SimSun"/>
        </w:rPr>
        <w:t>’</w:t>
      </w:r>
      <w:r w:rsidRPr="00CA13ED">
        <w:rPr>
          <w:rFonts w:eastAsia="SimSun"/>
        </w:rPr>
        <w:t>Internet est choisi.</w:t>
      </w:r>
    </w:p>
    <w:p w14:paraId="4D3BEADF" w14:textId="77777777" w:rsidR="005D3689" w:rsidRPr="00CA13ED" w:rsidRDefault="005D3689" w:rsidP="006856CF">
      <w:pPr>
        <w:pStyle w:val="ListBullet"/>
        <w:rPr>
          <w:rFonts w:eastAsia="SimSun"/>
        </w:rPr>
      </w:pPr>
      <w:r w:rsidRPr="00CA13ED">
        <w:rPr>
          <w:rFonts w:eastAsia="SimSun"/>
        </w:rPr>
        <w:t>Cochez les cases à côté des ressources voulu</w:t>
      </w:r>
      <w:r>
        <w:rPr>
          <w:rFonts w:eastAsia="SimSun"/>
        </w:rPr>
        <w:t>es</w:t>
      </w:r>
      <w:r w:rsidRPr="00CA13ED">
        <w:rPr>
          <w:rFonts w:eastAsia="SimSun"/>
        </w:rPr>
        <w:t>.</w:t>
      </w:r>
    </w:p>
    <w:p w14:paraId="0EAE4F19" w14:textId="77777777" w:rsidR="005D3689" w:rsidRPr="00CA13ED" w:rsidRDefault="005D3689" w:rsidP="006856CF">
      <w:pPr>
        <w:pStyle w:val="ListBullet"/>
        <w:rPr>
          <w:rFonts w:eastAsia="SimSun"/>
        </w:rPr>
      </w:pPr>
      <w:r w:rsidRPr="00CA13ED">
        <w:rPr>
          <w:rFonts w:eastAsia="SimSun"/>
        </w:rPr>
        <w:t xml:space="preserve">Cliquez sur </w:t>
      </w:r>
      <w:proofErr w:type="spellStart"/>
      <w:r w:rsidRPr="00CA13ED">
        <w:rPr>
          <w:rStyle w:val="UserInterface"/>
          <w:rFonts w:eastAsia="SimSun"/>
        </w:rPr>
        <w:t>Download</w:t>
      </w:r>
      <w:proofErr w:type="spellEnd"/>
      <w:r w:rsidRPr="00CA13ED">
        <w:rPr>
          <w:rStyle w:val="UserInterface"/>
          <w:rFonts w:eastAsia="SimSun"/>
        </w:rPr>
        <w:t>/Install</w:t>
      </w:r>
    </w:p>
    <w:p w14:paraId="501D1CA4" w14:textId="77777777" w:rsidR="005D3689" w:rsidRPr="00CA13ED" w:rsidRDefault="005D3689" w:rsidP="005D3689">
      <w:pPr>
        <w:pStyle w:val="Heading4"/>
      </w:pPr>
      <w:bookmarkStart w:id="37" w:name="_Toc475456026"/>
      <w:r w:rsidRPr="00CA13ED">
        <w:t>Installer ressources – fichier</w:t>
      </w:r>
      <w:bookmarkEnd w:id="37"/>
    </w:p>
    <w:p w14:paraId="07E0A004" w14:textId="77777777" w:rsidR="005D3689" w:rsidRPr="00CA13ED" w:rsidRDefault="005D3689" w:rsidP="006856CF">
      <w:pPr>
        <w:pStyle w:val="ListBullet"/>
        <w:rPr>
          <w:rFonts w:eastAsia="SimSun"/>
        </w:rPr>
      </w:pPr>
      <w:r w:rsidRPr="00CA13ED">
        <w:rPr>
          <w:rFonts w:eastAsia="SimSun"/>
        </w:rPr>
        <w:t xml:space="preserve">Dans le menu </w:t>
      </w:r>
      <w:r w:rsidRPr="00CA13ED">
        <w:rPr>
          <w:rStyle w:val="UserInterface"/>
          <w:rFonts w:eastAsia="SimSun"/>
        </w:rPr>
        <w:t xml:space="preserve">Fichier, </w:t>
      </w:r>
      <w:r w:rsidRPr="00CA13ED">
        <w:rPr>
          <w:rFonts w:eastAsia="SimSun"/>
        </w:rPr>
        <w:t>choisissez</w:t>
      </w:r>
      <w:r w:rsidRPr="00CA13ED">
        <w:rPr>
          <w:rStyle w:val="UserInterface"/>
          <w:rFonts w:eastAsia="SimSun"/>
        </w:rPr>
        <w:t xml:space="preserve"> Installer des ressources</w:t>
      </w:r>
      <w:r w:rsidRPr="00CA13ED">
        <w:rPr>
          <w:rFonts w:eastAsia="SimSun"/>
        </w:rPr>
        <w:t>.</w:t>
      </w:r>
    </w:p>
    <w:p w14:paraId="4F676429" w14:textId="77777777" w:rsidR="005D3689" w:rsidRPr="00CA13ED" w:rsidRDefault="005D3689" w:rsidP="006856CF">
      <w:pPr>
        <w:pStyle w:val="ListResult"/>
        <w:rPr>
          <w:lang w:val="fr-FR"/>
        </w:rPr>
      </w:pPr>
      <w:r w:rsidRPr="00CA13ED">
        <w:rPr>
          <w:lang w:val="fr-FR"/>
        </w:rPr>
        <w:t>Un</w:t>
      </w:r>
      <w:r>
        <w:rPr>
          <w:lang w:val="fr-FR"/>
        </w:rPr>
        <w:t xml:space="preserve">e </w:t>
      </w:r>
      <w:r w:rsidRPr="00CA13ED">
        <w:rPr>
          <w:lang w:val="fr-FR"/>
        </w:rPr>
        <w:t>boîte de dialogue s’affiche.</w:t>
      </w:r>
    </w:p>
    <w:p w14:paraId="4C7A6743" w14:textId="77777777" w:rsidR="005D3689" w:rsidRPr="00CA13ED" w:rsidRDefault="005D3689" w:rsidP="00BC694D">
      <w:pPr>
        <w:pStyle w:val="ListBullet"/>
        <w:rPr>
          <w:rFonts w:eastAsia="SimSun"/>
        </w:rPr>
      </w:pPr>
      <w:r w:rsidRPr="00CA13ED">
        <w:rPr>
          <w:rFonts w:eastAsia="SimSun"/>
        </w:rPr>
        <w:lastRenderedPageBreak/>
        <w:t xml:space="preserve">Cliquez sur </w:t>
      </w:r>
      <w:proofErr w:type="spellStart"/>
      <w:r w:rsidRPr="00CA13ED">
        <w:rPr>
          <w:rStyle w:val="UserInterface"/>
          <w:rFonts w:eastAsia="SimSun"/>
        </w:rPr>
        <w:t>Folder</w:t>
      </w:r>
      <w:proofErr w:type="spellEnd"/>
      <w:r w:rsidRPr="00CA13ED">
        <w:rPr>
          <w:rStyle w:val="UserInterface"/>
          <w:rFonts w:eastAsia="SimSun"/>
        </w:rPr>
        <w:t xml:space="preserve"> </w:t>
      </w:r>
      <w:r w:rsidRPr="00CA13ED">
        <w:rPr>
          <w:rFonts w:eastAsia="SimSun"/>
        </w:rPr>
        <w:t>(Dossier)</w:t>
      </w:r>
    </w:p>
    <w:p w14:paraId="0ED86489" w14:textId="77777777" w:rsidR="005D3689" w:rsidRPr="00CA13ED" w:rsidRDefault="005D3689" w:rsidP="00BC694D">
      <w:pPr>
        <w:pStyle w:val="ListBullet"/>
        <w:rPr>
          <w:rFonts w:eastAsia="SimSun"/>
        </w:rPr>
      </w:pPr>
      <w:r w:rsidRPr="00CA13ED">
        <w:rPr>
          <w:rFonts w:eastAsia="SimSun"/>
        </w:rPr>
        <w:t xml:space="preserve">Cliquez sur </w:t>
      </w:r>
      <w:r w:rsidRPr="00CA13ED">
        <w:rPr>
          <w:rStyle w:val="UserInterface"/>
          <w:rFonts w:eastAsia="SimSun"/>
        </w:rPr>
        <w:t>Parcourir</w:t>
      </w:r>
      <w:r w:rsidRPr="00CA13ED">
        <w:rPr>
          <w:rFonts w:eastAsia="SimSun"/>
        </w:rPr>
        <w:t>.</w:t>
      </w:r>
    </w:p>
    <w:p w14:paraId="1E95A487" w14:textId="77777777" w:rsidR="005D3689" w:rsidRPr="00CA13ED" w:rsidRDefault="005D3689" w:rsidP="006856CF">
      <w:pPr>
        <w:pStyle w:val="ListBullet"/>
        <w:rPr>
          <w:rFonts w:eastAsia="SimSun"/>
        </w:rPr>
      </w:pPr>
      <w:r w:rsidRPr="00CA13ED">
        <w:rPr>
          <w:rFonts w:eastAsia="SimSun"/>
        </w:rPr>
        <w:t>Accédez au dossier qui contient les ressources.</w:t>
      </w:r>
    </w:p>
    <w:p w14:paraId="6DD590D4" w14:textId="77777777" w:rsidR="005D3689" w:rsidRPr="00CA13ED" w:rsidRDefault="005D3689" w:rsidP="00BC694D">
      <w:pPr>
        <w:pStyle w:val="ListBullet"/>
        <w:rPr>
          <w:rFonts w:eastAsia="SimSun"/>
        </w:rPr>
      </w:pPr>
      <w:r w:rsidRPr="00CA13ED">
        <w:rPr>
          <w:rFonts w:eastAsia="SimSun"/>
        </w:rPr>
        <w:t>Sélectionnez les ressources voulu</w:t>
      </w:r>
      <w:r>
        <w:rPr>
          <w:rFonts w:eastAsia="SimSun"/>
        </w:rPr>
        <w:t>es</w:t>
      </w:r>
    </w:p>
    <w:p w14:paraId="3522014A" w14:textId="77777777" w:rsidR="005D3689" w:rsidRPr="00CA13ED" w:rsidRDefault="005D3689" w:rsidP="00BC694D">
      <w:pPr>
        <w:pStyle w:val="ListBullet"/>
        <w:rPr>
          <w:rFonts w:eastAsia="SimSun"/>
        </w:rPr>
      </w:pPr>
      <w:r w:rsidRPr="00CA13ED">
        <w:rPr>
          <w:rFonts w:eastAsia="SimSun"/>
        </w:rPr>
        <w:t xml:space="preserve">Cliquez sur </w:t>
      </w:r>
      <w:proofErr w:type="spellStart"/>
      <w:r w:rsidRPr="00CA13ED">
        <w:rPr>
          <w:rStyle w:val="UserInterface"/>
          <w:rFonts w:eastAsia="SimSun"/>
        </w:rPr>
        <w:t>Download</w:t>
      </w:r>
      <w:proofErr w:type="spellEnd"/>
      <w:r w:rsidRPr="00CA13ED">
        <w:rPr>
          <w:rStyle w:val="UserInterface"/>
          <w:rFonts w:eastAsia="SimSun"/>
        </w:rPr>
        <w:t>/Install</w:t>
      </w:r>
    </w:p>
    <w:p w14:paraId="04A491EF" w14:textId="514FB31A" w:rsidR="00BC694D" w:rsidRPr="00CA13ED" w:rsidRDefault="00BC694D" w:rsidP="00BC694D">
      <w:pPr>
        <w:pStyle w:val="BodyText"/>
      </w:pPr>
    </w:p>
    <w:p w14:paraId="79DEF958" w14:textId="28C72B83" w:rsidR="00F5263E" w:rsidRPr="00CA13ED" w:rsidRDefault="00F5263E" w:rsidP="00F5263E">
      <w:pPr>
        <w:pStyle w:val="BodyText"/>
      </w:pPr>
    </w:p>
    <w:p w14:paraId="2D9D21F7" w14:textId="77777777" w:rsidR="00622946" w:rsidRDefault="00F5263E" w:rsidP="00C71317">
      <w:pPr>
        <w:pStyle w:val="Heading1"/>
      </w:pPr>
      <w:bookmarkStart w:id="38" w:name="_Toc475456027"/>
      <w:r w:rsidRPr="00CA13ED">
        <w:lastRenderedPageBreak/>
        <w:t xml:space="preserve">SLT :  Les </w:t>
      </w:r>
      <w:r w:rsidR="000E2DE1" w:rsidRPr="00CA13ED">
        <w:t>outils de langue</w:t>
      </w:r>
      <w:r w:rsidRPr="00CA13ED">
        <w:t>s</w:t>
      </w:r>
      <w:r w:rsidR="000E2DE1" w:rsidRPr="00CA13ED">
        <w:t xml:space="preserve"> source</w:t>
      </w:r>
      <w:r w:rsidR="00622946">
        <w:t>s</w:t>
      </w:r>
      <w:bookmarkEnd w:id="38"/>
    </w:p>
    <w:p w14:paraId="0627D74E" w14:textId="357982D9" w:rsidR="004B2DFC" w:rsidRPr="00CA13ED" w:rsidRDefault="004B2DFC" w:rsidP="004B2DFC">
      <w:pPr>
        <w:pStyle w:val="BodyText"/>
      </w:pPr>
      <w:r w:rsidRPr="00CA13ED">
        <w:t xml:space="preserve">Dans Paratext 8.0 (et versions ultérieures), toutes les ressources du langage source sur le site </w:t>
      </w:r>
      <w:r w:rsidR="00991019">
        <w:t>web</w:t>
      </w:r>
      <w:r w:rsidRPr="00CA13ED">
        <w:t xml:space="preserve"> de Paratext (http://paratext.org/) ser</w:t>
      </w:r>
      <w:r w:rsidR="00622946">
        <w:t>ont</w:t>
      </w:r>
      <w:r w:rsidRPr="00CA13ED">
        <w:t xml:space="preserve"> installées automatiquement. En attendant, on peut copier les fichiers.</w:t>
      </w:r>
    </w:p>
    <w:p w14:paraId="12370684" w14:textId="248B7053" w:rsidR="000E2DE1" w:rsidRPr="00CA13ED" w:rsidRDefault="000E2DE1" w:rsidP="00182252">
      <w:pPr>
        <w:pStyle w:val="BodyText"/>
        <w:rPr>
          <w:b/>
          <w:bCs/>
          <w:color w:val="943634" w:themeColor="accent2" w:themeShade="BF"/>
        </w:rPr>
      </w:pPr>
      <w:r w:rsidRPr="00CA13ED">
        <w:rPr>
          <w:b/>
          <w:bCs/>
          <w:color w:val="943634" w:themeColor="accent2" w:themeShade="BF"/>
        </w:rPr>
        <w:t>ATTENTION</w:t>
      </w:r>
      <w:r w:rsidR="00356E6A">
        <w:rPr>
          <w:b/>
          <w:bCs/>
          <w:color w:val="943634" w:themeColor="accent2" w:themeShade="BF"/>
        </w:rPr>
        <w:t> :</w:t>
      </w:r>
      <w:r w:rsidRPr="00CA13ED">
        <w:rPr>
          <w:b/>
          <w:bCs/>
          <w:color w:val="943634" w:themeColor="accent2" w:themeShade="BF"/>
        </w:rPr>
        <w:t xml:space="preserve"> Veuillez noter qu</w:t>
      </w:r>
      <w:r w:rsidR="00182252" w:rsidRPr="00CA13ED">
        <w:rPr>
          <w:b/>
          <w:bCs/>
          <w:color w:val="943634" w:themeColor="accent2" w:themeShade="BF"/>
        </w:rPr>
        <w:t xml:space="preserve">e ce </w:t>
      </w:r>
      <w:r w:rsidRPr="00CA13ED">
        <w:rPr>
          <w:b/>
          <w:bCs/>
          <w:color w:val="943634" w:themeColor="accent2" w:themeShade="BF"/>
        </w:rPr>
        <w:t xml:space="preserve">processus </w:t>
      </w:r>
      <w:r w:rsidR="00182252" w:rsidRPr="00CA13ED">
        <w:rPr>
          <w:b/>
          <w:bCs/>
          <w:color w:val="943634" w:themeColor="accent2" w:themeShade="BF"/>
        </w:rPr>
        <w:t>est un</w:t>
      </w:r>
      <w:r w:rsidRPr="00CA13ED">
        <w:rPr>
          <w:b/>
          <w:bCs/>
          <w:color w:val="943634" w:themeColor="accent2" w:themeShade="BF"/>
        </w:rPr>
        <w:t xml:space="preserve"> contournement temporaire jusqu</w:t>
      </w:r>
      <w:r w:rsidR="00887517" w:rsidRPr="00CA13ED">
        <w:rPr>
          <w:b/>
          <w:bCs/>
          <w:color w:val="943634" w:themeColor="accent2" w:themeShade="BF"/>
        </w:rPr>
        <w:t>’</w:t>
      </w:r>
      <w:r w:rsidRPr="00CA13ED">
        <w:rPr>
          <w:b/>
          <w:bCs/>
          <w:color w:val="943634" w:themeColor="accent2" w:themeShade="BF"/>
        </w:rPr>
        <w:t>à ce que le processus d</w:t>
      </w:r>
      <w:r w:rsidR="00887517" w:rsidRPr="00CA13ED">
        <w:rPr>
          <w:b/>
          <w:bCs/>
          <w:color w:val="943634" w:themeColor="accent2" w:themeShade="BF"/>
        </w:rPr>
        <w:t>’</w:t>
      </w:r>
      <w:r w:rsidRPr="00CA13ED">
        <w:rPr>
          <w:b/>
          <w:bCs/>
          <w:color w:val="943634" w:themeColor="accent2" w:themeShade="BF"/>
        </w:rPr>
        <w:t xml:space="preserve">installation officiel </w:t>
      </w:r>
      <w:r w:rsidR="00356E6A">
        <w:rPr>
          <w:b/>
          <w:bCs/>
          <w:color w:val="943634" w:themeColor="accent2" w:themeShade="BF"/>
        </w:rPr>
        <w:t>soit</w:t>
      </w:r>
      <w:r w:rsidRPr="00CA13ED">
        <w:rPr>
          <w:b/>
          <w:bCs/>
          <w:color w:val="943634" w:themeColor="accent2" w:themeShade="BF"/>
        </w:rPr>
        <w:t xml:space="preserve"> finalisé. </w:t>
      </w:r>
      <w:r w:rsidR="00182252" w:rsidRPr="00CA13ED">
        <w:rPr>
          <w:b/>
          <w:bCs/>
          <w:color w:val="943634" w:themeColor="accent2" w:themeShade="BF"/>
        </w:rPr>
        <w:t xml:space="preserve">Rappelez </w:t>
      </w:r>
      <w:r w:rsidRPr="00CA13ED">
        <w:rPr>
          <w:b/>
          <w:bCs/>
          <w:color w:val="943634" w:themeColor="accent2" w:themeShade="BF"/>
        </w:rPr>
        <w:t xml:space="preserve">que dans </w:t>
      </w:r>
      <w:r w:rsidR="007A53CE" w:rsidRPr="00CA13ED">
        <w:rPr>
          <w:b/>
          <w:bCs/>
          <w:color w:val="943634" w:themeColor="accent2" w:themeShade="BF"/>
        </w:rPr>
        <w:t>Paratext</w:t>
      </w:r>
      <w:r w:rsidR="00356E6A">
        <w:rPr>
          <w:b/>
          <w:bCs/>
          <w:color w:val="943634" w:themeColor="accent2" w:themeShade="BF"/>
        </w:rPr>
        <w:t> </w:t>
      </w:r>
      <w:r w:rsidRPr="00CA13ED">
        <w:rPr>
          <w:b/>
          <w:bCs/>
          <w:color w:val="943634" w:themeColor="accent2" w:themeShade="BF"/>
        </w:rPr>
        <w:t xml:space="preserve">8.1 nous aurons </w:t>
      </w:r>
      <w:r w:rsidR="00356E6A">
        <w:rPr>
          <w:b/>
          <w:bCs/>
          <w:color w:val="943634" w:themeColor="accent2" w:themeShade="BF"/>
        </w:rPr>
        <w:t>“</w:t>
      </w:r>
      <w:r w:rsidRPr="00CA13ED">
        <w:rPr>
          <w:b/>
          <w:bCs/>
          <w:color w:val="943634" w:themeColor="accent2" w:themeShade="BF"/>
        </w:rPr>
        <w:t>MARBLE</w:t>
      </w:r>
      <w:r w:rsidR="00356E6A">
        <w:rPr>
          <w:b/>
          <w:bCs/>
          <w:color w:val="943634" w:themeColor="accent2" w:themeShade="BF"/>
        </w:rPr>
        <w:t>”</w:t>
      </w:r>
      <w:r w:rsidRPr="00CA13ED">
        <w:rPr>
          <w:b/>
          <w:bCs/>
          <w:color w:val="943634" w:themeColor="accent2" w:themeShade="BF"/>
        </w:rPr>
        <w:t xml:space="preserve"> au lieu de la plus simple SLT.</w:t>
      </w:r>
    </w:p>
    <w:p w14:paraId="30885EB8" w14:textId="63B4815D" w:rsidR="000E2DE1" w:rsidRPr="00CA13ED" w:rsidRDefault="000E2DE1" w:rsidP="004B2DFC">
      <w:pPr>
        <w:pStyle w:val="BodyText"/>
      </w:pPr>
      <w:r w:rsidRPr="00CA13ED">
        <w:t xml:space="preserve">1. Fermez </w:t>
      </w:r>
      <w:r w:rsidR="007A53CE" w:rsidRPr="00CA13ED">
        <w:t>Paratext</w:t>
      </w:r>
      <w:r w:rsidR="00356E6A">
        <w:t> </w:t>
      </w:r>
      <w:r w:rsidRPr="00CA13ED">
        <w:t xml:space="preserve">8 puis </w:t>
      </w:r>
      <w:r w:rsidR="004B2DFC" w:rsidRPr="00CA13ED">
        <w:t>copiez les fichiers de la clé USB</w:t>
      </w:r>
      <w:r w:rsidRPr="00CA13ED">
        <w:t>.</w:t>
      </w:r>
    </w:p>
    <w:p w14:paraId="6BF75272" w14:textId="61CA64AB" w:rsidR="004B2DFC" w:rsidRPr="00CA13ED" w:rsidRDefault="000E2DE1" w:rsidP="000E2DE1">
      <w:pPr>
        <w:pStyle w:val="BodyText"/>
      </w:pPr>
      <w:r w:rsidRPr="00CA13ED">
        <w:t xml:space="preserve">2. </w:t>
      </w:r>
      <w:r w:rsidR="004B2DFC" w:rsidRPr="00CA13ED">
        <w:t>Collez les fichiers au dossier ..\</w:t>
      </w:r>
      <w:proofErr w:type="spellStart"/>
      <w:r w:rsidR="004B2DFC" w:rsidRPr="00CA13ED">
        <w:t>My</w:t>
      </w:r>
      <w:proofErr w:type="spellEnd"/>
      <w:r w:rsidR="004B2DFC" w:rsidRPr="00CA13ED">
        <w:t xml:space="preserve"> Paratext 8 </w:t>
      </w:r>
      <w:proofErr w:type="spellStart"/>
      <w:r w:rsidR="004B2DFC" w:rsidRPr="00CA13ED">
        <w:t>Projects</w:t>
      </w:r>
      <w:proofErr w:type="spellEnd"/>
      <w:r w:rsidR="004B2DFC" w:rsidRPr="00CA13ED">
        <w:t>\_Resources</w:t>
      </w:r>
    </w:p>
    <w:p w14:paraId="75F78895" w14:textId="39F3CB0E" w:rsidR="000E2DE1" w:rsidRPr="00CA13ED" w:rsidRDefault="000E2DE1" w:rsidP="00622946">
      <w:pPr>
        <w:pStyle w:val="BodyText"/>
      </w:pPr>
      <w:r w:rsidRPr="00CA13ED">
        <w:t xml:space="preserve">3. Redémarrez </w:t>
      </w:r>
      <w:r w:rsidR="007A53CE" w:rsidRPr="00CA13ED">
        <w:t>Paratext</w:t>
      </w:r>
      <w:r w:rsidR="00F5263E" w:rsidRPr="00CA13ED">
        <w:t xml:space="preserve"> </w:t>
      </w:r>
      <w:r w:rsidRPr="00CA13ED">
        <w:t>et vous trouverez que les outils de langue source sont maintenant disponibles</w:t>
      </w:r>
      <w:r w:rsidR="00182252" w:rsidRPr="00CA13ED">
        <w:t xml:space="preserve"> comme en </w:t>
      </w:r>
      <w:r w:rsidR="007A53CE" w:rsidRPr="00CA13ED">
        <w:t>Paratext</w:t>
      </w:r>
      <w:r w:rsidR="00356E6A">
        <w:t> </w:t>
      </w:r>
      <w:r w:rsidR="00182252" w:rsidRPr="00CA13ED">
        <w:t>7</w:t>
      </w:r>
      <w:r w:rsidR="00622946">
        <w:t>.</w:t>
      </w:r>
    </w:p>
    <w:p w14:paraId="40A59BA8" w14:textId="77777777" w:rsidR="00B27D64" w:rsidRPr="00CA13ED" w:rsidRDefault="00B27D64" w:rsidP="00B27D64">
      <w:pPr>
        <w:sectPr w:rsidR="00B27D64" w:rsidRPr="00CA13ED" w:rsidSect="00A47308">
          <w:pgSz w:w="8392" w:h="11907" w:code="11"/>
          <w:pgMar w:top="709" w:right="709" w:bottom="709" w:left="2268" w:header="567" w:footer="720" w:gutter="0"/>
          <w:cols w:space="720"/>
          <w:titlePg/>
          <w:docGrid w:linePitch="360"/>
        </w:sectPr>
      </w:pPr>
    </w:p>
    <w:p w14:paraId="1FC59D75" w14:textId="1C2B3539" w:rsidR="0038175F" w:rsidRPr="00CA13ED" w:rsidRDefault="0038175F" w:rsidP="00C71317">
      <w:pPr>
        <w:pStyle w:val="Heading1"/>
      </w:pPr>
      <w:bookmarkStart w:id="39" w:name="_Toc475456028"/>
      <w:r w:rsidRPr="00CA13ED">
        <w:lastRenderedPageBreak/>
        <w:t xml:space="preserve">PP1 : </w:t>
      </w:r>
      <w:r w:rsidR="00660892" w:rsidRPr="00CA13ED">
        <w:t>Configuration du plan de projet</w:t>
      </w:r>
      <w:bookmarkEnd w:id="39"/>
    </w:p>
    <w:p w14:paraId="7B3641C1" w14:textId="77777777" w:rsidR="0038175F" w:rsidRPr="00CA13ED" w:rsidRDefault="0038175F" w:rsidP="00C71317">
      <w:pPr>
        <w:pStyle w:val="Heading2"/>
      </w:pPr>
      <w:r w:rsidRPr="00CA13ED">
        <w:t>Introduction</w:t>
      </w:r>
    </w:p>
    <w:p w14:paraId="32009B64" w14:textId="4ED00D00" w:rsidR="00660892" w:rsidRPr="00CA13ED" w:rsidRDefault="00660892" w:rsidP="000E500E">
      <w:r w:rsidRPr="00CA13ED">
        <w:t>La configuration d</w:t>
      </w:r>
      <w:r w:rsidR="00887517" w:rsidRPr="00CA13ED">
        <w:t>’</w:t>
      </w:r>
      <w:r w:rsidRPr="00CA13ED">
        <w:t>un plan de projet à partir de zéro est intimidant</w:t>
      </w:r>
      <w:r w:rsidR="006B3AF9" w:rsidRPr="00CA13ED">
        <w:t>e.</w:t>
      </w:r>
      <w:r w:rsidRPr="00CA13ED">
        <w:t xml:space="preserve"> Divers</w:t>
      </w:r>
      <w:r w:rsidR="00622946">
        <w:t xml:space="preserve">es </w:t>
      </w:r>
      <w:r w:rsidRPr="00CA13ED">
        <w:t>organis</w:t>
      </w:r>
      <w:r w:rsidR="00182252" w:rsidRPr="00CA13ED">
        <w:t>ations</w:t>
      </w:r>
      <w:r w:rsidRPr="00CA13ED">
        <w:t xml:space="preserve"> de traduction de la Bible </w:t>
      </w:r>
      <w:r w:rsidR="00182252" w:rsidRPr="00CA13ED">
        <w:t xml:space="preserve">(UBS, SIL et The </w:t>
      </w:r>
      <w:proofErr w:type="spellStart"/>
      <w:r w:rsidR="00182252" w:rsidRPr="00CA13ED">
        <w:t>Seed</w:t>
      </w:r>
      <w:proofErr w:type="spellEnd"/>
      <w:r w:rsidR="00182252" w:rsidRPr="00CA13ED">
        <w:t xml:space="preserve"> </w:t>
      </w:r>
      <w:proofErr w:type="spellStart"/>
      <w:r w:rsidR="00182252" w:rsidRPr="00CA13ED">
        <w:t>Company</w:t>
      </w:r>
      <w:proofErr w:type="spellEnd"/>
      <w:r w:rsidR="00182252" w:rsidRPr="00CA13ED">
        <w:t xml:space="preserve">) </w:t>
      </w:r>
      <w:r w:rsidRPr="00CA13ED">
        <w:t xml:space="preserve">incluront des plans </w:t>
      </w:r>
      <w:r w:rsidR="00356E6A">
        <w:t>“</w:t>
      </w:r>
      <w:r w:rsidRPr="00CA13ED">
        <w:t>de base</w:t>
      </w:r>
      <w:r w:rsidR="00356E6A">
        <w:t>”</w:t>
      </w:r>
      <w:r w:rsidRPr="00CA13ED">
        <w:t xml:space="preserve"> qui peuvent être appliqués à des projets. Les équipes ne doivent que personnaliser ces plans dans les limites fixées par leurs organisations</w:t>
      </w:r>
      <w:r w:rsidR="00122C75" w:rsidRPr="00CA13ED">
        <w:t xml:space="preserve"> de parrainage</w:t>
      </w:r>
      <w:r w:rsidRPr="00CA13ED">
        <w:t>. En générale, les organisations veulent la conformité au niveau de l</w:t>
      </w:r>
      <w:r w:rsidR="00887517" w:rsidRPr="00CA13ED">
        <w:t>’</w:t>
      </w:r>
      <w:r w:rsidRPr="00CA13ED">
        <w:t>«</w:t>
      </w:r>
      <w:r w:rsidR="00356E6A">
        <w:t> </w:t>
      </w:r>
      <w:r w:rsidR="0080709B" w:rsidRPr="00CA13ED">
        <w:t>étape</w:t>
      </w:r>
      <w:r w:rsidR="00356E6A">
        <w:t> </w:t>
      </w:r>
      <w:r w:rsidRPr="00CA13ED">
        <w:t>» afin de faciliter un suivi de l</w:t>
      </w:r>
      <w:r w:rsidR="00887517" w:rsidRPr="00CA13ED">
        <w:t>’</w:t>
      </w:r>
      <w:r w:rsidRPr="00CA13ED">
        <w:t>avancement du projet dans l</w:t>
      </w:r>
      <w:r w:rsidR="00887517" w:rsidRPr="00CA13ED">
        <w:t>’</w:t>
      </w:r>
      <w:r w:rsidRPr="00CA13ED">
        <w:t>ensemble de l</w:t>
      </w:r>
      <w:r w:rsidR="00887517" w:rsidRPr="00CA13ED">
        <w:t>’</w:t>
      </w:r>
      <w:r w:rsidRPr="00CA13ED">
        <w:t xml:space="preserve">organisation. Cependant, </w:t>
      </w:r>
      <w:r w:rsidRPr="00CA13ED">
        <w:rPr>
          <w:b/>
          <w:bCs/>
        </w:rPr>
        <w:t>chaque plan devra être personnalisé au niveau des tâches</w:t>
      </w:r>
      <w:r w:rsidR="000E500E">
        <w:t>.</w:t>
      </w:r>
    </w:p>
    <w:p w14:paraId="7CCF3BB9" w14:textId="4351588B" w:rsidR="0038175F" w:rsidRPr="00CA13ED" w:rsidRDefault="0080709B" w:rsidP="00C71317">
      <w:pPr>
        <w:pStyle w:val="Heading5"/>
      </w:pPr>
      <w:r w:rsidRPr="00CA13ED">
        <w:t>Où en sommes-nous</w:t>
      </w:r>
      <w:r w:rsidR="00356E6A">
        <w:t> </w:t>
      </w:r>
      <w:r w:rsidR="0038175F" w:rsidRPr="00CA13ED">
        <w:t>?</w:t>
      </w:r>
    </w:p>
    <w:p w14:paraId="64702ED0" w14:textId="0ED18D97" w:rsidR="0080709B" w:rsidRPr="00CA13ED" w:rsidRDefault="0080709B" w:rsidP="0080709B">
      <w:r w:rsidRPr="00CA13ED">
        <w:t>Avant d</w:t>
      </w:r>
      <w:r w:rsidR="00887517" w:rsidRPr="00CA13ED">
        <w:t>’</w:t>
      </w:r>
      <w:r w:rsidRPr="00CA13ED">
        <w:t>ajouter le plan, le projet doit avoir été créé ou</w:t>
      </w:r>
      <w:r w:rsidR="00622946">
        <w:t xml:space="preserve"> </w:t>
      </w:r>
      <w:r w:rsidRPr="00CA13ED">
        <w:t>migré.</w:t>
      </w:r>
    </w:p>
    <w:p w14:paraId="0F350B4E" w14:textId="04B59D4D" w:rsidR="0080709B" w:rsidRPr="00CA13ED" w:rsidRDefault="0080709B" w:rsidP="00C71317">
      <w:pPr>
        <w:pStyle w:val="Heading5"/>
      </w:pPr>
      <w:r w:rsidRPr="00CA13ED">
        <w:t>Pourquoi cette aptitude est-elle importante</w:t>
      </w:r>
      <w:r w:rsidR="00356E6A">
        <w:t> </w:t>
      </w:r>
      <w:r w:rsidRPr="00CA13ED">
        <w:t>?</w:t>
      </w:r>
    </w:p>
    <w:p w14:paraId="2F44825D" w14:textId="15D28277" w:rsidR="0038175F" w:rsidRPr="00CA13ED" w:rsidRDefault="0080709B" w:rsidP="00122C75">
      <w:r w:rsidRPr="00CA13ED">
        <w:t xml:space="preserve">Il y a </w:t>
      </w:r>
      <w:r w:rsidR="00122C75" w:rsidRPr="00CA13ED">
        <w:t>beaucoup</w:t>
      </w:r>
      <w:r w:rsidRPr="00CA13ED">
        <w:t xml:space="preserve"> de tâches à faire dans un projet de traduction. Il est important d</w:t>
      </w:r>
      <w:r w:rsidR="00887517" w:rsidRPr="00CA13ED">
        <w:t>’</w:t>
      </w:r>
      <w:r w:rsidRPr="00CA13ED">
        <w:t>avoir un système pour s</w:t>
      </w:r>
      <w:r w:rsidR="00887517" w:rsidRPr="00CA13ED">
        <w:t>’</w:t>
      </w:r>
      <w:r w:rsidRPr="00CA13ED">
        <w:t>assurer que tout cela est fait. Il est également bon d</w:t>
      </w:r>
      <w:r w:rsidR="00887517" w:rsidRPr="00CA13ED">
        <w:t>’</w:t>
      </w:r>
      <w:r w:rsidRPr="00CA13ED">
        <w:t xml:space="preserve">avoir un moyen facile de générer des rapports </w:t>
      </w:r>
      <w:r w:rsidR="00122C75" w:rsidRPr="00CA13ED">
        <w:t>pour l</w:t>
      </w:r>
      <w:r w:rsidRPr="00CA13ED">
        <w:t xml:space="preserve">es superviseurs et </w:t>
      </w:r>
      <w:r w:rsidR="00122C75" w:rsidRPr="00CA13ED">
        <w:t>l</w:t>
      </w:r>
      <w:r w:rsidRPr="00CA13ED">
        <w:t>es bailleurs de fonds (voir PP2</w:t>
      </w:r>
      <w:r w:rsidR="00356E6A">
        <w:t> :</w:t>
      </w:r>
      <w:r w:rsidRPr="00CA13ED">
        <w:t xml:space="preserve"> Rapport sur le plan du projet). Bien que les organisations aient un plan de base, chaque projet est différent et, par conséquent, après avoir ajouté le plan de base, il doit être modifié pour l</w:t>
      </w:r>
      <w:r w:rsidR="00887517" w:rsidRPr="00CA13ED">
        <w:t>’</w:t>
      </w:r>
      <w:r w:rsidRPr="00CA13ED">
        <w:t>équipe et diverses tâches affecté</w:t>
      </w:r>
      <w:r w:rsidR="006B3AF9" w:rsidRPr="00CA13ED">
        <w:t>es</w:t>
      </w:r>
      <w:r w:rsidRPr="00CA13ED">
        <w:t xml:space="preserve"> aux membres de l</w:t>
      </w:r>
      <w:r w:rsidR="00887517" w:rsidRPr="00CA13ED">
        <w:t>’</w:t>
      </w:r>
      <w:r w:rsidRPr="00CA13ED">
        <w:t>équipe.</w:t>
      </w:r>
    </w:p>
    <w:p w14:paraId="40A39861" w14:textId="75EBC1EA" w:rsidR="0080709B" w:rsidRPr="00CA13ED" w:rsidRDefault="0080709B" w:rsidP="00C71317">
      <w:pPr>
        <w:pStyle w:val="Heading5"/>
      </w:pPr>
      <w:r w:rsidRPr="00CA13ED">
        <w:t>Qu</w:t>
      </w:r>
      <w:r w:rsidR="00887517" w:rsidRPr="00CA13ED">
        <w:t>’</w:t>
      </w:r>
      <w:r w:rsidRPr="00CA13ED">
        <w:t>est-ce qu</w:t>
      </w:r>
      <w:r w:rsidR="00887517" w:rsidRPr="00CA13ED">
        <w:t>’</w:t>
      </w:r>
      <w:r w:rsidRPr="00CA13ED">
        <w:t>on va faire</w:t>
      </w:r>
      <w:r w:rsidR="00356E6A">
        <w:t> </w:t>
      </w:r>
      <w:r w:rsidRPr="00CA13ED">
        <w:t>?</w:t>
      </w:r>
    </w:p>
    <w:p w14:paraId="1BDEA9C8" w14:textId="614076A6" w:rsidR="0038175F" w:rsidRPr="00CA13ED" w:rsidRDefault="0080709B" w:rsidP="0080709B">
      <w:r w:rsidRPr="00CA13ED">
        <w:t>Vous ajoutez le plan de base de l</w:t>
      </w:r>
      <w:r w:rsidR="00887517" w:rsidRPr="00CA13ED">
        <w:t>’</w:t>
      </w:r>
      <w:r w:rsidRPr="00CA13ED">
        <w:t>organisation au projet et personnalisez le plan pour l</w:t>
      </w:r>
      <w:r w:rsidR="00887517" w:rsidRPr="00CA13ED">
        <w:t>’</w:t>
      </w:r>
      <w:r w:rsidRPr="00CA13ED">
        <w:t>équipe. Vous affectez ensuite les tâches aux différents membres de l</w:t>
      </w:r>
      <w:r w:rsidR="00887517" w:rsidRPr="00CA13ED">
        <w:t>’</w:t>
      </w:r>
      <w:r w:rsidRPr="00CA13ED">
        <w:t>équipe.</w:t>
      </w:r>
    </w:p>
    <w:p w14:paraId="15A59EDF" w14:textId="77777777" w:rsidR="00434C43" w:rsidRPr="00CA13ED" w:rsidRDefault="00434C43" w:rsidP="00C71317">
      <w:pPr>
        <w:pStyle w:val="Rsum"/>
      </w:pPr>
      <w:r w:rsidRPr="00CA13ED">
        <w:lastRenderedPageBreak/>
        <w:t>Résumé</w:t>
      </w:r>
    </w:p>
    <w:p w14:paraId="0DCCA05D" w14:textId="77777777" w:rsidR="00434C43" w:rsidRPr="00CA13ED" w:rsidRDefault="00434C43" w:rsidP="00434C43">
      <w:pPr>
        <w:pStyle w:val="BodyText"/>
      </w:pPr>
      <w:r w:rsidRPr="00CA13ED">
        <w:t>Ce module vous montre comment :</w:t>
      </w:r>
    </w:p>
    <w:p w14:paraId="31837542" w14:textId="77777777" w:rsidR="005D3689" w:rsidRPr="00CA13ED" w:rsidRDefault="005D3689" w:rsidP="005D3689">
      <w:pPr>
        <w:pStyle w:val="Heading4"/>
      </w:pPr>
      <w:bookmarkStart w:id="40" w:name="_Toc475456029"/>
      <w:r w:rsidRPr="00CA13ED">
        <w:t>Ajouter le plan de base de l’organisation</w:t>
      </w:r>
      <w:bookmarkEnd w:id="40"/>
    </w:p>
    <w:p w14:paraId="1B36414A" w14:textId="77777777" w:rsidR="005D3689" w:rsidRPr="00CA13ED" w:rsidRDefault="005D3689" w:rsidP="00AF23D6">
      <w:pPr>
        <w:pStyle w:val="ListBullet"/>
      </w:pPr>
      <w:r w:rsidRPr="00CA13ED">
        <w:rPr>
          <w:rStyle w:val="UserInterface"/>
          <w:rFonts w:ascii="Times New Roman" w:hAnsi="Times New Roman"/>
          <w:b w:val="0"/>
          <w:sz w:val="22"/>
        </w:rPr>
        <w:t>Si vous aviez un plan déjà, il faut supprimer ce plan avant d’ajouter un autre. (Voir la page suivant</w:t>
      </w:r>
      <w:r>
        <w:rPr>
          <w:rStyle w:val="UserInterface"/>
          <w:rFonts w:ascii="Times New Roman" w:hAnsi="Times New Roman"/>
          <w:b w:val="0"/>
          <w:sz w:val="22"/>
        </w:rPr>
        <w:t xml:space="preserve">e </w:t>
      </w:r>
      <w:r w:rsidRPr="00CA13ED">
        <w:rPr>
          <w:rStyle w:val="UserInterface"/>
          <w:rFonts w:ascii="Times New Roman" w:hAnsi="Times New Roman"/>
          <w:b w:val="0"/>
          <w:sz w:val="22"/>
        </w:rPr>
        <w:t>pour les instructions de supprimer un plan.</w:t>
      </w:r>
      <w:r>
        <w:rPr>
          <w:rStyle w:val="UserInterface"/>
          <w:rFonts w:ascii="Times New Roman" w:hAnsi="Times New Roman"/>
          <w:b w:val="0"/>
          <w:i/>
          <w:iCs/>
          <w:sz w:val="22"/>
        </w:rPr>
        <w:t>)</w:t>
      </w:r>
    </w:p>
    <w:p w14:paraId="0B738555" w14:textId="77777777" w:rsidR="005D3689" w:rsidRPr="00CA13ED" w:rsidRDefault="005D3689" w:rsidP="00AF23D6">
      <w:pPr>
        <w:pStyle w:val="ListBullet"/>
      </w:pPr>
      <w:r w:rsidRPr="00CA13ED">
        <w:t>Cliquez sur Afficher le plan de base (</w:t>
      </w:r>
      <w:r w:rsidRPr="00CA13ED">
        <w:rPr>
          <w:rStyle w:val="UserInterface"/>
        </w:rPr>
        <w:t>Show base plan</w:t>
      </w:r>
      <w:r w:rsidRPr="00CA13ED">
        <w:t>)</w:t>
      </w:r>
    </w:p>
    <w:p w14:paraId="69CED25C" w14:textId="77777777" w:rsidR="005D3689" w:rsidRPr="00CA13ED" w:rsidRDefault="005D3689" w:rsidP="00AF23D6">
      <w:pPr>
        <w:pStyle w:val="ListBullet"/>
        <w:numPr>
          <w:ilvl w:val="0"/>
          <w:numId w:val="0"/>
        </w:numPr>
        <w:ind w:left="360"/>
        <w:rPr>
          <w:sz w:val="24"/>
          <w:lang w:eastAsia="en-AU"/>
        </w:rPr>
      </w:pPr>
      <w:r w:rsidRPr="00CA13ED">
        <w:rPr>
          <w:noProof/>
          <w:lang w:val="en-AU" w:eastAsia="en-AU"/>
        </w:rPr>
        <w:drawing>
          <wp:inline distT="0" distB="0" distL="0" distR="0" wp14:anchorId="5464C4C4" wp14:editId="38DD7A4E">
            <wp:extent cx="2041452" cy="107876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3009" cy="1084868"/>
                    </a:xfrm>
                    <a:prstGeom prst="rect">
                      <a:avLst/>
                    </a:prstGeom>
                  </pic:spPr>
                </pic:pic>
              </a:graphicData>
            </a:graphic>
          </wp:inline>
        </w:drawing>
      </w:r>
    </w:p>
    <w:p w14:paraId="3E691460" w14:textId="77777777" w:rsidR="005D3689" w:rsidRPr="00CA13ED" w:rsidRDefault="005D3689" w:rsidP="003652D5">
      <w:pPr>
        <w:pStyle w:val="ListBullet"/>
      </w:pPr>
      <w:r w:rsidRPr="00CA13ED">
        <w:t>Choisir le plan de base de votre organisation</w:t>
      </w:r>
    </w:p>
    <w:p w14:paraId="603F7180" w14:textId="77777777" w:rsidR="005D3689" w:rsidRPr="00CA13ED" w:rsidRDefault="005D3689" w:rsidP="009369A3">
      <w:pPr>
        <w:pStyle w:val="ListBullet"/>
      </w:pPr>
      <w:r w:rsidRPr="00CA13ED">
        <w:t xml:space="preserve">Cliquez sur la flèche </w:t>
      </w:r>
      <w:r w:rsidRPr="00CA13ED">
        <w:rPr>
          <w:i/>
          <w:iCs/>
        </w:rPr>
        <w:t>Copier le plan</w:t>
      </w:r>
      <w:r w:rsidRPr="00CA13ED">
        <w:t xml:space="preserve"> (</w:t>
      </w:r>
      <w:r w:rsidRPr="00CA13ED">
        <w:rPr>
          <w:rStyle w:val="UserInterface"/>
        </w:rPr>
        <w:t>Copy Plan</w:t>
      </w:r>
      <w:r w:rsidRPr="00CA13ED">
        <w:t>).</w:t>
      </w:r>
    </w:p>
    <w:p w14:paraId="7CF23867" w14:textId="77777777" w:rsidR="005D3689" w:rsidRPr="00CA13ED" w:rsidRDefault="005D3689" w:rsidP="00AF23D6">
      <w:pPr>
        <w:pStyle w:val="ListBullet"/>
        <w:numPr>
          <w:ilvl w:val="0"/>
          <w:numId w:val="0"/>
        </w:numPr>
        <w:ind w:left="360"/>
        <w:rPr>
          <w:sz w:val="24"/>
          <w:lang w:eastAsia="en-AU"/>
        </w:rPr>
      </w:pPr>
      <w:r w:rsidRPr="00CA13ED">
        <w:rPr>
          <w:noProof/>
          <w:lang w:val="en-AU" w:eastAsia="en-AU"/>
        </w:rPr>
        <w:drawing>
          <wp:inline distT="114300" distB="114300" distL="114300" distR="114300" wp14:anchorId="23A9D9C8" wp14:editId="46148028">
            <wp:extent cx="2023745" cy="922351"/>
            <wp:effectExtent l="0" t="0" r="0" b="0"/>
            <wp:docPr id="39" name="image91.png" descr="Copy_Plan_1b.png"/>
            <wp:cNvGraphicFramePr/>
            <a:graphic xmlns:a="http://schemas.openxmlformats.org/drawingml/2006/main">
              <a:graphicData uri="http://schemas.openxmlformats.org/drawingml/2006/picture">
                <pic:pic xmlns:pic="http://schemas.openxmlformats.org/drawingml/2006/picture">
                  <pic:nvPicPr>
                    <pic:cNvPr id="0" name="image91.png" descr="Copy_Plan_1b.png"/>
                    <pic:cNvPicPr preferRelativeResize="0"/>
                  </pic:nvPicPr>
                  <pic:blipFill rotWithShape="1">
                    <a:blip r:embed="rId50"/>
                    <a:srcRect b="42581"/>
                    <a:stretch/>
                  </pic:blipFill>
                  <pic:spPr bwMode="auto">
                    <a:xfrm>
                      <a:off x="0" y="0"/>
                      <a:ext cx="2024063" cy="922496"/>
                    </a:xfrm>
                    <a:prstGeom prst="rect">
                      <a:avLst/>
                    </a:prstGeom>
                    <a:ln>
                      <a:noFill/>
                    </a:ln>
                    <a:extLst>
                      <a:ext uri="{53640926-AAD7-44D8-BBD7-CCE9431645EC}">
                        <a14:shadowObscured xmlns:a14="http://schemas.microsoft.com/office/drawing/2010/main"/>
                      </a:ext>
                    </a:extLst>
                  </pic:spPr>
                </pic:pic>
              </a:graphicData>
            </a:graphic>
          </wp:inline>
        </w:drawing>
      </w:r>
    </w:p>
    <w:p w14:paraId="736ABFC0" w14:textId="77777777" w:rsidR="005D3689" w:rsidRPr="00CA13ED" w:rsidRDefault="005D3689" w:rsidP="00AF23D6">
      <w:pPr>
        <w:pStyle w:val="ListBullet"/>
      </w:pPr>
      <w:r w:rsidRPr="00CA13ED">
        <w:t xml:space="preserve">Cliquez sur </w:t>
      </w:r>
      <w:r w:rsidRPr="00CA13ED">
        <w:rPr>
          <w:rStyle w:val="UserInterface"/>
        </w:rPr>
        <w:t>OK</w:t>
      </w:r>
      <w:r w:rsidRPr="00CA13ED">
        <w:t>.</w:t>
      </w:r>
    </w:p>
    <w:p w14:paraId="614B1E29" w14:textId="77777777" w:rsidR="005D3689" w:rsidRPr="00CA13ED" w:rsidRDefault="005D3689" w:rsidP="0080709B">
      <w:pPr>
        <w:pStyle w:val="ListResult"/>
        <w:rPr>
          <w:lang w:val="fr-FR"/>
        </w:rPr>
      </w:pPr>
      <w:r w:rsidRPr="00CA13ED">
        <w:rPr>
          <w:lang w:val="fr-FR"/>
        </w:rPr>
        <w:t>Le plan et ses tâches sont ajoutés au projet.</w:t>
      </w:r>
    </w:p>
    <w:p w14:paraId="19D0FD03" w14:textId="77777777" w:rsidR="005D3689" w:rsidRPr="00CA13ED" w:rsidRDefault="005D3689" w:rsidP="005D3689">
      <w:pPr>
        <w:pStyle w:val="Heading4"/>
      </w:pPr>
      <w:bookmarkStart w:id="41" w:name="_Toc475456030"/>
      <w:r w:rsidRPr="00CA13ED">
        <w:t>Supprimer le plan existant (avant d’ajouter un autre)</w:t>
      </w:r>
      <w:bookmarkEnd w:id="41"/>
    </w:p>
    <w:p w14:paraId="01872812" w14:textId="77777777" w:rsidR="005D3689" w:rsidRPr="00CA13ED" w:rsidRDefault="005D3689" w:rsidP="009369A3">
      <w:pPr>
        <w:pStyle w:val="Teacher"/>
      </w:pPr>
      <w:r w:rsidRPr="00CA13ED">
        <w:t>Si le projet a un plan ancien, vous devez supprimer chacune des étapes actuelles avant d’ajouter un nouveau plan de base.</w:t>
      </w:r>
    </w:p>
    <w:p w14:paraId="3918F50F" w14:textId="77777777" w:rsidR="005D3689" w:rsidRPr="00CA13ED" w:rsidRDefault="005D3689" w:rsidP="00AF23D6">
      <w:pPr>
        <w:pStyle w:val="ListBullet"/>
      </w:pPr>
      <w:r w:rsidRPr="00CA13ED">
        <w:t>[Projet&gt; Paramètres du plan de projet</w:t>
      </w:r>
    </w:p>
    <w:p w14:paraId="0D7E14F9" w14:textId="77777777" w:rsidR="005D3689" w:rsidRPr="00CA13ED" w:rsidRDefault="005D3689" w:rsidP="00AF23D6">
      <w:pPr>
        <w:pStyle w:val="ListBullet"/>
      </w:pPr>
      <w:r w:rsidRPr="00CA13ED">
        <w:t>Cliquez sur Gérer les plans (Manage plans)]</w:t>
      </w:r>
    </w:p>
    <w:p w14:paraId="38F74F34" w14:textId="77777777" w:rsidR="005D3689" w:rsidRPr="00CA13ED" w:rsidRDefault="005D3689" w:rsidP="00AF23D6">
      <w:pPr>
        <w:pStyle w:val="ListBullet"/>
      </w:pPr>
      <w:r w:rsidRPr="00CA13ED">
        <w:t>Cliquez sur la dernière étape</w:t>
      </w:r>
    </w:p>
    <w:p w14:paraId="02A640F5" w14:textId="77777777" w:rsidR="005D3689" w:rsidRPr="00CA13ED" w:rsidRDefault="005D3689" w:rsidP="00AF23D6">
      <w:pPr>
        <w:pStyle w:val="ListBullet"/>
        <w:numPr>
          <w:ilvl w:val="0"/>
          <w:numId w:val="0"/>
        </w:numPr>
        <w:ind w:left="357"/>
      </w:pPr>
      <w:r w:rsidRPr="00CA13ED">
        <w:rPr>
          <w:noProof/>
          <w:lang w:val="en-AU" w:eastAsia="en-AU"/>
        </w:rPr>
        <w:lastRenderedPageBreak/>
        <w:drawing>
          <wp:inline distT="0" distB="0" distL="0" distR="0" wp14:anchorId="1B8568B5" wp14:editId="680EA9FD">
            <wp:extent cx="2402958" cy="109896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8429" cy="1106040"/>
                    </a:xfrm>
                    <a:prstGeom prst="rect">
                      <a:avLst/>
                    </a:prstGeom>
                  </pic:spPr>
                </pic:pic>
              </a:graphicData>
            </a:graphic>
          </wp:inline>
        </w:drawing>
      </w:r>
    </w:p>
    <w:p w14:paraId="3F1699EC" w14:textId="77777777" w:rsidR="005D3689" w:rsidRPr="00CA13ED" w:rsidRDefault="005D3689" w:rsidP="009369A3">
      <w:pPr>
        <w:pStyle w:val="ListBullet"/>
      </w:pPr>
      <w:r w:rsidRPr="00CA13ED">
        <w:t xml:space="preserve">Cliquez sur </w:t>
      </w:r>
      <w:proofErr w:type="spellStart"/>
      <w:r w:rsidRPr="00CA13ED">
        <w:rPr>
          <w:rStyle w:val="UserInterface"/>
        </w:rPr>
        <w:t>Delete</w:t>
      </w:r>
      <w:proofErr w:type="spellEnd"/>
      <w:r w:rsidRPr="00CA13ED">
        <w:rPr>
          <w:rStyle w:val="UserInterface"/>
        </w:rPr>
        <w:t xml:space="preserve"> stage</w:t>
      </w:r>
      <w:r w:rsidRPr="00CA13ED">
        <w:t xml:space="preserve"> pour supprimer l’étage</w:t>
      </w:r>
    </w:p>
    <w:p w14:paraId="611BBEF0" w14:textId="77777777" w:rsidR="005D3689" w:rsidRPr="00CA13ED" w:rsidRDefault="005D3689" w:rsidP="00AF23D6">
      <w:pPr>
        <w:pStyle w:val="ListBullet"/>
      </w:pPr>
      <w:r w:rsidRPr="00CA13ED">
        <w:t>Répéter pour les étapes restantes</w:t>
      </w:r>
    </w:p>
    <w:p w14:paraId="0078E39E" w14:textId="77777777" w:rsidR="005D3689" w:rsidRPr="00CA13ED" w:rsidRDefault="005D3689" w:rsidP="00AF23D6">
      <w:pPr>
        <w:pStyle w:val="ListBullet"/>
      </w:pPr>
      <w:r w:rsidRPr="00CA13ED">
        <w:t>Ajouter le nouveau plan (voir ci-dessus)</w:t>
      </w:r>
    </w:p>
    <w:p w14:paraId="38C0E37D" w14:textId="77777777" w:rsidR="005D3689" w:rsidRPr="00CA13ED" w:rsidRDefault="005D3689" w:rsidP="005D3689">
      <w:pPr>
        <w:pStyle w:val="Heading4"/>
      </w:pPr>
      <w:bookmarkStart w:id="42" w:name="_Toc475456031"/>
      <w:r w:rsidRPr="00CA13ED">
        <w:t>Copier une tâche d’un projet à un autre</w:t>
      </w:r>
      <w:bookmarkEnd w:id="42"/>
    </w:p>
    <w:p w14:paraId="5AE40A00" w14:textId="77777777" w:rsidR="005D3689" w:rsidRPr="00CA13ED" w:rsidRDefault="005D3689" w:rsidP="00F5263E">
      <w:pPr>
        <w:pStyle w:val="Teacher"/>
      </w:pPr>
      <w:r w:rsidRPr="00CA13ED">
        <w:t xml:space="preserve">N.B. Suivez les étapes ci-dessous pour copier une tâche du plan du projet </w:t>
      </w:r>
      <w:r w:rsidRPr="00CA13ED">
        <w:rPr>
          <w:b/>
          <w:bCs/>
        </w:rPr>
        <w:t>ORIG</w:t>
      </w:r>
      <w:r w:rsidRPr="00CA13ED">
        <w:t xml:space="preserve"> (le «</w:t>
      </w:r>
      <w:r>
        <w:t> p</w:t>
      </w:r>
      <w:r w:rsidRPr="00CA13ED">
        <w:t>rojet d’origine</w:t>
      </w:r>
      <w:r>
        <w:t> »</w:t>
      </w:r>
      <w:r w:rsidRPr="00CA13ED">
        <w:t xml:space="preserve">) </w:t>
      </w:r>
      <w:r>
        <w:t>sur le</w:t>
      </w:r>
      <w:r w:rsidRPr="00CA13ED">
        <w:t xml:space="preserve"> plan du projet </w:t>
      </w:r>
      <w:r w:rsidRPr="00CA13ED">
        <w:rPr>
          <w:b/>
          <w:bCs/>
        </w:rPr>
        <w:t>DEST</w:t>
      </w:r>
      <w:r w:rsidRPr="00CA13ED">
        <w:t xml:space="preserve"> (le «</w:t>
      </w:r>
      <w:r>
        <w:t> p</w:t>
      </w:r>
      <w:r w:rsidRPr="00CA13ED">
        <w:t>rojet de destination</w:t>
      </w:r>
      <w:r>
        <w:t> »</w:t>
      </w:r>
      <w:r w:rsidRPr="00CA13ED">
        <w:t>).</w:t>
      </w:r>
    </w:p>
    <w:p w14:paraId="79609443" w14:textId="77777777" w:rsidR="005D3689" w:rsidRPr="00CA13ED" w:rsidRDefault="005D3689" w:rsidP="00F5263E">
      <w:pPr>
        <w:pStyle w:val="ListProcedure"/>
      </w:pPr>
      <w:r w:rsidRPr="00CA13ED">
        <w:t xml:space="preserve"> Dans le menu </w:t>
      </w:r>
      <w:r w:rsidRPr="00CA13ED">
        <w:rPr>
          <w:rStyle w:val="UserInterface"/>
        </w:rPr>
        <w:t>Fichier</w:t>
      </w:r>
      <w:r w:rsidRPr="00CA13ED">
        <w:t xml:space="preserve">, sélectionnez </w:t>
      </w:r>
      <w:r w:rsidRPr="00CA13ED">
        <w:rPr>
          <w:rStyle w:val="UserInterface"/>
        </w:rPr>
        <w:t>Ouvrir projet</w:t>
      </w:r>
      <w:r>
        <w:rPr>
          <w:rStyle w:val="UserInterface"/>
        </w:rPr>
        <w:t>/</w:t>
      </w:r>
      <w:r w:rsidRPr="00CA13ED">
        <w:rPr>
          <w:rStyle w:val="UserInterface"/>
        </w:rPr>
        <w:t>ressource</w:t>
      </w:r>
      <w:r w:rsidRPr="00CA13ED">
        <w:t>.</w:t>
      </w:r>
    </w:p>
    <w:p w14:paraId="0924CE9F" w14:textId="77777777" w:rsidR="005D3689" w:rsidRPr="00CA13ED" w:rsidRDefault="005D3689" w:rsidP="00F5263E">
      <w:pPr>
        <w:pStyle w:val="ListProcedure"/>
      </w:pPr>
      <w:r w:rsidRPr="00CA13ED">
        <w:t xml:space="preserve">Choisissez le projet DEST et cliquez sur </w:t>
      </w:r>
      <w:r w:rsidRPr="00CA13ED">
        <w:rPr>
          <w:rStyle w:val="UserInterface"/>
        </w:rPr>
        <w:t>OK</w:t>
      </w:r>
      <w:r w:rsidRPr="00CA13ED">
        <w:t>.</w:t>
      </w:r>
    </w:p>
    <w:p w14:paraId="64175C09" w14:textId="77777777" w:rsidR="005D3689" w:rsidRPr="00CA13ED" w:rsidRDefault="005D3689" w:rsidP="00F5263E">
      <w:pPr>
        <w:pStyle w:val="ListProcedure"/>
      </w:pPr>
      <w:r w:rsidRPr="00CA13ED">
        <w:t xml:space="preserve">Dans le menu </w:t>
      </w:r>
      <w:r w:rsidRPr="00CA13ED">
        <w:rPr>
          <w:rStyle w:val="UserInterface"/>
        </w:rPr>
        <w:t>Projet</w:t>
      </w:r>
      <w:r w:rsidRPr="00CA13ED">
        <w:t xml:space="preserve">, sélectionnez </w:t>
      </w:r>
      <w:r w:rsidRPr="00CA13ED">
        <w:rPr>
          <w:rStyle w:val="UserInterface"/>
        </w:rPr>
        <w:t>Paramètres de progrès du projet</w:t>
      </w:r>
      <w:r w:rsidRPr="00CA13ED">
        <w:t>....</w:t>
      </w:r>
    </w:p>
    <w:p w14:paraId="6F32C0E6" w14:textId="77777777" w:rsidR="005D3689" w:rsidRPr="00CA13ED" w:rsidRDefault="005D3689" w:rsidP="00F5263E">
      <w:pPr>
        <w:pStyle w:val="ListProcedure"/>
      </w:pPr>
      <w:r w:rsidRPr="00CA13ED">
        <w:t>Cliquez sur Gérer les plans (</w:t>
      </w:r>
      <w:r w:rsidRPr="00CA13ED">
        <w:rPr>
          <w:rStyle w:val="UserInterface"/>
        </w:rPr>
        <w:t>Manage Plans</w:t>
      </w:r>
      <w:r w:rsidRPr="00CA13ED">
        <w:t>)</w:t>
      </w:r>
    </w:p>
    <w:p w14:paraId="091F2C85" w14:textId="77777777" w:rsidR="005D3689" w:rsidRPr="00CA13ED" w:rsidRDefault="005D3689" w:rsidP="00F5263E">
      <w:pPr>
        <w:pStyle w:val="ListProcedure"/>
      </w:pPr>
      <w:r w:rsidRPr="00CA13ED">
        <w:t xml:space="preserve">Dans la liste déroulante </w:t>
      </w:r>
      <w:r>
        <w:t>« </w:t>
      </w:r>
      <w:r w:rsidRPr="00CA13ED">
        <w:t>Afficher le plan de base (</w:t>
      </w:r>
      <w:r w:rsidRPr="00CA13ED">
        <w:rPr>
          <w:rStyle w:val="UserInterface"/>
        </w:rPr>
        <w:t>Show base plan</w:t>
      </w:r>
      <w:r w:rsidRPr="00CA13ED">
        <w:t>)</w:t>
      </w:r>
      <w:r>
        <w:t> »</w:t>
      </w:r>
      <w:r w:rsidRPr="00CA13ED">
        <w:t>, sélectionnez le plan de projet pour le projet ORIG.</w:t>
      </w:r>
    </w:p>
    <w:p w14:paraId="0BFBB2A0" w14:textId="77777777" w:rsidR="005D3689" w:rsidRPr="00CA13ED" w:rsidRDefault="005D3689" w:rsidP="00F5263E">
      <w:pPr>
        <w:pStyle w:val="ListProcedure"/>
        <w:numPr>
          <w:ilvl w:val="0"/>
          <w:numId w:val="0"/>
        </w:numPr>
        <w:ind w:left="360"/>
      </w:pPr>
      <w:r w:rsidRPr="00CA13ED">
        <w:rPr>
          <w:noProof/>
          <w:lang w:val="en-AU" w:eastAsia="en-AU"/>
        </w:rPr>
        <w:drawing>
          <wp:inline distT="0" distB="0" distL="0" distR="0" wp14:anchorId="159C3EA2" wp14:editId="261B79A9">
            <wp:extent cx="1590675" cy="9928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20717" cy="1011625"/>
                    </a:xfrm>
                    <a:prstGeom prst="rect">
                      <a:avLst/>
                    </a:prstGeom>
                  </pic:spPr>
                </pic:pic>
              </a:graphicData>
            </a:graphic>
          </wp:inline>
        </w:drawing>
      </w:r>
    </w:p>
    <w:p w14:paraId="52006277" w14:textId="77777777" w:rsidR="005D3689" w:rsidRPr="00CA13ED" w:rsidRDefault="005D3689" w:rsidP="00F5263E">
      <w:pPr>
        <w:pStyle w:val="ListProcedure"/>
        <w:rPr>
          <w:i/>
          <w:iCs/>
        </w:rPr>
      </w:pPr>
      <w:r w:rsidRPr="00CA13ED">
        <w:t>Dans la partie Plan actuel</w:t>
      </w:r>
      <w:r>
        <w:t xml:space="preserve">le </w:t>
      </w:r>
      <w:r w:rsidRPr="00CA13ED">
        <w:t>(</w:t>
      </w:r>
      <w:proofErr w:type="spellStart"/>
      <w:r w:rsidRPr="00CA13ED">
        <w:rPr>
          <w:rStyle w:val="UserInterface"/>
        </w:rPr>
        <w:t>Current</w:t>
      </w:r>
      <w:proofErr w:type="spellEnd"/>
      <w:r w:rsidRPr="00CA13ED">
        <w:rPr>
          <w:rStyle w:val="UserInterface"/>
        </w:rPr>
        <w:t xml:space="preserve"> plan</w:t>
      </w:r>
      <w:r w:rsidRPr="00CA13ED">
        <w:t>), cliquez sur la ligne après laquelle vous voulez insérer la tâche.</w:t>
      </w:r>
      <w:r w:rsidRPr="00CA13ED">
        <w:br/>
      </w:r>
      <w:r w:rsidRPr="00CA13ED">
        <w:rPr>
          <w:i/>
          <w:iCs/>
        </w:rPr>
        <w:t>Si vous voulez que la tâche ajoutée soit la première tâche de l’étape, sélectionnez le nom de l’étape.</w:t>
      </w:r>
    </w:p>
    <w:p w14:paraId="73CE4DDD" w14:textId="77777777" w:rsidR="005D3689" w:rsidRPr="00CA13ED" w:rsidRDefault="005D3689" w:rsidP="00F5263E">
      <w:pPr>
        <w:pStyle w:val="ListProcedure"/>
      </w:pPr>
      <w:r w:rsidRPr="00CA13ED">
        <w:lastRenderedPageBreak/>
        <w:t>Sur le côté Plan de base de la boîte de dialogue (côté projet ORIG), faites glisser la souris sur la tâche que vous souhaitez ajouter et cliquez sur la flèche pleine qui apparaît.</w:t>
      </w:r>
    </w:p>
    <w:p w14:paraId="4C8E00EF" w14:textId="77777777" w:rsidR="005D3689" w:rsidRPr="00CA13ED" w:rsidRDefault="005D3689" w:rsidP="00F5263E">
      <w:pPr>
        <w:pStyle w:val="ListProcedure"/>
        <w:numPr>
          <w:ilvl w:val="0"/>
          <w:numId w:val="0"/>
        </w:numPr>
        <w:ind w:left="360"/>
      </w:pPr>
      <w:r w:rsidRPr="00CA13ED">
        <w:rPr>
          <w:noProof/>
          <w:lang w:val="en-AU" w:eastAsia="en-AU"/>
        </w:rPr>
        <mc:AlternateContent>
          <mc:Choice Requires="wps">
            <w:drawing>
              <wp:anchor distT="0" distB="0" distL="114300" distR="114300" simplePos="0" relativeHeight="251691008" behindDoc="0" locked="0" layoutInCell="1" allowOverlap="1" wp14:anchorId="071713B4" wp14:editId="1B5B828F">
                <wp:simplePos x="0" y="0"/>
                <wp:positionH relativeFrom="column">
                  <wp:posOffset>1023722</wp:posOffset>
                </wp:positionH>
                <wp:positionV relativeFrom="paragraph">
                  <wp:posOffset>263195</wp:posOffset>
                </wp:positionV>
                <wp:extent cx="373075" cy="241401"/>
                <wp:effectExtent l="19050" t="19050" r="27305" b="25400"/>
                <wp:wrapNone/>
                <wp:docPr id="13" name="Oval 13"/>
                <wp:cNvGraphicFramePr/>
                <a:graphic xmlns:a="http://schemas.openxmlformats.org/drawingml/2006/main">
                  <a:graphicData uri="http://schemas.microsoft.com/office/word/2010/wordprocessingShape">
                    <wps:wsp>
                      <wps:cNvSpPr/>
                      <wps:spPr>
                        <a:xfrm>
                          <a:off x="0" y="0"/>
                          <a:ext cx="373075" cy="24140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15941" id="Oval 13" o:spid="_x0000_s1026" style="position:absolute;margin-left:80.6pt;margin-top:20.7pt;width:29.4pt;height: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" filled="f" strokecolor="red" strokeweight="3pt"/>
            </w:pict>
          </mc:Fallback>
        </mc:AlternateContent>
      </w:r>
      <w:r w:rsidRPr="00CA13ED">
        <w:rPr>
          <w:noProof/>
          <w:lang w:val="en-AU" w:eastAsia="en-AU"/>
        </w:rPr>
        <w:drawing>
          <wp:inline distT="0" distB="0" distL="0" distR="0" wp14:anchorId="20AC7B32" wp14:editId="13FEFF70">
            <wp:extent cx="2962275" cy="47504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5793" cy="478820"/>
                    </a:xfrm>
                    <a:prstGeom prst="rect">
                      <a:avLst/>
                    </a:prstGeom>
                  </pic:spPr>
                </pic:pic>
              </a:graphicData>
            </a:graphic>
          </wp:inline>
        </w:drawing>
      </w:r>
    </w:p>
    <w:p w14:paraId="7EC6AF28" w14:textId="77777777" w:rsidR="005D3689" w:rsidRPr="00CA13ED" w:rsidRDefault="005D3689" w:rsidP="00F5263E">
      <w:pPr>
        <w:pStyle w:val="ListResult"/>
        <w:rPr>
          <w:lang w:val="fr-FR"/>
        </w:rPr>
      </w:pPr>
      <w:r w:rsidRPr="00CA13ED">
        <w:rPr>
          <w:lang w:val="fr-FR"/>
        </w:rPr>
        <w:t>La tâche est copiée dans le plan de projet pour le projet DEST et devient indisponible pour être copiée à nouveau dans le plan de projet pour le projet DEST.</w:t>
      </w:r>
    </w:p>
    <w:p w14:paraId="273A85AC" w14:textId="77777777" w:rsidR="005D3689" w:rsidRPr="00CA13ED" w:rsidRDefault="005D3689" w:rsidP="00F5263E">
      <w:pPr>
        <w:pStyle w:val="ListProcedure"/>
        <w:numPr>
          <w:ilvl w:val="0"/>
          <w:numId w:val="0"/>
        </w:numPr>
        <w:ind w:left="360"/>
      </w:pPr>
      <w:r w:rsidRPr="00CA13ED">
        <w:rPr>
          <w:b/>
          <w:bCs/>
        </w:rPr>
        <w:t>Facultatif</w:t>
      </w:r>
      <w:r>
        <w:t> :</w:t>
      </w:r>
      <w:r w:rsidRPr="00CA13ED">
        <w:t xml:space="preserve"> Pour déplacer la tâche, cliquez sur la flèche vers le haut ou la flèche vers le bas qui s’affiche lorsque vous survolez une tâche du côté Plan actuel de la boîte de dialogue.</w:t>
      </w:r>
    </w:p>
    <w:p w14:paraId="0B26DFF2" w14:textId="77777777" w:rsidR="005D3689" w:rsidRPr="00CA13ED" w:rsidRDefault="005D3689" w:rsidP="00F5263E">
      <w:pPr>
        <w:pStyle w:val="ListProcedure"/>
        <w:numPr>
          <w:ilvl w:val="0"/>
          <w:numId w:val="0"/>
        </w:numPr>
        <w:ind w:left="360"/>
      </w:pPr>
      <w:r w:rsidRPr="00CA13ED">
        <w:rPr>
          <w:noProof/>
          <w:lang w:val="en-AU" w:eastAsia="en-AU"/>
        </w:rPr>
        <w:drawing>
          <wp:inline distT="0" distB="0" distL="0" distR="0" wp14:anchorId="389A3019" wp14:editId="0E3402B5">
            <wp:extent cx="2628571" cy="142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8571" cy="142857"/>
                    </a:xfrm>
                    <a:prstGeom prst="rect">
                      <a:avLst/>
                    </a:prstGeom>
                  </pic:spPr>
                </pic:pic>
              </a:graphicData>
            </a:graphic>
          </wp:inline>
        </w:drawing>
      </w:r>
    </w:p>
    <w:p w14:paraId="6D69ECD3" w14:textId="77777777" w:rsidR="005D3689" w:rsidRPr="00CA13ED" w:rsidRDefault="005D3689" w:rsidP="00F5263E">
      <w:pPr>
        <w:pStyle w:val="ListProcedure"/>
      </w:pPr>
      <w:r w:rsidRPr="00CA13ED">
        <w:t xml:space="preserve">Cliquez sur </w:t>
      </w:r>
      <w:r w:rsidRPr="00CA13ED">
        <w:rPr>
          <w:rStyle w:val="UserInterface"/>
        </w:rPr>
        <w:t>OK</w:t>
      </w:r>
      <w:r w:rsidRPr="00CA13ED">
        <w:t xml:space="preserve"> pour fermer la boîte de dialogue </w:t>
      </w:r>
      <w:r>
        <w:t>« </w:t>
      </w:r>
      <w:r w:rsidRPr="00CA13ED">
        <w:t>Gérer les plans</w:t>
      </w:r>
      <w:r>
        <w:t> »</w:t>
      </w:r>
      <w:r w:rsidRPr="00CA13ED">
        <w:t>.</w:t>
      </w:r>
    </w:p>
    <w:p w14:paraId="13AF5769" w14:textId="77777777" w:rsidR="005D3689" w:rsidRPr="00CA13ED" w:rsidRDefault="005D3689" w:rsidP="00F5263E">
      <w:pPr>
        <w:pStyle w:val="ListProcedure"/>
      </w:pPr>
      <w:r w:rsidRPr="00CA13ED">
        <w:t xml:space="preserve">Cliquez sur </w:t>
      </w:r>
      <w:r w:rsidRPr="00CA13ED">
        <w:rPr>
          <w:rStyle w:val="UserInterface"/>
        </w:rPr>
        <w:t>OK</w:t>
      </w:r>
      <w:r w:rsidRPr="00CA13ED">
        <w:t xml:space="preserve"> pour fermer la boîte de dialogue </w:t>
      </w:r>
      <w:r>
        <w:t>« </w:t>
      </w:r>
      <w:r w:rsidRPr="00CA13ED">
        <w:t>Plan du projet</w:t>
      </w:r>
      <w:r>
        <w:t> »</w:t>
      </w:r>
      <w:r w:rsidRPr="00CA13ED">
        <w:t>.</w:t>
      </w:r>
    </w:p>
    <w:p w14:paraId="48B91B41" w14:textId="77777777" w:rsidR="005D3689" w:rsidRPr="00CA13ED" w:rsidRDefault="005D3689" w:rsidP="00F5263E">
      <w:pPr>
        <w:pStyle w:val="ListResult"/>
        <w:rPr>
          <w:lang w:val="fr-FR"/>
        </w:rPr>
      </w:pPr>
      <w:r w:rsidRPr="00CA13ED">
        <w:rPr>
          <w:lang w:val="fr-FR"/>
        </w:rPr>
        <w:t>La tâche copiée a le même nom et le même taux de progression que dans le plan de projet pour le projet ORIG.</w:t>
      </w:r>
    </w:p>
    <w:p w14:paraId="00576ABA" w14:textId="77777777" w:rsidR="005D3689" w:rsidRPr="00CA13ED" w:rsidRDefault="005D3689" w:rsidP="00F5263E">
      <w:pPr>
        <w:pStyle w:val="ListResult"/>
        <w:rPr>
          <w:lang w:val="fr-FR"/>
        </w:rPr>
      </w:pPr>
      <w:r w:rsidRPr="00CA13ED">
        <w:rPr>
          <w:lang w:val="fr-FR"/>
        </w:rPr>
        <w:t>Le nom court du projet est ajouté au nom du plan.</w:t>
      </w:r>
    </w:p>
    <w:p w14:paraId="34A61A71" w14:textId="77777777" w:rsidR="005D3689" w:rsidRDefault="005D3689" w:rsidP="005D3689">
      <w:pPr>
        <w:pStyle w:val="Heading4"/>
        <w:rPr>
          <w:lang w:eastAsia="en-AU"/>
        </w:rPr>
      </w:pPr>
      <w:bookmarkStart w:id="43" w:name="_Toc475456032"/>
      <w:r w:rsidRPr="00CA13ED">
        <w:rPr>
          <w:lang w:eastAsia="en-AU"/>
        </w:rPr>
        <w:t xml:space="preserve">Configurer </w:t>
      </w:r>
      <w:r>
        <w:t>—</w:t>
      </w:r>
      <w:r w:rsidRPr="00CA13ED">
        <w:rPr>
          <w:lang w:eastAsia="en-AU"/>
        </w:rPr>
        <w:t xml:space="preserve"> </w:t>
      </w:r>
      <w:r>
        <w:rPr>
          <w:lang w:eastAsia="en-AU"/>
        </w:rPr>
        <w:t>d</w:t>
      </w:r>
      <w:r w:rsidRPr="00CA13ED">
        <w:rPr>
          <w:lang w:eastAsia="en-AU"/>
        </w:rPr>
        <w:t>éplacer les tâches vers un</w:t>
      </w:r>
      <w:r>
        <w:rPr>
          <w:lang w:eastAsia="en-AU"/>
        </w:rPr>
        <w:t xml:space="preserve">e </w:t>
      </w:r>
      <w:r w:rsidRPr="00CA13ED">
        <w:rPr>
          <w:lang w:eastAsia="en-AU"/>
        </w:rPr>
        <w:t>autre étape</w:t>
      </w:r>
      <w:bookmarkEnd w:id="43"/>
      <w:r w:rsidRPr="00CA13ED">
        <w:rPr>
          <w:lang w:eastAsia="en-AU"/>
        </w:rPr>
        <w:t xml:space="preserve"> </w:t>
      </w:r>
    </w:p>
    <w:p w14:paraId="635135B8" w14:textId="77777777" w:rsidR="005D3689" w:rsidRPr="00CA13ED" w:rsidRDefault="005D3689" w:rsidP="005D3689">
      <w:pPr>
        <w:pStyle w:val="Heading4"/>
        <w:rPr>
          <w:lang w:eastAsia="en-AU"/>
        </w:rPr>
      </w:pPr>
      <w:r w:rsidRPr="00CA13ED">
        <w:rPr>
          <w:lang w:eastAsia="en-AU"/>
        </w:rPr>
        <w:t xml:space="preserve">Réorganiser les tâches </w:t>
      </w:r>
    </w:p>
    <w:p w14:paraId="3D86C5CF" w14:textId="77777777" w:rsidR="005D3689" w:rsidRPr="00CA13ED" w:rsidRDefault="005D3689" w:rsidP="0012118C">
      <w:pPr>
        <w:pStyle w:val="ListBullet"/>
        <w:rPr>
          <w:lang w:eastAsia="en-AU"/>
        </w:rPr>
      </w:pPr>
      <w:r w:rsidRPr="00CA13ED">
        <w:rPr>
          <w:lang w:eastAsia="en-AU"/>
        </w:rPr>
        <w:t xml:space="preserve">Dans le menu </w:t>
      </w:r>
      <w:r w:rsidRPr="00CA13ED">
        <w:rPr>
          <w:rStyle w:val="UserInterface"/>
          <w:lang w:eastAsia="en-AU"/>
        </w:rPr>
        <w:t>Projet</w:t>
      </w:r>
      <w:r w:rsidRPr="00CA13ED">
        <w:rPr>
          <w:lang w:eastAsia="en-AU"/>
        </w:rPr>
        <w:t xml:space="preserve">, choisissez </w:t>
      </w:r>
      <w:r w:rsidRPr="00CA13ED">
        <w:rPr>
          <w:rStyle w:val="UserInterface"/>
          <w:lang w:eastAsia="en-AU"/>
        </w:rPr>
        <w:t>P</w:t>
      </w:r>
      <w:r w:rsidRPr="00CA13ED">
        <w:rPr>
          <w:rStyle w:val="UserInterface"/>
        </w:rPr>
        <w:t>aramètres de l’état d’avancement du projet</w:t>
      </w:r>
    </w:p>
    <w:p w14:paraId="765F7A9A" w14:textId="77777777" w:rsidR="005D3689" w:rsidRPr="00CA13ED" w:rsidRDefault="005D3689" w:rsidP="00AF23D6">
      <w:pPr>
        <w:pStyle w:val="ListBullet"/>
        <w:rPr>
          <w:lang w:eastAsia="en-AU"/>
        </w:rPr>
      </w:pPr>
      <w:r w:rsidRPr="00CA13ED">
        <w:rPr>
          <w:lang w:eastAsia="en-AU"/>
        </w:rPr>
        <w:t xml:space="preserve">Cliquez sur l’onglet </w:t>
      </w:r>
      <w:r w:rsidRPr="00CA13ED">
        <w:rPr>
          <w:rFonts w:eastAsia="SimSun"/>
        </w:rPr>
        <w:t>Étape</w:t>
      </w:r>
      <w:r>
        <w:rPr>
          <w:rFonts w:eastAsia="SimSun"/>
        </w:rPr>
        <w:t>/</w:t>
      </w:r>
      <w:r w:rsidRPr="00CA13ED">
        <w:rPr>
          <w:rFonts w:eastAsia="SimSun"/>
        </w:rPr>
        <w:t>Tâches (</w:t>
      </w:r>
      <w:r w:rsidRPr="00CA13ED">
        <w:rPr>
          <w:rStyle w:val="UserInterface"/>
        </w:rPr>
        <w:t>Stages</w:t>
      </w:r>
      <w:r w:rsidRPr="00CA13ED">
        <w:rPr>
          <w:rStyle w:val="UserInterface"/>
          <w:rFonts w:eastAsia="SimSun"/>
        </w:rPr>
        <w:t>/</w:t>
      </w:r>
      <w:proofErr w:type="spellStart"/>
      <w:r w:rsidRPr="00CA13ED">
        <w:rPr>
          <w:rStyle w:val="UserInterface"/>
          <w:rFonts w:eastAsia="SimSun"/>
        </w:rPr>
        <w:t>Tasks</w:t>
      </w:r>
      <w:proofErr w:type="spellEnd"/>
      <w:r w:rsidRPr="00CA13ED">
        <w:rPr>
          <w:rFonts w:eastAsia="SimSun"/>
        </w:rPr>
        <w:t>)</w:t>
      </w:r>
    </w:p>
    <w:p w14:paraId="47EF4F12" w14:textId="77777777" w:rsidR="005D3689" w:rsidRPr="00CA13ED" w:rsidRDefault="005D3689" w:rsidP="00AF23D6">
      <w:pPr>
        <w:pStyle w:val="ListBullet"/>
        <w:rPr>
          <w:lang w:eastAsia="en-AU"/>
        </w:rPr>
      </w:pPr>
      <w:r w:rsidRPr="00CA13ED">
        <w:rPr>
          <w:lang w:eastAsia="en-AU"/>
        </w:rPr>
        <w:t>Sélectionnez la tâche à déplacer.</w:t>
      </w:r>
    </w:p>
    <w:p w14:paraId="42B93962" w14:textId="77777777" w:rsidR="005D3689" w:rsidRPr="00CA13ED" w:rsidRDefault="005D3689" w:rsidP="00AF23D6">
      <w:pPr>
        <w:pStyle w:val="ListBullet"/>
        <w:rPr>
          <w:lang w:eastAsia="en-AU"/>
        </w:rPr>
      </w:pPr>
      <w:r w:rsidRPr="00CA13ED">
        <w:rPr>
          <w:noProof/>
          <w:lang w:val="en-AU" w:eastAsia="en-AU"/>
        </w:rPr>
        <w:lastRenderedPageBreak/>
        <mc:AlternateContent>
          <mc:Choice Requires="wps">
            <w:drawing>
              <wp:anchor distT="0" distB="0" distL="114300" distR="114300" simplePos="0" relativeHeight="251688960" behindDoc="0" locked="0" layoutInCell="1" allowOverlap="1" wp14:anchorId="7C588223" wp14:editId="6A85753E">
                <wp:simplePos x="0" y="0"/>
                <wp:positionH relativeFrom="column">
                  <wp:posOffset>1864995</wp:posOffset>
                </wp:positionH>
                <wp:positionV relativeFrom="paragraph">
                  <wp:posOffset>512420</wp:posOffset>
                </wp:positionV>
                <wp:extent cx="490220" cy="277977"/>
                <wp:effectExtent l="19050" t="19050" r="24130" b="27305"/>
                <wp:wrapNone/>
                <wp:docPr id="10" name="Oval 10"/>
                <wp:cNvGraphicFramePr/>
                <a:graphic xmlns:a="http://schemas.openxmlformats.org/drawingml/2006/main">
                  <a:graphicData uri="http://schemas.microsoft.com/office/word/2010/wordprocessingShape">
                    <wps:wsp>
                      <wps:cNvSpPr/>
                      <wps:spPr>
                        <a:xfrm>
                          <a:off x="0" y="0"/>
                          <a:ext cx="490220" cy="27797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D9802F" id="Oval 10" o:spid="_x0000_s1026" style="position:absolute;margin-left:146.85pt;margin-top:40.35pt;width:38.6pt;height:21.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" filled="f" strokecolor="red" strokeweight="3pt"/>
            </w:pict>
          </mc:Fallback>
        </mc:AlternateContent>
      </w:r>
      <w:r w:rsidRPr="00CA13ED">
        <w:rPr>
          <w:lang w:eastAsia="en-AU"/>
        </w:rPr>
        <w:t>Cliquez sur la flèche vers le haut ou vers le bas pour déplacer la tâche vers un autre point ou pour la déplacer vers une autre étape.</w:t>
      </w:r>
    </w:p>
    <w:p w14:paraId="56DB4841" w14:textId="77777777" w:rsidR="005D3689" w:rsidRPr="00CA13ED" w:rsidRDefault="005D3689" w:rsidP="00AF23D6">
      <w:pPr>
        <w:pStyle w:val="ListBullet"/>
        <w:numPr>
          <w:ilvl w:val="0"/>
          <w:numId w:val="0"/>
        </w:numPr>
        <w:ind w:left="357"/>
        <w:rPr>
          <w:lang w:eastAsia="en-AU"/>
        </w:rPr>
      </w:pPr>
      <w:r w:rsidRPr="00CA13ED">
        <w:rPr>
          <w:noProof/>
          <w:lang w:val="en-AU" w:eastAsia="en-AU"/>
        </w:rPr>
        <w:drawing>
          <wp:inline distT="0" distB="0" distL="0" distR="0" wp14:anchorId="1CEFC788" wp14:editId="35C6777C">
            <wp:extent cx="2352381" cy="2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52381" cy="200000"/>
                    </a:xfrm>
                    <a:prstGeom prst="rect">
                      <a:avLst/>
                    </a:prstGeom>
                  </pic:spPr>
                </pic:pic>
              </a:graphicData>
            </a:graphic>
          </wp:inline>
        </w:drawing>
      </w:r>
    </w:p>
    <w:p w14:paraId="356FD5C8" w14:textId="77777777" w:rsidR="005D3689" w:rsidRPr="00CA13ED" w:rsidRDefault="005D3689" w:rsidP="00122C75">
      <w:pPr>
        <w:pStyle w:val="ListResult"/>
        <w:rPr>
          <w:lang w:val="fr-FR" w:eastAsia="en-AU"/>
        </w:rPr>
      </w:pPr>
      <w:r w:rsidRPr="00CA13ED">
        <w:rPr>
          <w:lang w:val="fr-FR" w:eastAsia="en-AU"/>
        </w:rPr>
        <w:t>Vous pouvez recevoir un message de confirmation si la tâche change d’étape.</w:t>
      </w:r>
    </w:p>
    <w:p w14:paraId="1E693047" w14:textId="77777777" w:rsidR="005D3689" w:rsidRPr="00CA13ED" w:rsidRDefault="005D3689" w:rsidP="00AF23D6">
      <w:pPr>
        <w:pStyle w:val="ListBullet"/>
        <w:rPr>
          <w:lang w:eastAsia="en-AU"/>
        </w:rPr>
      </w:pPr>
      <w:r w:rsidRPr="00CA13ED">
        <w:rPr>
          <w:lang w:eastAsia="en-AU"/>
        </w:rPr>
        <w:t xml:space="preserve">Cliquez sur </w:t>
      </w:r>
      <w:r w:rsidRPr="00CA13ED">
        <w:rPr>
          <w:rStyle w:val="UserInterface"/>
          <w:lang w:eastAsia="en-AU"/>
        </w:rPr>
        <w:t>OK</w:t>
      </w:r>
      <w:r w:rsidRPr="00CA13ED">
        <w:rPr>
          <w:lang w:eastAsia="en-AU"/>
        </w:rPr>
        <w:t>.</w:t>
      </w:r>
    </w:p>
    <w:p w14:paraId="446DC65F" w14:textId="77777777" w:rsidR="005D3689" w:rsidRPr="00CA13ED" w:rsidRDefault="005D3689" w:rsidP="005D3689">
      <w:pPr>
        <w:pStyle w:val="Heading4"/>
      </w:pPr>
      <w:bookmarkStart w:id="44" w:name="_Toc475456033"/>
      <w:r w:rsidRPr="00CA13ED">
        <w:t xml:space="preserve">Configurer </w:t>
      </w:r>
      <w:r>
        <w:t>—</w:t>
      </w:r>
      <w:r w:rsidRPr="00CA13ED">
        <w:t xml:space="preserve"> Supprimer des tâches</w:t>
      </w:r>
      <w:bookmarkEnd w:id="44"/>
    </w:p>
    <w:p w14:paraId="425FF54A" w14:textId="77777777" w:rsidR="005D3689" w:rsidRPr="00CA13ED" w:rsidRDefault="005D3689" w:rsidP="00AF23D6">
      <w:pPr>
        <w:pStyle w:val="ListBullet"/>
        <w:rPr>
          <w:rFonts w:eastAsia="SimSun"/>
        </w:rPr>
      </w:pPr>
      <w:r w:rsidRPr="00CA13ED">
        <w:rPr>
          <w:rFonts w:eastAsia="SimSun"/>
        </w:rPr>
        <w:t>Cliquez sur l’onglet Étape</w:t>
      </w:r>
      <w:r>
        <w:rPr>
          <w:rFonts w:eastAsia="SimSun"/>
        </w:rPr>
        <w:t>/</w:t>
      </w:r>
      <w:r w:rsidRPr="00CA13ED">
        <w:rPr>
          <w:rFonts w:eastAsia="SimSun"/>
        </w:rPr>
        <w:t>Tâches (</w:t>
      </w:r>
      <w:r w:rsidRPr="00CA13ED">
        <w:rPr>
          <w:rStyle w:val="UserInterface"/>
        </w:rPr>
        <w:t>Stage</w:t>
      </w:r>
      <w:r w:rsidRPr="00CA13ED">
        <w:rPr>
          <w:rStyle w:val="UserInterface"/>
          <w:rFonts w:eastAsia="SimSun"/>
        </w:rPr>
        <w:t>/</w:t>
      </w:r>
      <w:proofErr w:type="spellStart"/>
      <w:r w:rsidRPr="00CA13ED">
        <w:rPr>
          <w:rStyle w:val="UserInterface"/>
          <w:rFonts w:eastAsia="SimSun"/>
        </w:rPr>
        <w:t>Tasks</w:t>
      </w:r>
      <w:proofErr w:type="spellEnd"/>
      <w:r w:rsidRPr="00CA13ED">
        <w:rPr>
          <w:rFonts w:eastAsia="SimSun"/>
        </w:rPr>
        <w:t>)</w:t>
      </w:r>
    </w:p>
    <w:p w14:paraId="7651FC5C" w14:textId="77777777" w:rsidR="005D3689" w:rsidRPr="00CA13ED" w:rsidRDefault="005D3689" w:rsidP="00AF23D6">
      <w:pPr>
        <w:pStyle w:val="ListBullet"/>
        <w:rPr>
          <w:rFonts w:eastAsia="SimSun"/>
        </w:rPr>
      </w:pPr>
      <w:r w:rsidRPr="00CA13ED">
        <w:rPr>
          <w:rFonts w:eastAsia="SimSun"/>
        </w:rPr>
        <w:t>Cliquez sur la tâche à supprimer</w:t>
      </w:r>
    </w:p>
    <w:p w14:paraId="424B4584" w14:textId="77777777" w:rsidR="005D3689" w:rsidRPr="00CA13ED" w:rsidRDefault="005D3689" w:rsidP="00AF23D6">
      <w:pPr>
        <w:pStyle w:val="ListBullet"/>
        <w:numPr>
          <w:ilvl w:val="0"/>
          <w:numId w:val="0"/>
        </w:numPr>
        <w:ind w:left="357"/>
        <w:rPr>
          <w:rFonts w:eastAsia="SimSun"/>
        </w:rPr>
      </w:pPr>
      <w:r w:rsidRPr="00CA13ED">
        <w:rPr>
          <w:noProof/>
          <w:lang w:val="en-AU" w:eastAsia="en-AU"/>
        </w:rPr>
        <mc:AlternateContent>
          <mc:Choice Requires="wps">
            <w:drawing>
              <wp:anchor distT="0" distB="0" distL="114300" distR="114300" simplePos="0" relativeHeight="251689984" behindDoc="0" locked="0" layoutInCell="1" allowOverlap="1" wp14:anchorId="19E2AA0A" wp14:editId="27A1FAE1">
                <wp:simplePos x="0" y="0"/>
                <wp:positionH relativeFrom="column">
                  <wp:posOffset>1288139</wp:posOffset>
                </wp:positionH>
                <wp:positionV relativeFrom="paragraph">
                  <wp:posOffset>1273368</wp:posOffset>
                </wp:positionV>
                <wp:extent cx="572494" cy="254442"/>
                <wp:effectExtent l="19050" t="19050" r="18415" b="12700"/>
                <wp:wrapNone/>
                <wp:docPr id="20" name="Rectangle 20"/>
                <wp:cNvGraphicFramePr/>
                <a:graphic xmlns:a="http://schemas.openxmlformats.org/drawingml/2006/main">
                  <a:graphicData uri="http://schemas.microsoft.com/office/word/2010/wordprocessingShape">
                    <wps:wsp>
                      <wps:cNvSpPr/>
                      <wps:spPr>
                        <a:xfrm>
                          <a:off x="0" y="0"/>
                          <a:ext cx="572494" cy="25444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6EEB8" id="Rectangle 20" o:spid="_x0000_s1026" style="position:absolute;margin-left:101.45pt;margin-top:100.25pt;width:45.1pt;height:20.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" filled="f" strokecolor="red" strokeweight="3pt"/>
            </w:pict>
          </mc:Fallback>
        </mc:AlternateContent>
      </w:r>
      <w:r w:rsidRPr="00CA13ED">
        <w:rPr>
          <w:noProof/>
          <w:lang w:val="en-AU" w:eastAsia="en-AU"/>
        </w:rPr>
        <w:drawing>
          <wp:inline distT="0" distB="0" distL="0" distR="0" wp14:anchorId="0C225AE4" wp14:editId="1D058571">
            <wp:extent cx="2476500" cy="1651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6737" cy="1651158"/>
                    </a:xfrm>
                    <a:prstGeom prst="rect">
                      <a:avLst/>
                    </a:prstGeom>
                  </pic:spPr>
                </pic:pic>
              </a:graphicData>
            </a:graphic>
          </wp:inline>
        </w:drawing>
      </w:r>
    </w:p>
    <w:p w14:paraId="5CB6A89A" w14:textId="77777777" w:rsidR="005D3689" w:rsidRPr="00CA13ED" w:rsidRDefault="005D3689" w:rsidP="00AF23D6">
      <w:pPr>
        <w:pStyle w:val="ListBullet"/>
        <w:rPr>
          <w:rFonts w:eastAsia="SimSun"/>
        </w:rPr>
      </w:pPr>
      <w:r w:rsidRPr="00CA13ED">
        <w:rPr>
          <w:rFonts w:eastAsia="SimSun"/>
        </w:rPr>
        <w:t>Cliquez sur le bouton supprimer la tâche (</w:t>
      </w:r>
      <w:proofErr w:type="spellStart"/>
      <w:r w:rsidRPr="00CA13ED">
        <w:rPr>
          <w:rStyle w:val="UserInterface"/>
          <w:rFonts w:eastAsia="SimSun"/>
        </w:rPr>
        <w:t>Remove</w:t>
      </w:r>
      <w:proofErr w:type="spellEnd"/>
      <w:r w:rsidRPr="00CA13ED">
        <w:rPr>
          <w:rStyle w:val="UserInterface"/>
          <w:rFonts w:eastAsia="SimSun"/>
        </w:rPr>
        <w:t xml:space="preserve"> </w:t>
      </w:r>
      <w:proofErr w:type="spellStart"/>
      <w:r w:rsidRPr="00CA13ED">
        <w:rPr>
          <w:rStyle w:val="UserInterface"/>
          <w:rFonts w:eastAsia="SimSun"/>
        </w:rPr>
        <w:t>task</w:t>
      </w:r>
      <w:proofErr w:type="spellEnd"/>
      <w:r w:rsidRPr="00CA13ED">
        <w:rPr>
          <w:rFonts w:eastAsia="SimSun"/>
        </w:rPr>
        <w:t>)</w:t>
      </w:r>
    </w:p>
    <w:p w14:paraId="666EF901" w14:textId="77777777" w:rsidR="005D3689" w:rsidRPr="00CA13ED" w:rsidRDefault="005D3689" w:rsidP="00AF23D6">
      <w:pPr>
        <w:pStyle w:val="ListBullet"/>
        <w:rPr>
          <w:rFonts w:eastAsia="SimSun"/>
        </w:rPr>
      </w:pPr>
      <w:r w:rsidRPr="00CA13ED">
        <w:rPr>
          <w:rFonts w:eastAsia="SimSun"/>
        </w:rPr>
        <w:t xml:space="preserve">Cliquez sur </w:t>
      </w:r>
      <w:r w:rsidRPr="00CA13ED">
        <w:rPr>
          <w:rStyle w:val="UserInterface"/>
          <w:rFonts w:eastAsia="SimSun"/>
        </w:rPr>
        <w:t>OK.</w:t>
      </w:r>
    </w:p>
    <w:p w14:paraId="4A538C21" w14:textId="77777777" w:rsidR="005D3689" w:rsidRPr="00CA13ED" w:rsidRDefault="005D3689" w:rsidP="005D3689">
      <w:pPr>
        <w:pStyle w:val="Heading4"/>
      </w:pPr>
      <w:bookmarkStart w:id="45" w:name="_Toc475456034"/>
      <w:r w:rsidRPr="00CA13ED">
        <w:t>Renommer ou modifier les tâches</w:t>
      </w:r>
      <w:bookmarkEnd w:id="45"/>
    </w:p>
    <w:p w14:paraId="0233B5FE" w14:textId="77777777" w:rsidR="005D3689" w:rsidRPr="00CA13ED" w:rsidRDefault="005D3689" w:rsidP="00AF23D6">
      <w:pPr>
        <w:pStyle w:val="ListBullet"/>
        <w:rPr>
          <w:rFonts w:eastAsia="SimSun"/>
        </w:rPr>
      </w:pPr>
      <w:r w:rsidRPr="00CA13ED">
        <w:rPr>
          <w:rFonts w:eastAsia="SimSun"/>
        </w:rPr>
        <w:t>Cliquez sur le nom d</w:t>
      </w:r>
      <w:r>
        <w:rPr>
          <w:rFonts w:eastAsia="SimSun"/>
        </w:rPr>
        <w:t>e la</w:t>
      </w:r>
      <w:r w:rsidRPr="00CA13ED">
        <w:rPr>
          <w:rFonts w:eastAsia="SimSun"/>
        </w:rPr>
        <w:t xml:space="preserve"> tâche (à gauche).</w:t>
      </w:r>
    </w:p>
    <w:p w14:paraId="14D9893F" w14:textId="77777777" w:rsidR="005D3689" w:rsidRPr="00CA13ED" w:rsidRDefault="005D3689" w:rsidP="00AF23D6">
      <w:pPr>
        <w:pStyle w:val="ListBullet"/>
        <w:rPr>
          <w:rFonts w:eastAsia="SimSun"/>
        </w:rPr>
      </w:pPr>
      <w:r w:rsidRPr="00CA13ED">
        <w:rPr>
          <w:rFonts w:eastAsia="SimSun"/>
        </w:rPr>
        <w:t>Cliquez sur le nom (à droit).</w:t>
      </w:r>
    </w:p>
    <w:p w14:paraId="787303A9" w14:textId="77777777" w:rsidR="005D3689" w:rsidRPr="00CA13ED" w:rsidRDefault="005D3689" w:rsidP="00586433">
      <w:pPr>
        <w:pStyle w:val="ListBullet"/>
        <w:numPr>
          <w:ilvl w:val="0"/>
          <w:numId w:val="0"/>
        </w:numPr>
        <w:rPr>
          <w:rFonts w:eastAsia="SimSun"/>
        </w:rPr>
      </w:pPr>
      <w:r w:rsidRPr="00CA13ED">
        <w:rPr>
          <w:noProof/>
          <w:lang w:val="en-AU" w:eastAsia="en-AU"/>
        </w:rPr>
        <w:drawing>
          <wp:inline distT="114300" distB="114300" distL="114300" distR="114300" wp14:anchorId="77DD04C2" wp14:editId="750C75F8">
            <wp:extent cx="3203355" cy="1224501"/>
            <wp:effectExtent l="0" t="0" r="0" b="0"/>
            <wp:docPr id="40" name="image92.png" descr="Measures-check-1.png"/>
            <wp:cNvGraphicFramePr/>
            <a:graphic xmlns:a="http://schemas.openxmlformats.org/drawingml/2006/main">
              <a:graphicData uri="http://schemas.openxmlformats.org/drawingml/2006/picture">
                <pic:pic xmlns:pic="http://schemas.openxmlformats.org/drawingml/2006/picture">
                  <pic:nvPicPr>
                    <pic:cNvPr id="0" name="image92.png" descr="Measures-check-1.png"/>
                    <pic:cNvPicPr preferRelativeResize="0"/>
                  </pic:nvPicPr>
                  <pic:blipFill>
                    <a:blip r:embed="rId57"/>
                    <a:srcRect/>
                    <a:stretch>
                      <a:fillRect/>
                    </a:stretch>
                  </pic:blipFill>
                  <pic:spPr>
                    <a:xfrm>
                      <a:off x="0" y="0"/>
                      <a:ext cx="3240907" cy="1238856"/>
                    </a:xfrm>
                    <a:prstGeom prst="rect">
                      <a:avLst/>
                    </a:prstGeom>
                    <a:ln/>
                  </pic:spPr>
                </pic:pic>
              </a:graphicData>
            </a:graphic>
          </wp:inline>
        </w:drawing>
      </w:r>
    </w:p>
    <w:p w14:paraId="6F607010" w14:textId="77777777" w:rsidR="005D3689" w:rsidRPr="00CA13ED" w:rsidRDefault="005D3689" w:rsidP="00AF23D6">
      <w:pPr>
        <w:pStyle w:val="ListBullet"/>
        <w:rPr>
          <w:rFonts w:eastAsia="SimSun"/>
        </w:rPr>
      </w:pPr>
      <w:r w:rsidRPr="00CA13ED">
        <w:rPr>
          <w:rFonts w:eastAsia="SimSun"/>
        </w:rPr>
        <w:lastRenderedPageBreak/>
        <w:t>Tapez un nouveau nom d</w:t>
      </w:r>
      <w:r>
        <w:rPr>
          <w:rFonts w:eastAsia="SimSun"/>
        </w:rPr>
        <w:t>e la</w:t>
      </w:r>
      <w:r w:rsidRPr="00CA13ED">
        <w:rPr>
          <w:rFonts w:eastAsia="SimSun"/>
        </w:rPr>
        <w:t xml:space="preserve"> tâche.</w:t>
      </w:r>
    </w:p>
    <w:p w14:paraId="61B817D0" w14:textId="77777777" w:rsidR="005D3689" w:rsidRPr="00CA13ED" w:rsidRDefault="005D3689" w:rsidP="00AF23D6">
      <w:pPr>
        <w:pStyle w:val="ListBullet"/>
        <w:rPr>
          <w:rFonts w:eastAsia="SimSun"/>
        </w:rPr>
      </w:pPr>
      <w:r w:rsidRPr="00CA13ED">
        <w:rPr>
          <w:rFonts w:eastAsia="SimSun"/>
        </w:rPr>
        <w:t>Si nécessaire, modifiez la description.</w:t>
      </w:r>
    </w:p>
    <w:p w14:paraId="6E766618" w14:textId="77777777" w:rsidR="005D3689" w:rsidRPr="00CA13ED" w:rsidRDefault="005D3689" w:rsidP="005D3689">
      <w:pPr>
        <w:pStyle w:val="Heading4"/>
      </w:pPr>
      <w:bookmarkStart w:id="46" w:name="_Toc475456035"/>
      <w:r w:rsidRPr="00CA13ED">
        <w:t>Ajouter un</w:t>
      </w:r>
      <w:r>
        <w:t xml:space="preserve">e </w:t>
      </w:r>
      <w:r w:rsidRPr="00CA13ED">
        <w:t>tâche</w:t>
      </w:r>
      <w:bookmarkEnd w:id="46"/>
    </w:p>
    <w:p w14:paraId="4F379743" w14:textId="77777777" w:rsidR="005D3689" w:rsidRPr="00CA13ED" w:rsidRDefault="005D3689" w:rsidP="00586433">
      <w:pPr>
        <w:pStyle w:val="ListBullet"/>
        <w:rPr>
          <w:rFonts w:eastAsia="SimSun"/>
        </w:rPr>
      </w:pPr>
      <w:r w:rsidRPr="00CA13ED">
        <w:rPr>
          <w:rFonts w:eastAsia="SimSun"/>
        </w:rPr>
        <w:t>Cliquez sur la tâche qui sera au-dessus la nouvelle tâche.</w:t>
      </w:r>
    </w:p>
    <w:p w14:paraId="22B2B896" w14:textId="77777777" w:rsidR="005D3689" w:rsidRPr="00CA13ED" w:rsidRDefault="005D3689" w:rsidP="00586433">
      <w:pPr>
        <w:pStyle w:val="ListBullet"/>
        <w:rPr>
          <w:rFonts w:eastAsia="SimSun"/>
        </w:rPr>
      </w:pPr>
      <w:r w:rsidRPr="00CA13ED">
        <w:rPr>
          <w:rFonts w:eastAsia="SimSun"/>
        </w:rPr>
        <w:t>Cliquez sur l</w:t>
      </w:r>
      <w:r>
        <w:rPr>
          <w:rFonts w:eastAsia="SimSun"/>
        </w:rPr>
        <w:t>e</w:t>
      </w:r>
      <w:r w:rsidRPr="00CA13ED">
        <w:rPr>
          <w:rFonts w:eastAsia="SimSun"/>
        </w:rPr>
        <w:t xml:space="preserve"> bouton </w:t>
      </w:r>
      <w:proofErr w:type="spellStart"/>
      <w:r w:rsidRPr="00CA13ED">
        <w:rPr>
          <w:rStyle w:val="UserInterface"/>
          <w:rFonts w:eastAsia="SimSun"/>
        </w:rPr>
        <w:t>Add</w:t>
      </w:r>
      <w:proofErr w:type="spellEnd"/>
      <w:r w:rsidRPr="00CA13ED">
        <w:rPr>
          <w:rStyle w:val="UserInterface"/>
          <w:rFonts w:eastAsia="SimSun"/>
        </w:rPr>
        <w:t xml:space="preserve"> </w:t>
      </w:r>
      <w:proofErr w:type="spellStart"/>
      <w:r w:rsidRPr="00CA13ED">
        <w:rPr>
          <w:rStyle w:val="UserInterface"/>
          <w:rFonts w:eastAsia="SimSun"/>
        </w:rPr>
        <w:t>task</w:t>
      </w:r>
      <w:proofErr w:type="spellEnd"/>
      <w:r w:rsidRPr="00CA13ED">
        <w:rPr>
          <w:rFonts w:eastAsia="SimSun"/>
        </w:rPr>
        <w:t xml:space="preserve"> (ajouter un</w:t>
      </w:r>
      <w:r>
        <w:rPr>
          <w:rFonts w:eastAsia="SimSun"/>
        </w:rPr>
        <w:t xml:space="preserve">e </w:t>
      </w:r>
      <w:r w:rsidRPr="00CA13ED">
        <w:rPr>
          <w:rFonts w:eastAsia="SimSun"/>
        </w:rPr>
        <w:t>tâche)</w:t>
      </w:r>
    </w:p>
    <w:p w14:paraId="3D6024C4" w14:textId="77777777" w:rsidR="005D3689" w:rsidRPr="00CA13ED" w:rsidRDefault="005D3689" w:rsidP="00586433">
      <w:pPr>
        <w:pStyle w:val="ListBullet"/>
        <w:rPr>
          <w:rFonts w:eastAsia="SimSun"/>
        </w:rPr>
      </w:pPr>
      <w:r w:rsidRPr="00CA13ED">
        <w:rPr>
          <w:rFonts w:eastAsia="SimSun"/>
        </w:rPr>
        <w:t>Tapez un nom pour la tâche puis un</w:t>
      </w:r>
      <w:r>
        <w:rPr>
          <w:rFonts w:eastAsia="SimSun"/>
        </w:rPr>
        <w:t xml:space="preserve">e </w:t>
      </w:r>
      <w:r w:rsidRPr="00CA13ED">
        <w:rPr>
          <w:rFonts w:eastAsia="SimSun"/>
        </w:rPr>
        <w:t>description.</w:t>
      </w:r>
    </w:p>
    <w:p w14:paraId="2C6F379D" w14:textId="77777777" w:rsidR="005D3689" w:rsidRPr="00CA13ED" w:rsidRDefault="005D3689" w:rsidP="00586433">
      <w:r w:rsidRPr="00CA13ED">
        <w:rPr>
          <w:noProof/>
          <w:lang w:val="en-AU" w:eastAsia="en-AU"/>
        </w:rPr>
        <w:drawing>
          <wp:inline distT="114300" distB="114300" distL="114300" distR="114300" wp14:anchorId="7A168FB8" wp14:editId="4E9483F3">
            <wp:extent cx="2977272" cy="1677725"/>
            <wp:effectExtent l="0" t="0" r="0" b="0"/>
            <wp:docPr id="27" name="image76.png" descr="New_task-1.png"/>
            <wp:cNvGraphicFramePr/>
            <a:graphic xmlns:a="http://schemas.openxmlformats.org/drawingml/2006/main">
              <a:graphicData uri="http://schemas.openxmlformats.org/drawingml/2006/picture">
                <pic:pic xmlns:pic="http://schemas.openxmlformats.org/drawingml/2006/picture">
                  <pic:nvPicPr>
                    <pic:cNvPr id="0" name="image76.png" descr="New_task-1.png"/>
                    <pic:cNvPicPr preferRelativeResize="0"/>
                  </pic:nvPicPr>
                  <pic:blipFill>
                    <a:blip r:embed="rId58"/>
                    <a:srcRect/>
                    <a:stretch>
                      <a:fillRect/>
                    </a:stretch>
                  </pic:blipFill>
                  <pic:spPr>
                    <a:xfrm>
                      <a:off x="0" y="0"/>
                      <a:ext cx="2983791" cy="1681398"/>
                    </a:xfrm>
                    <a:prstGeom prst="rect">
                      <a:avLst/>
                    </a:prstGeom>
                    <a:ln/>
                  </pic:spPr>
                </pic:pic>
              </a:graphicData>
            </a:graphic>
          </wp:inline>
        </w:drawing>
      </w:r>
    </w:p>
    <w:p w14:paraId="41B555A8" w14:textId="77777777" w:rsidR="005D3689" w:rsidRPr="00CA13ED" w:rsidRDefault="005D3689" w:rsidP="00C27629">
      <w:pPr>
        <w:pStyle w:val="ListBullet"/>
        <w:rPr>
          <w:rFonts w:eastAsia="SimSun"/>
        </w:rPr>
      </w:pPr>
      <w:r w:rsidRPr="00CA13ED">
        <w:rPr>
          <w:rFonts w:eastAsia="SimSun"/>
        </w:rPr>
        <w:t xml:space="preserve">Cliquez sur </w:t>
      </w:r>
      <w:r w:rsidRPr="00CA13ED">
        <w:rPr>
          <w:rStyle w:val="UserInterface"/>
          <w:rFonts w:eastAsia="SimSun"/>
        </w:rPr>
        <w:t>OK</w:t>
      </w:r>
      <w:r w:rsidRPr="00CA13ED">
        <w:rPr>
          <w:rFonts w:eastAsia="SimSun"/>
        </w:rPr>
        <w:t>.</w:t>
      </w:r>
    </w:p>
    <w:p w14:paraId="64A3DCC7" w14:textId="77777777" w:rsidR="005D3689" w:rsidRPr="00CA13ED" w:rsidRDefault="005D3689" w:rsidP="005D3689">
      <w:pPr>
        <w:pStyle w:val="Heading4"/>
      </w:pPr>
      <w:bookmarkStart w:id="47" w:name="_Toc475456036"/>
      <w:r w:rsidRPr="00CA13ED">
        <w:t>Vérifier les paramètres</w:t>
      </w:r>
      <w:bookmarkEnd w:id="47"/>
    </w:p>
    <w:p w14:paraId="7D59BAD2" w14:textId="77777777" w:rsidR="005D3689" w:rsidRPr="00CA13ED" w:rsidRDefault="005D3689" w:rsidP="00586433">
      <w:pPr>
        <w:pStyle w:val="ListBullet"/>
        <w:rPr>
          <w:rFonts w:eastAsia="SimSun"/>
        </w:rPr>
      </w:pPr>
      <w:r w:rsidRPr="00CA13ED">
        <w:rPr>
          <w:rFonts w:eastAsia="SimSun"/>
        </w:rPr>
        <w:t>Il y a trois paramètres à vérifier</w:t>
      </w:r>
    </w:p>
    <w:p w14:paraId="76610624" w14:textId="77777777" w:rsidR="005D3689" w:rsidRPr="00CA13ED" w:rsidRDefault="005D3689" w:rsidP="00C27629">
      <w:pPr>
        <w:pStyle w:val="ListBullet"/>
        <w:ind w:left="720"/>
        <w:rPr>
          <w:rFonts w:eastAsia="SimSun"/>
        </w:rPr>
      </w:pPr>
      <w:r w:rsidRPr="00CA13ED">
        <w:rPr>
          <w:rFonts w:eastAsia="SimSun"/>
        </w:rPr>
        <w:t>comment marquer l</w:t>
      </w:r>
      <w:r>
        <w:rPr>
          <w:rFonts w:eastAsia="SimSun"/>
        </w:rPr>
        <w:t>a</w:t>
      </w:r>
      <w:r w:rsidRPr="00CA13ED">
        <w:rPr>
          <w:rFonts w:eastAsia="SimSun"/>
        </w:rPr>
        <w:t xml:space="preserve"> complétion d</w:t>
      </w:r>
      <w:r>
        <w:rPr>
          <w:rFonts w:eastAsia="SimSun"/>
        </w:rPr>
        <w:t>e la</w:t>
      </w:r>
      <w:r w:rsidRPr="00CA13ED">
        <w:rPr>
          <w:rFonts w:eastAsia="SimSun"/>
        </w:rPr>
        <w:t xml:space="preserve"> tâche (par chapitre, livre)</w:t>
      </w:r>
    </w:p>
    <w:p w14:paraId="03359D06" w14:textId="77777777" w:rsidR="005D3689" w:rsidRPr="00CA13ED" w:rsidRDefault="005D3689" w:rsidP="00C27629">
      <w:pPr>
        <w:pStyle w:val="ListBullet"/>
        <w:ind w:left="720"/>
        <w:rPr>
          <w:rFonts w:eastAsia="SimSun"/>
        </w:rPr>
      </w:pPr>
      <w:r w:rsidRPr="00CA13ED">
        <w:rPr>
          <w:rFonts w:eastAsia="SimSun"/>
        </w:rPr>
        <w:t>quand on peut commencer un</w:t>
      </w:r>
      <w:r>
        <w:rPr>
          <w:rFonts w:eastAsia="SimSun"/>
        </w:rPr>
        <w:t xml:space="preserve">e </w:t>
      </w:r>
      <w:r w:rsidRPr="00CA13ED">
        <w:rPr>
          <w:rFonts w:eastAsia="SimSun"/>
        </w:rPr>
        <w:t>tâche (après un</w:t>
      </w:r>
      <w:r>
        <w:rPr>
          <w:rFonts w:eastAsia="SimSun"/>
        </w:rPr>
        <w:t xml:space="preserve">e </w:t>
      </w:r>
      <w:r w:rsidRPr="00CA13ED">
        <w:rPr>
          <w:rFonts w:eastAsia="SimSun"/>
        </w:rPr>
        <w:t>autre tâche…)</w:t>
      </w:r>
    </w:p>
    <w:p w14:paraId="3AD5B217" w14:textId="77777777" w:rsidR="005D3689" w:rsidRPr="00CA13ED" w:rsidRDefault="005D3689" w:rsidP="00D47110">
      <w:pPr>
        <w:pStyle w:val="ListBullet"/>
        <w:ind w:left="720"/>
        <w:rPr>
          <w:rFonts w:eastAsia="SimSun"/>
        </w:rPr>
      </w:pPr>
      <w:r>
        <w:rPr>
          <w:rFonts w:eastAsia="SimSun"/>
        </w:rPr>
        <w:t xml:space="preserve">accorder le droit de </w:t>
      </w:r>
      <w:r w:rsidRPr="00CA13ED">
        <w:rPr>
          <w:rFonts w:eastAsia="SimSun"/>
        </w:rPr>
        <w:t xml:space="preserve">modifier (donner </w:t>
      </w:r>
      <w:r>
        <w:rPr>
          <w:rFonts w:eastAsia="SimSun"/>
        </w:rPr>
        <w:t xml:space="preserve">la </w:t>
      </w:r>
      <w:r w:rsidRPr="00CA13ED">
        <w:rPr>
          <w:rFonts w:eastAsia="SimSun"/>
        </w:rPr>
        <w:t>permission d</w:t>
      </w:r>
      <w:r>
        <w:rPr>
          <w:rFonts w:eastAsia="SimSun"/>
        </w:rPr>
        <w:t>e modifier</w:t>
      </w:r>
      <w:r w:rsidRPr="00CA13ED">
        <w:rPr>
          <w:rFonts w:eastAsia="SimSun"/>
        </w:rPr>
        <w:t xml:space="preserve"> le texte)</w:t>
      </w:r>
    </w:p>
    <w:p w14:paraId="331DFE11" w14:textId="77777777" w:rsidR="005D3689" w:rsidRPr="00CA13ED" w:rsidRDefault="005D3689" w:rsidP="005D3689">
      <w:pPr>
        <w:pStyle w:val="ListBullet"/>
        <w:numPr>
          <w:ilvl w:val="0"/>
          <w:numId w:val="0"/>
        </w:numPr>
        <w:ind w:left="-1418"/>
        <w:rPr>
          <w:rFonts w:eastAsia="SimSun"/>
        </w:rPr>
      </w:pPr>
      <w:r w:rsidRPr="00CA13ED">
        <w:rPr>
          <w:noProof/>
          <w:lang w:val="en-AU" w:eastAsia="en-AU"/>
        </w:rPr>
        <w:drawing>
          <wp:inline distT="114300" distB="114300" distL="114300" distR="114300" wp14:anchorId="3296CFBA" wp14:editId="5EABF33A">
            <wp:extent cx="4480283" cy="970059"/>
            <wp:effectExtent l="0" t="0" r="0" b="1905"/>
            <wp:docPr id="28" name="image09.png" descr="three_management_settings-Feb-10.png"/>
            <wp:cNvGraphicFramePr/>
            <a:graphic xmlns:a="http://schemas.openxmlformats.org/drawingml/2006/main">
              <a:graphicData uri="http://schemas.openxmlformats.org/drawingml/2006/picture">
                <pic:pic xmlns:pic="http://schemas.openxmlformats.org/drawingml/2006/picture">
                  <pic:nvPicPr>
                    <pic:cNvPr id="0" name="image09.png" descr="three_management_settings-Feb-10.png"/>
                    <pic:cNvPicPr preferRelativeResize="0"/>
                  </pic:nvPicPr>
                  <pic:blipFill>
                    <a:blip r:embed="rId59"/>
                    <a:srcRect/>
                    <a:stretch>
                      <a:fillRect/>
                    </a:stretch>
                  </pic:blipFill>
                  <pic:spPr>
                    <a:xfrm>
                      <a:off x="0" y="0"/>
                      <a:ext cx="4621445" cy="1000623"/>
                    </a:xfrm>
                    <a:prstGeom prst="rect">
                      <a:avLst/>
                    </a:prstGeom>
                    <a:ln/>
                  </pic:spPr>
                </pic:pic>
              </a:graphicData>
            </a:graphic>
          </wp:inline>
        </w:drawing>
      </w:r>
    </w:p>
    <w:p w14:paraId="20A89743" w14:textId="77777777" w:rsidR="005D3689" w:rsidRPr="00CA13ED" w:rsidRDefault="005D3689" w:rsidP="0051673C">
      <w:pPr>
        <w:pStyle w:val="ListBullet"/>
        <w:numPr>
          <w:ilvl w:val="0"/>
          <w:numId w:val="0"/>
        </w:numPr>
        <w:ind w:left="360"/>
        <w:rPr>
          <w:rFonts w:eastAsia="SimSun"/>
        </w:rPr>
      </w:pPr>
    </w:p>
    <w:p w14:paraId="7EBFAAF2" w14:textId="77777777" w:rsidR="005D3689" w:rsidRPr="00CA13ED" w:rsidRDefault="005D3689" w:rsidP="005D3689">
      <w:pPr>
        <w:pStyle w:val="Heading4"/>
      </w:pPr>
      <w:bookmarkStart w:id="48" w:name="_Toc475456037"/>
      <w:r w:rsidRPr="00CA13ED">
        <w:lastRenderedPageBreak/>
        <w:t xml:space="preserve">Configurer </w:t>
      </w:r>
      <w:r>
        <w:t>—</w:t>
      </w:r>
      <w:r w:rsidRPr="00CA13ED">
        <w:t xml:space="preserve"> ajouter des vérifications à une étape</w:t>
      </w:r>
      <w:bookmarkEnd w:id="48"/>
    </w:p>
    <w:p w14:paraId="1A0DFC4E" w14:textId="77777777" w:rsidR="005D3689" w:rsidRPr="00CA13ED" w:rsidRDefault="005D3689" w:rsidP="00F5263E">
      <w:pPr>
        <w:pStyle w:val="ListBullet"/>
      </w:pPr>
      <w:r w:rsidRPr="00CA13ED">
        <w:t>Dans</w:t>
      </w:r>
      <w:r>
        <w:t xml:space="preserve"> —</w:t>
      </w:r>
      <w:r w:rsidRPr="00CA13ED">
        <w:t xml:space="preserve"> le menu </w:t>
      </w:r>
      <w:r w:rsidRPr="00CA13ED">
        <w:rPr>
          <w:rStyle w:val="UserInterface"/>
        </w:rPr>
        <w:t>Projet</w:t>
      </w:r>
      <w:r w:rsidRPr="00CA13ED">
        <w:t xml:space="preserve">, choisissez </w:t>
      </w:r>
      <w:r w:rsidRPr="00CA13ED">
        <w:rPr>
          <w:rStyle w:val="UserInterface"/>
        </w:rPr>
        <w:t>Paramètres de progrès du projet</w:t>
      </w:r>
    </w:p>
    <w:p w14:paraId="2594EF84" w14:textId="77777777" w:rsidR="005D3689" w:rsidRPr="00CA13ED" w:rsidRDefault="005D3689" w:rsidP="00F5263E">
      <w:pPr>
        <w:pStyle w:val="ListBullet"/>
      </w:pPr>
      <w:r w:rsidRPr="00CA13ED">
        <w:t xml:space="preserve">Cliquez sur l’onglet </w:t>
      </w:r>
      <w:proofErr w:type="spellStart"/>
      <w:r w:rsidRPr="00CA13ED">
        <w:rPr>
          <w:rStyle w:val="UserInterface"/>
        </w:rPr>
        <w:t>Checks</w:t>
      </w:r>
      <w:proofErr w:type="spellEnd"/>
      <w:r w:rsidRPr="00CA13ED">
        <w:t xml:space="preserve"> (vérifications)</w:t>
      </w:r>
    </w:p>
    <w:p w14:paraId="5DB550C0" w14:textId="77777777" w:rsidR="005D3689" w:rsidRPr="00CA13ED" w:rsidRDefault="005D3689" w:rsidP="00F5263E">
      <w:pPr>
        <w:pStyle w:val="ListBullet"/>
        <w:numPr>
          <w:ilvl w:val="0"/>
          <w:numId w:val="0"/>
        </w:numPr>
        <w:ind w:left="360"/>
      </w:pPr>
      <w:r w:rsidRPr="00CA13ED">
        <w:rPr>
          <w:noProof/>
          <w:lang w:val="en-AU" w:eastAsia="en-AU"/>
        </w:rPr>
        <w:drawing>
          <wp:inline distT="0" distB="0" distL="0" distR="0" wp14:anchorId="059EDE0D" wp14:editId="3AB9545E">
            <wp:extent cx="2800255" cy="2185035"/>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4650" cy="2188464"/>
                    </a:xfrm>
                    <a:prstGeom prst="rect">
                      <a:avLst/>
                    </a:prstGeom>
                  </pic:spPr>
                </pic:pic>
              </a:graphicData>
            </a:graphic>
          </wp:inline>
        </w:drawing>
      </w:r>
    </w:p>
    <w:p w14:paraId="0FE7BFA0" w14:textId="77777777" w:rsidR="005D3689" w:rsidRPr="00CA13ED" w:rsidRDefault="005D3689" w:rsidP="00F5263E">
      <w:pPr>
        <w:pStyle w:val="ListBullet"/>
      </w:pPr>
      <w:r w:rsidRPr="00CA13ED">
        <w:t xml:space="preserve">Pour la vérification désirée, déroulez la liste </w:t>
      </w:r>
    </w:p>
    <w:p w14:paraId="48AF29DA" w14:textId="77777777" w:rsidR="005D3689" w:rsidRPr="00CA13ED" w:rsidRDefault="005D3689" w:rsidP="00F5263E">
      <w:pPr>
        <w:pStyle w:val="ListBullet"/>
        <w:numPr>
          <w:ilvl w:val="0"/>
          <w:numId w:val="0"/>
        </w:numPr>
        <w:ind w:left="360"/>
      </w:pPr>
      <w:r w:rsidRPr="00CA13ED">
        <w:rPr>
          <w:noProof/>
          <w:lang w:val="en-AU" w:eastAsia="en-AU"/>
        </w:rPr>
        <w:drawing>
          <wp:inline distT="0" distB="0" distL="0" distR="0" wp14:anchorId="72E6641A" wp14:editId="0B9B1E01">
            <wp:extent cx="1400000" cy="11714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00000" cy="1171429"/>
                    </a:xfrm>
                    <a:prstGeom prst="rect">
                      <a:avLst/>
                    </a:prstGeom>
                  </pic:spPr>
                </pic:pic>
              </a:graphicData>
            </a:graphic>
          </wp:inline>
        </w:drawing>
      </w:r>
    </w:p>
    <w:p w14:paraId="02E56A0A" w14:textId="77777777" w:rsidR="005D3689" w:rsidRPr="00CA13ED" w:rsidRDefault="005D3689" w:rsidP="00F5263E">
      <w:pPr>
        <w:pStyle w:val="ListBullet"/>
      </w:pPr>
      <w:r w:rsidRPr="00CA13ED">
        <w:t>Choisissez la nouvelle étape ou *none* (aucune)</w:t>
      </w:r>
    </w:p>
    <w:p w14:paraId="3621ACF1" w14:textId="77777777" w:rsidR="005D3689" w:rsidRPr="00CA13ED" w:rsidRDefault="005D3689" w:rsidP="005D3689">
      <w:pPr>
        <w:pStyle w:val="Heading4"/>
      </w:pPr>
      <w:bookmarkStart w:id="49" w:name="_Toc475456038"/>
      <w:r w:rsidRPr="00CA13ED">
        <w:t xml:space="preserve">Configurer </w:t>
      </w:r>
      <w:r>
        <w:t>—</w:t>
      </w:r>
      <w:r w:rsidRPr="00CA13ED">
        <w:t xml:space="preserve"> </w:t>
      </w:r>
      <w:r>
        <w:t>A</w:t>
      </w:r>
      <w:r w:rsidRPr="00CA13ED">
        <w:t>ffecter des tâches aux membres de l’équipe</w:t>
      </w:r>
      <w:bookmarkEnd w:id="49"/>
    </w:p>
    <w:p w14:paraId="44F472F1" w14:textId="77777777" w:rsidR="005D3689" w:rsidRPr="00CA13ED" w:rsidRDefault="005D3689" w:rsidP="00AF23D6">
      <w:pPr>
        <w:pStyle w:val="ListBullet"/>
        <w:rPr>
          <w:rFonts w:eastAsia="SimSun"/>
        </w:rPr>
      </w:pPr>
      <w:r w:rsidRPr="00CA13ED">
        <w:rPr>
          <w:rFonts w:eastAsia="SimSun"/>
        </w:rPr>
        <w:t xml:space="preserve">Dans le menu </w:t>
      </w:r>
      <w:r w:rsidRPr="00CA13ED">
        <w:rPr>
          <w:rStyle w:val="UserInterface"/>
        </w:rPr>
        <w:t>Projet</w:t>
      </w:r>
      <w:r w:rsidRPr="00CA13ED">
        <w:rPr>
          <w:rFonts w:eastAsia="SimSun"/>
        </w:rPr>
        <w:t xml:space="preserve">, choisissez </w:t>
      </w:r>
      <w:r w:rsidRPr="00CA13ED">
        <w:rPr>
          <w:rFonts w:eastAsia="SimSun"/>
          <w:i/>
          <w:iCs/>
        </w:rPr>
        <w:t>Affectations et progrès</w:t>
      </w:r>
      <w:r w:rsidRPr="00CA13ED">
        <w:rPr>
          <w:rFonts w:eastAsia="SimSun"/>
        </w:rPr>
        <w:t xml:space="preserve"> (</w:t>
      </w:r>
      <w:proofErr w:type="spellStart"/>
      <w:r w:rsidRPr="00CA13ED">
        <w:rPr>
          <w:rStyle w:val="UserInterface"/>
          <w:rFonts w:eastAsia="SimSun"/>
        </w:rPr>
        <w:t>Assignments</w:t>
      </w:r>
      <w:proofErr w:type="spellEnd"/>
      <w:r w:rsidRPr="00CA13ED">
        <w:rPr>
          <w:rStyle w:val="UserInterface"/>
          <w:rFonts w:eastAsia="SimSun"/>
        </w:rPr>
        <w:t xml:space="preserve"> and </w:t>
      </w:r>
      <w:proofErr w:type="spellStart"/>
      <w:r w:rsidRPr="00CA13ED">
        <w:rPr>
          <w:rStyle w:val="UserInterface"/>
          <w:rFonts w:eastAsia="SimSun"/>
        </w:rPr>
        <w:t>progress</w:t>
      </w:r>
      <w:proofErr w:type="spellEnd"/>
      <w:r w:rsidRPr="00CA13ED">
        <w:rPr>
          <w:rFonts w:eastAsia="SimSun"/>
        </w:rPr>
        <w:t>)</w:t>
      </w:r>
    </w:p>
    <w:p w14:paraId="70EA6CC7" w14:textId="77777777" w:rsidR="005D3689" w:rsidRPr="00CA13ED" w:rsidRDefault="005D3689" w:rsidP="00AF23D6">
      <w:pPr>
        <w:pStyle w:val="ListBullet"/>
        <w:rPr>
          <w:rFonts w:eastAsia="SimSun"/>
        </w:rPr>
      </w:pPr>
      <w:r w:rsidRPr="00CA13ED">
        <w:rPr>
          <w:rFonts w:eastAsia="SimSun"/>
        </w:rPr>
        <w:t>Cliquez la liste roulante pour la tâche et choisissez qui doit faire la tâche (un membre ou l’équipe)</w:t>
      </w:r>
    </w:p>
    <w:p w14:paraId="6C5BF757" w14:textId="77777777" w:rsidR="005D3689" w:rsidRPr="00CA13ED" w:rsidRDefault="005D3689" w:rsidP="00486E3F">
      <w:pPr>
        <w:pStyle w:val="ImageLeft"/>
        <w:spacing w:after="120"/>
      </w:pPr>
      <w:r w:rsidRPr="00CA13ED">
        <w:rPr>
          <w:noProof/>
          <w:lang w:val="en-AU" w:eastAsia="en-AU"/>
        </w:rPr>
        <w:lastRenderedPageBreak/>
        <w:drawing>
          <wp:inline distT="0" distB="0" distL="0" distR="0" wp14:anchorId="58DAB6D9" wp14:editId="59A57C4C">
            <wp:extent cx="3190875" cy="101219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0875" cy="1012190"/>
                    </a:xfrm>
                    <a:prstGeom prst="rect">
                      <a:avLst/>
                    </a:prstGeom>
                  </pic:spPr>
                </pic:pic>
              </a:graphicData>
            </a:graphic>
          </wp:inline>
        </w:drawing>
      </w:r>
    </w:p>
    <w:p w14:paraId="1F2CB7EC" w14:textId="77777777" w:rsidR="005D3689" w:rsidRPr="00CA13ED" w:rsidRDefault="005D3689" w:rsidP="00AF23D6">
      <w:pPr>
        <w:pStyle w:val="ListBullet"/>
        <w:rPr>
          <w:rFonts w:eastAsia="SimSun"/>
        </w:rPr>
      </w:pPr>
      <w:r w:rsidRPr="00CA13ED">
        <w:rPr>
          <w:rFonts w:eastAsia="SimSun"/>
        </w:rPr>
        <w:t>Répétez si nécessaire pour chaque tâche</w:t>
      </w:r>
    </w:p>
    <w:p w14:paraId="1198A131" w14:textId="77777777" w:rsidR="005D3689" w:rsidRPr="00CA13ED" w:rsidRDefault="005D3689" w:rsidP="00AF23D6">
      <w:pPr>
        <w:pStyle w:val="ListBullet"/>
        <w:rPr>
          <w:rFonts w:eastAsia="SimSun"/>
        </w:rPr>
      </w:pPr>
      <w:r w:rsidRPr="00CA13ED">
        <w:rPr>
          <w:rFonts w:eastAsia="SimSun"/>
        </w:rPr>
        <w:t xml:space="preserve">Cliquez sur </w:t>
      </w:r>
      <w:r w:rsidRPr="00CA13ED">
        <w:rPr>
          <w:rStyle w:val="UserInterface"/>
          <w:rFonts w:eastAsia="SimSun"/>
        </w:rPr>
        <w:t>OK</w:t>
      </w:r>
      <w:r w:rsidRPr="00CA13ED">
        <w:rPr>
          <w:rFonts w:eastAsia="SimSun"/>
        </w:rPr>
        <w:t>.</w:t>
      </w:r>
    </w:p>
    <w:p w14:paraId="276CA114" w14:textId="77777777" w:rsidR="005D3689" w:rsidRPr="00CA13ED" w:rsidRDefault="005D3689" w:rsidP="005D3689">
      <w:pPr>
        <w:pStyle w:val="Heading4"/>
      </w:pPr>
      <w:bookmarkStart w:id="50" w:name="_Toc475456039"/>
      <w:r w:rsidRPr="00CA13ED">
        <w:t xml:space="preserve">Configurer </w:t>
      </w:r>
      <w:r>
        <w:t>—</w:t>
      </w:r>
      <w:r w:rsidRPr="00CA13ED">
        <w:t xml:space="preserve"> Livres à inclure</w:t>
      </w:r>
      <w:bookmarkEnd w:id="50"/>
    </w:p>
    <w:p w14:paraId="0D6C52A9" w14:textId="77777777" w:rsidR="005D3689" w:rsidRPr="00CA13ED" w:rsidRDefault="005D3689" w:rsidP="00AF23D6">
      <w:pPr>
        <w:pStyle w:val="ListBullet"/>
        <w:rPr>
          <w:rFonts w:eastAsia="SimSun"/>
        </w:rPr>
      </w:pPr>
      <w:r w:rsidRPr="00CA13ED">
        <w:rPr>
          <w:rFonts w:eastAsia="SimSun"/>
        </w:rPr>
        <w:t>Projet&gt; Propriétés et paramètres du projet</w:t>
      </w:r>
    </w:p>
    <w:p w14:paraId="0FABE16F" w14:textId="77777777" w:rsidR="005D3689" w:rsidRPr="00CA13ED" w:rsidRDefault="005D3689" w:rsidP="00AF23D6">
      <w:pPr>
        <w:pStyle w:val="ListBullet"/>
        <w:rPr>
          <w:rFonts w:eastAsia="SimSun"/>
        </w:rPr>
      </w:pPr>
      <w:r w:rsidRPr="00CA13ED">
        <w:rPr>
          <w:rFonts w:eastAsia="SimSun"/>
        </w:rPr>
        <w:t>Cliquez sur l’onglet Livres (</w:t>
      </w:r>
      <w:r w:rsidRPr="00CA13ED">
        <w:rPr>
          <w:rStyle w:val="UserInterface"/>
        </w:rPr>
        <w:t xml:space="preserve">Books) </w:t>
      </w:r>
    </w:p>
    <w:p w14:paraId="4FF4101A" w14:textId="77777777" w:rsidR="005D3689" w:rsidRPr="00CA13ED" w:rsidRDefault="005D3689" w:rsidP="00AF23D6">
      <w:pPr>
        <w:pStyle w:val="ListBullet"/>
        <w:rPr>
          <w:rFonts w:eastAsia="SimSun"/>
        </w:rPr>
      </w:pPr>
      <w:r w:rsidRPr="00CA13ED">
        <w:rPr>
          <w:rFonts w:eastAsia="SimSun"/>
        </w:rPr>
        <w:t>Choisissez les livres.</w:t>
      </w:r>
    </w:p>
    <w:p w14:paraId="611A98CC" w14:textId="77777777" w:rsidR="005D3689" w:rsidRPr="00CA13ED" w:rsidRDefault="005D3689" w:rsidP="00AF23D6">
      <w:pPr>
        <w:pStyle w:val="ListBullet"/>
        <w:rPr>
          <w:rFonts w:eastAsia="SimSun"/>
        </w:rPr>
      </w:pPr>
      <w:r w:rsidRPr="00CA13ED">
        <w:rPr>
          <w:rFonts w:eastAsia="SimSun"/>
        </w:rPr>
        <w:t xml:space="preserve">Cliquez sur </w:t>
      </w:r>
      <w:r w:rsidRPr="00CA13ED">
        <w:rPr>
          <w:rStyle w:val="UserInterface"/>
        </w:rPr>
        <w:t>OK</w:t>
      </w:r>
    </w:p>
    <w:p w14:paraId="2B7A2125" w14:textId="77777777" w:rsidR="00B27D64" w:rsidRPr="00CA13ED" w:rsidRDefault="00B27D64" w:rsidP="000F1219">
      <w:pPr>
        <w:sectPr w:rsidR="00B27D64" w:rsidRPr="00CA13ED" w:rsidSect="00A47308">
          <w:pgSz w:w="8392" w:h="11907" w:code="11"/>
          <w:pgMar w:top="709" w:right="709" w:bottom="709" w:left="2268" w:header="567" w:footer="720" w:gutter="0"/>
          <w:cols w:space="720"/>
          <w:titlePg/>
          <w:docGrid w:linePitch="360"/>
        </w:sectPr>
      </w:pPr>
    </w:p>
    <w:p w14:paraId="17CD5BF2" w14:textId="0602C1AC" w:rsidR="00AB1B86" w:rsidRPr="00CA13ED" w:rsidRDefault="00C44320" w:rsidP="00C71317">
      <w:pPr>
        <w:pStyle w:val="Heading1"/>
      </w:pPr>
      <w:bookmarkStart w:id="51" w:name="_Toc475456040"/>
      <w:r w:rsidRPr="00CA13ED">
        <w:lastRenderedPageBreak/>
        <w:t>Configur</w:t>
      </w:r>
      <w:r w:rsidR="00CE1100" w:rsidRPr="00CA13ED">
        <w:t>er pour réussir</w:t>
      </w:r>
      <w:bookmarkEnd w:id="51"/>
    </w:p>
    <w:p w14:paraId="2EBBDC00" w14:textId="137836E4" w:rsidR="00AB1B86" w:rsidRPr="00CA13ED" w:rsidRDefault="00356E6A" w:rsidP="00C44320">
      <w:r>
        <w:t>Les choses</w:t>
      </w:r>
      <w:r w:rsidR="00C44320" w:rsidRPr="00CA13ED">
        <w:t xml:space="preserve"> à considérer</w:t>
      </w:r>
      <w:r>
        <w:t> :</w:t>
      </w:r>
    </w:p>
    <w:p w14:paraId="21F68979" w14:textId="4AC09053" w:rsidR="00C44320" w:rsidRPr="00CA13ED" w:rsidRDefault="00C44320" w:rsidP="00C71317">
      <w:pPr>
        <w:pStyle w:val="Heading3"/>
      </w:pPr>
      <w:bookmarkStart w:id="52" w:name="_Toc475456041"/>
      <w:r w:rsidRPr="00CA13ED">
        <w:t>Il s</w:t>
      </w:r>
      <w:r w:rsidR="00887517" w:rsidRPr="00CA13ED">
        <w:t>’</w:t>
      </w:r>
      <w:r w:rsidRPr="00CA13ED">
        <w:t>agit d</w:t>
      </w:r>
      <w:r w:rsidR="00887517" w:rsidRPr="00CA13ED">
        <w:t>’</w:t>
      </w:r>
      <w:r w:rsidRPr="00CA13ED">
        <w:t>un processus dynamique</w:t>
      </w:r>
      <w:bookmarkEnd w:id="52"/>
    </w:p>
    <w:p w14:paraId="1D32BDBD" w14:textId="77777777" w:rsidR="00D51B84" w:rsidRPr="00CA13ED" w:rsidRDefault="00C44320" w:rsidP="00AF23D6">
      <w:pPr>
        <w:pStyle w:val="ListBullet2"/>
      </w:pPr>
      <w:r w:rsidRPr="00CA13ED">
        <w:t>Lorsqu</w:t>
      </w:r>
      <w:r w:rsidR="00887517" w:rsidRPr="00CA13ED">
        <w:t>’</w:t>
      </w:r>
      <w:r w:rsidRPr="00CA13ED">
        <w:t>un projet est tout neuf, il n</w:t>
      </w:r>
      <w:r w:rsidR="00887517" w:rsidRPr="00CA13ED">
        <w:t>’</w:t>
      </w:r>
      <w:r w:rsidRPr="00CA13ED">
        <w:t xml:space="preserve">y a pas beaucoup de paramètres qui peuvent être fixés. </w:t>
      </w:r>
    </w:p>
    <w:p w14:paraId="0A04A5FA" w14:textId="3EA5CB16" w:rsidR="00C44320" w:rsidRPr="00CA13ED" w:rsidRDefault="00C44320" w:rsidP="00AF23D6">
      <w:pPr>
        <w:pStyle w:val="ListBullet2"/>
      </w:pPr>
      <w:r w:rsidRPr="00CA13ED">
        <w:t>À mesure que le projet arrive à maturité, certains des inventaires commencent à avoir un sens.</w:t>
      </w:r>
    </w:p>
    <w:p w14:paraId="67028E5C" w14:textId="77777777" w:rsidR="00CE1100" w:rsidRPr="00CA13ED" w:rsidRDefault="00CE1100" w:rsidP="00C71317">
      <w:pPr>
        <w:pStyle w:val="Heading3"/>
      </w:pPr>
      <w:bookmarkStart w:id="53" w:name="_Toc475456042"/>
      <w:r w:rsidRPr="00CA13ED">
        <w:t>Qui travaille sur le projet ?</w:t>
      </w:r>
      <w:bookmarkEnd w:id="53"/>
    </w:p>
    <w:p w14:paraId="681C4971" w14:textId="77777777" w:rsidR="00CE1100" w:rsidRPr="00CA13ED" w:rsidRDefault="00CE1100" w:rsidP="00CE1100">
      <w:pPr>
        <w:pStyle w:val="ListBullet2"/>
      </w:pPr>
      <w:r w:rsidRPr="00CA13ED">
        <w:t>Configurer les utilisateurs, les rôles et les autorisations</w:t>
      </w:r>
    </w:p>
    <w:p w14:paraId="203A7514" w14:textId="77777777" w:rsidR="00CE1100" w:rsidRPr="00CA13ED" w:rsidRDefault="00CE1100" w:rsidP="00CE1100">
      <w:pPr>
        <w:pStyle w:val="ListBullet2"/>
      </w:pPr>
      <w:r w:rsidRPr="00CA13ED">
        <w:t>Serait-il utile d’avoir un « menu simplifié » ?</w:t>
      </w:r>
    </w:p>
    <w:p w14:paraId="05D22F9C" w14:textId="3CF9C9C9" w:rsidR="00AB1B86" w:rsidRPr="00CA13ED" w:rsidRDefault="00C44320" w:rsidP="00C71317">
      <w:pPr>
        <w:pStyle w:val="Heading3"/>
      </w:pPr>
      <w:bookmarkStart w:id="54" w:name="_Toc475456043"/>
      <w:r w:rsidRPr="00CA13ED">
        <w:t>Avez-vous besoin de personnaliser les paramètres</w:t>
      </w:r>
      <w:r w:rsidR="00356E6A">
        <w:t> ?</w:t>
      </w:r>
      <w:bookmarkEnd w:id="54"/>
    </w:p>
    <w:p w14:paraId="2E54FFAF" w14:textId="77777777" w:rsidR="00AA7BFC" w:rsidRPr="00CA13ED" w:rsidRDefault="00AB1B86" w:rsidP="00AF23D6">
      <w:pPr>
        <w:pStyle w:val="ListBullet2"/>
      </w:pPr>
      <w:proofErr w:type="spellStart"/>
      <w:r w:rsidRPr="00CA13ED">
        <w:t>custom.sty</w:t>
      </w:r>
      <w:proofErr w:type="spellEnd"/>
    </w:p>
    <w:p w14:paraId="2683D0D6" w14:textId="5D7C103D" w:rsidR="00C44320" w:rsidRPr="00CA13ED" w:rsidRDefault="00C44320" w:rsidP="00AF23D6">
      <w:pPr>
        <w:pStyle w:val="ListBullet3"/>
      </w:pPr>
      <w:r w:rsidRPr="00CA13ED">
        <w:t>modifier les paramètres de la feuille de style</w:t>
      </w:r>
    </w:p>
    <w:p w14:paraId="461A8764" w14:textId="4E1B7467" w:rsidR="00C44320" w:rsidRPr="00CA13ED" w:rsidRDefault="00C44320" w:rsidP="00AF23D6">
      <w:pPr>
        <w:pStyle w:val="ListBullet3"/>
      </w:pPr>
      <w:r w:rsidRPr="00CA13ED">
        <w:t>les noms des marqueurs (dans d</w:t>
      </w:r>
      <w:r w:rsidR="00887517" w:rsidRPr="00CA13ED">
        <w:t>’</w:t>
      </w:r>
      <w:r w:rsidRPr="00CA13ED">
        <w:t>autres langues)</w:t>
      </w:r>
    </w:p>
    <w:p w14:paraId="69E06AD6" w14:textId="17B3D9E9" w:rsidR="00AB1B86" w:rsidRPr="00CA13ED" w:rsidRDefault="00C44320" w:rsidP="00AF23D6">
      <w:pPr>
        <w:pStyle w:val="ListBullet3"/>
      </w:pPr>
      <w:r w:rsidRPr="00CA13ED">
        <w:t>la couleur pour aider à identifier les caractéristiques</w:t>
      </w:r>
      <w:r w:rsidR="00356E6A">
        <w:t> ?</w:t>
      </w:r>
    </w:p>
    <w:p w14:paraId="0E975318" w14:textId="36E01310" w:rsidR="00AB1B86" w:rsidRPr="00CA13ED" w:rsidRDefault="00AB1B86" w:rsidP="00AF23D6">
      <w:pPr>
        <w:pStyle w:val="ListBullet2"/>
      </w:pPr>
      <w:proofErr w:type="spellStart"/>
      <w:r w:rsidRPr="00CA13ED">
        <w:t>custom.vrs</w:t>
      </w:r>
      <w:proofErr w:type="spellEnd"/>
    </w:p>
    <w:p w14:paraId="7387AC0B" w14:textId="1AA629EE" w:rsidR="00AB1B86" w:rsidRPr="00CA13ED" w:rsidRDefault="00C44320" w:rsidP="00AF23D6">
      <w:pPr>
        <w:pStyle w:val="ListBullet3"/>
      </w:pPr>
      <w:r w:rsidRPr="00CA13ED">
        <w:t>identifier les versets qui sont différents de la versification par défaut</w:t>
      </w:r>
    </w:p>
    <w:p w14:paraId="6B5DDF87" w14:textId="5AF0D341" w:rsidR="00AB1B86" w:rsidRPr="00CA13ED" w:rsidRDefault="00C44320" w:rsidP="00C71317">
      <w:pPr>
        <w:pStyle w:val="Heading3"/>
      </w:pPr>
      <w:bookmarkStart w:id="55" w:name="_Toc475456044"/>
      <w:r w:rsidRPr="00CA13ED">
        <w:t>Quelle orthographe sera utilisée</w:t>
      </w:r>
      <w:r w:rsidR="00356E6A">
        <w:t> ?</w:t>
      </w:r>
      <w:bookmarkEnd w:id="55"/>
    </w:p>
    <w:p w14:paraId="796CD325" w14:textId="77777777" w:rsidR="00D51B84" w:rsidRPr="00CA13ED" w:rsidRDefault="00C44320" w:rsidP="00D51B84">
      <w:pPr>
        <w:pStyle w:val="ListBullet2"/>
      </w:pPr>
      <w:r w:rsidRPr="00CA13ED">
        <w:t>Placez l</w:t>
      </w:r>
      <w:r w:rsidR="00887517" w:rsidRPr="00CA13ED">
        <w:t>’</w:t>
      </w:r>
      <w:r w:rsidRPr="00CA13ED">
        <w:t xml:space="preserve">orthographe dans les paramètres de langue. </w:t>
      </w:r>
    </w:p>
    <w:p w14:paraId="1325A546" w14:textId="1100D0E9" w:rsidR="00991019" w:rsidRDefault="00C44320" w:rsidP="00AF23D6">
      <w:pPr>
        <w:pStyle w:val="ListBullet2"/>
      </w:pPr>
      <w:r w:rsidRPr="00CA13ED">
        <w:t>(</w:t>
      </w:r>
      <w:r w:rsidR="00D51B84" w:rsidRPr="00CA13ED">
        <w:t>Rappelez</w:t>
      </w:r>
      <w:r w:rsidRPr="00CA13ED">
        <w:t xml:space="preserve"> que ce que vous avez mis dans les paramètres de langue pourrait aller à la </w:t>
      </w:r>
      <w:r w:rsidR="00356E6A">
        <w:t>« </w:t>
      </w:r>
      <w:r w:rsidRPr="00CA13ED">
        <w:t xml:space="preserve">Speech and Language Data </w:t>
      </w:r>
      <w:proofErr w:type="spellStart"/>
      <w:r w:rsidRPr="00CA13ED">
        <w:t>Repository</w:t>
      </w:r>
      <w:proofErr w:type="spellEnd"/>
      <w:r w:rsidR="00356E6A">
        <w:t> »</w:t>
      </w:r>
      <w:r w:rsidR="00991019">
        <w:t xml:space="preserve">.) </w:t>
      </w:r>
    </w:p>
    <w:p w14:paraId="37BAE034" w14:textId="6FB3161E" w:rsidR="00C44320" w:rsidRPr="00CA13ED" w:rsidRDefault="00991019" w:rsidP="00AF23D6">
      <w:pPr>
        <w:pStyle w:val="ListBullet2"/>
      </w:pPr>
      <w:r>
        <w:t>Comment les caractères seront-ils saisissent</w:t>
      </w:r>
      <w:r w:rsidR="00356E6A">
        <w:t> ?</w:t>
      </w:r>
    </w:p>
    <w:p w14:paraId="71B08A63" w14:textId="3D0DD431" w:rsidR="00AB1B86" w:rsidRPr="00CA13ED" w:rsidRDefault="00AB1B86" w:rsidP="00D51B84">
      <w:pPr>
        <w:pStyle w:val="ListBullet3"/>
      </w:pPr>
      <w:r w:rsidRPr="00CA13ED">
        <w:lastRenderedPageBreak/>
        <w:t>Keyman</w:t>
      </w:r>
      <w:r w:rsidR="00D51B84" w:rsidRPr="00CA13ED">
        <w:t xml:space="preserve"> est gratuit</w:t>
      </w:r>
      <w:r w:rsidR="00356E6A">
        <w:t> </w:t>
      </w:r>
      <w:r w:rsidR="00D51B84" w:rsidRPr="00CA13ED">
        <w:t>!</w:t>
      </w:r>
    </w:p>
    <w:p w14:paraId="365F1359" w14:textId="2A8A9AD5" w:rsidR="00D51B84" w:rsidRPr="00CA13ED" w:rsidRDefault="00D51B84" w:rsidP="00D51B84">
      <w:pPr>
        <w:pStyle w:val="ListBullet4"/>
      </w:pPr>
      <w:r w:rsidRPr="00CA13ED">
        <w:t>Projet &gt; Clavier…</w:t>
      </w:r>
    </w:p>
    <w:p w14:paraId="4DD25DDF" w14:textId="2A66E0BC" w:rsidR="00D51B84" w:rsidRPr="00CA13ED" w:rsidRDefault="00D51B84" w:rsidP="00D51B84">
      <w:pPr>
        <w:pStyle w:val="ListBullet4"/>
      </w:pPr>
      <w:r w:rsidRPr="00CA13ED">
        <w:t>Puissant, mais, si on faisait un clavier, on devrait faire tous les claviers du projet</w:t>
      </w:r>
    </w:p>
    <w:p w14:paraId="303F674A" w14:textId="0291D9F8" w:rsidR="00AB1B86" w:rsidRPr="00CA13ED" w:rsidRDefault="00AB1B86" w:rsidP="00D51B84">
      <w:pPr>
        <w:pStyle w:val="ListBullet3"/>
      </w:pPr>
      <w:r w:rsidRPr="00CA13ED">
        <w:t>AutoCorrect.txt</w:t>
      </w:r>
    </w:p>
    <w:p w14:paraId="6B5A9D80" w14:textId="54D6662C" w:rsidR="00AB1B86" w:rsidRPr="00CA13ED" w:rsidRDefault="00C44320" w:rsidP="00C71317">
      <w:pPr>
        <w:pStyle w:val="Heading3"/>
      </w:pPr>
      <w:bookmarkStart w:id="56" w:name="_Toc475456045"/>
      <w:r w:rsidRPr="00CA13ED">
        <w:t>Quel système de citation sera utilisé</w:t>
      </w:r>
      <w:r w:rsidR="00A0237B" w:rsidRPr="00CA13ED">
        <w:t> ?</w:t>
      </w:r>
      <w:bookmarkEnd w:id="56"/>
    </w:p>
    <w:p w14:paraId="416E07F5" w14:textId="23281C13" w:rsidR="00AB1B86" w:rsidRPr="00CA13ED" w:rsidRDefault="00C44320" w:rsidP="00D51B84">
      <w:pPr>
        <w:pStyle w:val="ListBullet2"/>
      </w:pPr>
      <w:r w:rsidRPr="00CA13ED">
        <w:t xml:space="preserve">Définir les règles de guillemets </w:t>
      </w:r>
      <w:r w:rsidR="00D51B84" w:rsidRPr="00CA13ED">
        <w:t>[</w:t>
      </w:r>
      <w:r w:rsidRPr="00CA13ED">
        <w:t>Dynamique</w:t>
      </w:r>
      <w:r w:rsidR="00D51B84" w:rsidRPr="00CA13ED">
        <w:t>]</w:t>
      </w:r>
    </w:p>
    <w:p w14:paraId="35340C69" w14:textId="3FDCA868" w:rsidR="00AB1B86" w:rsidRPr="00CA13ED" w:rsidRDefault="00C44320" w:rsidP="00D51B84">
      <w:pPr>
        <w:pStyle w:val="ListBullet2"/>
      </w:pPr>
      <w:r w:rsidRPr="00CA13ED">
        <w:t>Pensez à vos règles</w:t>
      </w:r>
    </w:p>
    <w:p w14:paraId="549F4F67" w14:textId="39E4550F" w:rsidR="00C44320" w:rsidRPr="00CA13ED" w:rsidRDefault="00C44320" w:rsidP="00D51B84">
      <w:pPr>
        <w:pStyle w:val="ListBullet2"/>
      </w:pPr>
      <w:r w:rsidRPr="00CA13ED">
        <w:t>Testez ce que vous avez</w:t>
      </w:r>
      <w:r w:rsidR="009911B3">
        <w:t xml:space="preserve"> choisi</w:t>
      </w:r>
    </w:p>
    <w:p w14:paraId="3F4D3518" w14:textId="6E870CCD" w:rsidR="00C44320" w:rsidRPr="00CA13ED" w:rsidRDefault="00C44320" w:rsidP="00D51B84">
      <w:pPr>
        <w:pStyle w:val="ListBullet2"/>
      </w:pPr>
      <w:r w:rsidRPr="00CA13ED">
        <w:t>Ajustement des règles</w:t>
      </w:r>
    </w:p>
    <w:p w14:paraId="0191FD0E" w14:textId="0F2872AC" w:rsidR="00AB1B86" w:rsidRPr="00CA13ED" w:rsidRDefault="00C44320" w:rsidP="00D51B84">
      <w:pPr>
        <w:pStyle w:val="ListBullet2"/>
      </w:pPr>
      <w:r w:rsidRPr="00CA13ED">
        <w:t>Faire des corrections aux règles</w:t>
      </w:r>
      <w:r w:rsidR="00A0237B" w:rsidRPr="00CA13ED">
        <w:t>/</w:t>
      </w:r>
      <w:r w:rsidRPr="00CA13ED">
        <w:t>au texte si nécessaire</w:t>
      </w:r>
    </w:p>
    <w:p w14:paraId="58A5A407" w14:textId="5AB9F408" w:rsidR="00AB1B86" w:rsidRPr="00CA13ED" w:rsidRDefault="00C44320" w:rsidP="00C71317">
      <w:pPr>
        <w:pStyle w:val="Heading3"/>
      </w:pPr>
      <w:bookmarkStart w:id="57" w:name="_Toc475456046"/>
      <w:r w:rsidRPr="00CA13ED">
        <w:t>Lorsque vous avez des données textuelles</w:t>
      </w:r>
      <w:bookmarkEnd w:id="57"/>
    </w:p>
    <w:p w14:paraId="644BE47A" w14:textId="0A135DB6" w:rsidR="00862B76" w:rsidRPr="00CA13ED" w:rsidRDefault="00862B76" w:rsidP="00CE1100">
      <w:pPr>
        <w:pStyle w:val="ListBullet2"/>
      </w:pPr>
      <w:r w:rsidRPr="00CA13ED">
        <w:t xml:space="preserve">Commencer </w:t>
      </w:r>
      <w:r w:rsidR="00CE1100" w:rsidRPr="00CA13ED">
        <w:t>avec</w:t>
      </w:r>
      <w:r w:rsidRPr="00CA13ED">
        <w:t xml:space="preserve"> des inventaires</w:t>
      </w:r>
    </w:p>
    <w:p w14:paraId="441328EB" w14:textId="035AD853" w:rsidR="00862B76" w:rsidRPr="00CA13ED" w:rsidRDefault="00862B76" w:rsidP="00AF23D6">
      <w:pPr>
        <w:pStyle w:val="ListBullet2"/>
      </w:pPr>
      <w:r w:rsidRPr="00CA13ED">
        <w:t xml:space="preserve">Commençons par le début </w:t>
      </w:r>
      <w:r w:rsidR="00D51B84" w:rsidRPr="00CA13ED">
        <w:t>[</w:t>
      </w:r>
      <w:r w:rsidRPr="00CA13ED">
        <w:t>caractères</w:t>
      </w:r>
      <w:r w:rsidR="00D51B84" w:rsidRPr="00CA13ED">
        <w:t>]</w:t>
      </w:r>
    </w:p>
    <w:p w14:paraId="2E15855B" w14:textId="16D157CA" w:rsidR="00862B76" w:rsidRPr="00CA13ED" w:rsidRDefault="00862B76" w:rsidP="00AF23D6">
      <w:pPr>
        <w:pStyle w:val="ListBullet2"/>
      </w:pPr>
      <w:r w:rsidRPr="00CA13ED">
        <w:t>Rechercher des options dans les inventaires</w:t>
      </w:r>
      <w:r w:rsidR="00A0237B" w:rsidRPr="00CA13ED">
        <w:t> !</w:t>
      </w:r>
    </w:p>
    <w:p w14:paraId="0AA9C090" w14:textId="15DD4E76" w:rsidR="00862B76" w:rsidRPr="00CA13ED" w:rsidRDefault="00862B76" w:rsidP="00AF23D6">
      <w:pPr>
        <w:pStyle w:val="ListBullet3"/>
      </w:pPr>
      <w:r w:rsidRPr="00CA13ED">
        <w:t>L</w:t>
      </w:r>
      <w:r w:rsidR="00887517" w:rsidRPr="00CA13ED">
        <w:t>’</w:t>
      </w:r>
      <w:r w:rsidRPr="00CA13ED">
        <w:t>élément est-il valable tout le temps</w:t>
      </w:r>
      <w:r w:rsidR="00A0237B" w:rsidRPr="00CA13ED">
        <w:t> ?</w:t>
      </w:r>
      <w:r w:rsidRPr="00CA13ED">
        <w:t xml:space="preserve"> Ou juste dans certaines situations</w:t>
      </w:r>
      <w:r w:rsidR="00A0237B" w:rsidRPr="00CA13ED">
        <w:t> ?</w:t>
      </w:r>
    </w:p>
    <w:p w14:paraId="2D4D193F" w14:textId="6347F486" w:rsidR="00862B76" w:rsidRPr="00CA13ED" w:rsidRDefault="00862B76" w:rsidP="00AF23D6">
      <w:pPr>
        <w:pStyle w:val="ListBullet2"/>
      </w:pPr>
      <w:r w:rsidRPr="00CA13ED">
        <w:t xml:space="preserve">Paramètres de référence </w:t>
      </w:r>
      <w:r w:rsidR="00AF23D6" w:rsidRPr="00CA13ED">
        <w:t>biblique</w:t>
      </w:r>
    </w:p>
    <w:p w14:paraId="01CE63ED" w14:textId="571EA680" w:rsidR="00862B76" w:rsidRPr="00CA13ED" w:rsidRDefault="00862B76" w:rsidP="00AF23D6">
      <w:pPr>
        <w:pStyle w:val="ListBullet3"/>
      </w:pPr>
      <w:r w:rsidRPr="00CA13ED">
        <w:t>Quels noms de livres utilisez-vous</w:t>
      </w:r>
      <w:r w:rsidR="00A0237B" w:rsidRPr="00CA13ED">
        <w:t> ?</w:t>
      </w:r>
    </w:p>
    <w:p w14:paraId="65DC2CFF" w14:textId="2C15DC21" w:rsidR="00862B76" w:rsidRPr="00CA13ED" w:rsidRDefault="00862B76" w:rsidP="00AF23D6">
      <w:pPr>
        <w:pStyle w:val="ListBullet3"/>
      </w:pPr>
      <w:r w:rsidRPr="00CA13ED">
        <w:t>Quel est le format d</w:t>
      </w:r>
      <w:r w:rsidR="00887517" w:rsidRPr="00CA13ED">
        <w:t>’</w:t>
      </w:r>
      <w:r w:rsidRPr="00CA13ED">
        <w:t>une référence</w:t>
      </w:r>
      <w:r w:rsidR="00A0237B" w:rsidRPr="00CA13ED">
        <w:t> ?</w:t>
      </w:r>
    </w:p>
    <w:p w14:paraId="4AB731CB" w14:textId="6C3B9E56" w:rsidR="00862B76" w:rsidRPr="00CA13ED" w:rsidRDefault="00862B76" w:rsidP="00AF23D6">
      <w:pPr>
        <w:pStyle w:val="ListBullet3"/>
      </w:pPr>
      <w:r w:rsidRPr="00CA13ED">
        <w:t>Où placer l</w:t>
      </w:r>
      <w:r w:rsidR="00887517" w:rsidRPr="00CA13ED">
        <w:t>’</w:t>
      </w:r>
      <w:r w:rsidRPr="00CA13ED">
        <w:t>origine des notes</w:t>
      </w:r>
      <w:r w:rsidR="00A0237B" w:rsidRPr="00CA13ED">
        <w:t> ?</w:t>
      </w:r>
      <w:r w:rsidRPr="00CA13ED">
        <w:t xml:space="preserve"> </w:t>
      </w:r>
      <w:r w:rsidR="00D51B84" w:rsidRPr="00CA13ED">
        <w:t>[P</w:t>
      </w:r>
      <w:r w:rsidRPr="00CA13ED">
        <w:t>remière, dernière…</w:t>
      </w:r>
      <w:r w:rsidR="00D51B84" w:rsidRPr="00CA13ED">
        <w:t>]</w:t>
      </w:r>
    </w:p>
    <w:p w14:paraId="2ED02AE9" w14:textId="77777777" w:rsidR="00AA7BFC" w:rsidRPr="00CA13ED" w:rsidRDefault="00AA7BFC" w:rsidP="00D51B84"/>
    <w:p w14:paraId="3E99E01F" w14:textId="77777777" w:rsidR="00887517" w:rsidRPr="00CA13ED" w:rsidRDefault="00887517" w:rsidP="00AF23D6">
      <w:pPr>
        <w:pStyle w:val="ListBullet"/>
        <w:numPr>
          <w:ilvl w:val="0"/>
          <w:numId w:val="0"/>
        </w:numPr>
        <w:ind w:left="357"/>
        <w:sectPr w:rsidR="00887517" w:rsidRPr="00CA13ED" w:rsidSect="00A47308">
          <w:pgSz w:w="8392" w:h="11907" w:code="11"/>
          <w:pgMar w:top="709" w:right="709" w:bottom="709" w:left="2268" w:header="567" w:footer="720" w:gutter="0"/>
          <w:cols w:space="720"/>
          <w:titlePg/>
          <w:docGrid w:linePitch="360"/>
        </w:sectPr>
      </w:pPr>
    </w:p>
    <w:p w14:paraId="69D0019E" w14:textId="77777777" w:rsidR="00887517" w:rsidRPr="00CA13ED" w:rsidRDefault="00887517" w:rsidP="00C71317">
      <w:pPr>
        <w:pStyle w:val="Heading1"/>
        <w:rPr>
          <w:lang w:eastAsia="en-AU"/>
        </w:rPr>
      </w:pPr>
      <w:bookmarkStart w:id="58" w:name="_Toc475456047"/>
      <w:r w:rsidRPr="00CA13ED">
        <w:rPr>
          <w:lang w:eastAsia="en-AU"/>
        </w:rPr>
        <w:lastRenderedPageBreak/>
        <w:t>Conversion du projet</w:t>
      </w:r>
      <w:bookmarkEnd w:id="58"/>
    </w:p>
    <w:p w14:paraId="6BDAECA1" w14:textId="77777777" w:rsidR="00887517" w:rsidRPr="00CA13ED" w:rsidRDefault="00887517" w:rsidP="00887517">
      <w:pPr>
        <w:numPr>
          <w:ilvl w:val="0"/>
          <w:numId w:val="5"/>
        </w:numPr>
        <w:spacing w:before="240" w:after="120"/>
        <w:outlineLvl w:val="1"/>
        <w:rPr>
          <w:rFonts w:eastAsia="Times New Roman"/>
          <w:b/>
          <w:bCs/>
          <w:color w:val="000000"/>
          <w:sz w:val="28"/>
          <w:szCs w:val="28"/>
          <w:lang w:eastAsia="en-AU"/>
        </w:rPr>
      </w:pPr>
      <w:r w:rsidRPr="00CA13ED">
        <w:rPr>
          <w:rFonts w:eastAsia="Times New Roman"/>
          <w:b/>
          <w:bCs/>
          <w:color w:val="000000"/>
          <w:sz w:val="28"/>
          <w:szCs w:val="28"/>
          <w:lang w:eastAsia="en-AU"/>
        </w:rPr>
        <w:t>Introduction</w:t>
      </w:r>
    </w:p>
    <w:p w14:paraId="48B4BB59" w14:textId="0BF35715" w:rsidR="00887517" w:rsidRPr="00CA13ED" w:rsidRDefault="00887517" w:rsidP="009911B3">
      <w:pPr>
        <w:spacing w:after="120"/>
        <w:rPr>
          <w:rFonts w:eastAsia="Times New Roman"/>
          <w:color w:val="000000"/>
          <w:szCs w:val="22"/>
          <w:lang w:eastAsia="en-AU"/>
        </w:rPr>
      </w:pPr>
      <w:r w:rsidRPr="00CA13ED">
        <w:rPr>
          <w:rFonts w:eastAsia="Times New Roman"/>
          <w:color w:val="000000"/>
          <w:szCs w:val="22"/>
          <w:lang w:eastAsia="en-AU"/>
        </w:rPr>
        <w:t>Si vous avez jamais besoin de renommer votre projet, réduire la taille de votre projet, modifiez les noms d’utilisateur, modifier l’encodage ou lutt</w:t>
      </w:r>
      <w:r w:rsidR="009911B3">
        <w:rPr>
          <w:rFonts w:eastAsia="Times New Roman"/>
          <w:color w:val="000000"/>
          <w:szCs w:val="22"/>
          <w:lang w:eastAsia="en-AU"/>
        </w:rPr>
        <w:t>er</w:t>
      </w:r>
      <w:r w:rsidRPr="00CA13ED">
        <w:rPr>
          <w:rFonts w:eastAsia="Times New Roman"/>
          <w:color w:val="000000"/>
          <w:szCs w:val="22"/>
          <w:lang w:eastAsia="en-AU"/>
        </w:rPr>
        <w:t xml:space="preserve"> avec des signes diacritiques composé</w:t>
      </w:r>
      <w:r w:rsidR="00D51B84" w:rsidRPr="00CA13ED">
        <w:rPr>
          <w:rFonts w:eastAsia="Times New Roman"/>
          <w:color w:val="000000"/>
          <w:szCs w:val="22"/>
          <w:lang w:eastAsia="en-AU"/>
        </w:rPr>
        <w:t>s/</w:t>
      </w:r>
      <w:r w:rsidRPr="00CA13ED">
        <w:rPr>
          <w:rFonts w:eastAsia="Times New Roman"/>
          <w:color w:val="000000"/>
          <w:szCs w:val="22"/>
          <w:lang w:eastAsia="en-AU"/>
        </w:rPr>
        <w:t>décomposé</w:t>
      </w:r>
      <w:r w:rsidR="00D51B84" w:rsidRPr="00CA13ED">
        <w:rPr>
          <w:rFonts w:eastAsia="Times New Roman"/>
          <w:color w:val="000000"/>
          <w:szCs w:val="22"/>
          <w:lang w:eastAsia="en-AU"/>
        </w:rPr>
        <w:t>s,</w:t>
      </w:r>
      <w:r w:rsidRPr="00CA13ED">
        <w:rPr>
          <w:rFonts w:eastAsia="Times New Roman"/>
          <w:color w:val="000000"/>
          <w:szCs w:val="22"/>
          <w:lang w:eastAsia="en-AU"/>
        </w:rPr>
        <w:t xml:space="preserve"> l</w:t>
      </w:r>
      <w:r w:rsidR="00D51B84" w:rsidRPr="00CA13ED">
        <w:rPr>
          <w:rFonts w:eastAsia="Times New Roman"/>
          <w:color w:val="000000"/>
          <w:szCs w:val="22"/>
          <w:lang w:eastAsia="en-AU"/>
        </w:rPr>
        <w:t>’</w:t>
      </w:r>
      <w:r w:rsidRPr="00CA13ED">
        <w:rPr>
          <w:rFonts w:eastAsia="Times New Roman"/>
          <w:color w:val="000000"/>
          <w:szCs w:val="22"/>
          <w:lang w:eastAsia="en-AU"/>
        </w:rPr>
        <w:t xml:space="preserve">outil </w:t>
      </w:r>
      <w:proofErr w:type="spellStart"/>
      <w:r w:rsidRPr="00CA13ED">
        <w:rPr>
          <w:rFonts w:eastAsia="Times New Roman"/>
          <w:i/>
          <w:iCs/>
          <w:color w:val="000000"/>
          <w:szCs w:val="22"/>
          <w:lang w:eastAsia="en-AU"/>
        </w:rPr>
        <w:t>Convert</w:t>
      </w:r>
      <w:proofErr w:type="spellEnd"/>
      <w:r w:rsidRPr="00CA13ED">
        <w:rPr>
          <w:rFonts w:eastAsia="Times New Roman"/>
          <w:i/>
          <w:iCs/>
          <w:color w:val="000000"/>
          <w:szCs w:val="22"/>
          <w:lang w:eastAsia="en-AU"/>
        </w:rPr>
        <w:t xml:space="preserve"> projet</w:t>
      </w:r>
      <w:r w:rsidRPr="00CA13ED">
        <w:rPr>
          <w:rFonts w:eastAsia="Times New Roman"/>
          <w:color w:val="000000"/>
          <w:szCs w:val="22"/>
          <w:lang w:eastAsia="en-AU"/>
        </w:rPr>
        <w:t xml:space="preserve"> </w:t>
      </w:r>
      <w:r w:rsidR="00D51B84" w:rsidRPr="00CA13ED">
        <w:rPr>
          <w:rFonts w:eastAsia="Times New Roman"/>
          <w:color w:val="000000"/>
          <w:szCs w:val="22"/>
          <w:lang w:eastAsia="en-AU"/>
        </w:rPr>
        <w:t>[</w:t>
      </w:r>
      <w:r w:rsidRPr="00CA13ED">
        <w:rPr>
          <w:rFonts w:eastAsia="Times New Roman"/>
          <w:color w:val="000000"/>
          <w:szCs w:val="22"/>
          <w:lang w:eastAsia="en-AU"/>
        </w:rPr>
        <w:t>convertir projet</w:t>
      </w:r>
      <w:r w:rsidR="00D51B84" w:rsidRPr="00CA13ED">
        <w:rPr>
          <w:rFonts w:eastAsia="Times New Roman"/>
          <w:color w:val="000000"/>
          <w:szCs w:val="22"/>
          <w:lang w:eastAsia="en-AU"/>
        </w:rPr>
        <w:t>]</w:t>
      </w:r>
      <w:r w:rsidRPr="00CA13ED">
        <w:rPr>
          <w:rFonts w:eastAsia="Times New Roman"/>
          <w:color w:val="000000"/>
          <w:szCs w:val="22"/>
          <w:lang w:eastAsia="en-AU"/>
        </w:rPr>
        <w:t xml:space="preserve"> vous aidera à résoudre ces problèmes.</w:t>
      </w:r>
    </w:p>
    <w:p w14:paraId="58841DAC" w14:textId="198823ED" w:rsidR="00887517" w:rsidRPr="00CA13ED" w:rsidRDefault="00887517" w:rsidP="00887517">
      <w:pPr>
        <w:numPr>
          <w:ilvl w:val="0"/>
          <w:numId w:val="5"/>
        </w:numPr>
        <w:spacing w:before="240" w:after="120"/>
        <w:outlineLvl w:val="2"/>
        <w:rPr>
          <w:rFonts w:eastAsia="Times New Roman"/>
          <w:i/>
          <w:iCs/>
          <w:color w:val="000000"/>
          <w:szCs w:val="22"/>
          <w:lang w:eastAsia="en-AU"/>
        </w:rPr>
      </w:pPr>
      <w:r w:rsidRPr="00CA13ED">
        <w:rPr>
          <w:rFonts w:eastAsia="Times New Roman"/>
          <w:i/>
          <w:iCs/>
          <w:color w:val="000000"/>
          <w:szCs w:val="22"/>
          <w:lang w:eastAsia="en-AU"/>
        </w:rPr>
        <w:t>Où en sommes-nous</w:t>
      </w:r>
      <w:r w:rsidR="00A0237B" w:rsidRPr="00CA13ED">
        <w:rPr>
          <w:rFonts w:eastAsia="Times New Roman"/>
          <w:i/>
          <w:iCs/>
          <w:color w:val="000000"/>
          <w:szCs w:val="22"/>
          <w:lang w:eastAsia="en-AU"/>
        </w:rPr>
        <w:t> </w:t>
      </w:r>
      <w:r w:rsidRPr="00CA13ED">
        <w:rPr>
          <w:rFonts w:eastAsia="Times New Roman"/>
          <w:i/>
          <w:iCs/>
          <w:color w:val="000000"/>
          <w:szCs w:val="22"/>
          <w:lang w:eastAsia="en-AU"/>
        </w:rPr>
        <w:t>?</w:t>
      </w:r>
    </w:p>
    <w:p w14:paraId="5F732F3E" w14:textId="6C40546F" w:rsidR="00887517" w:rsidRPr="00CA13ED" w:rsidRDefault="00887517" w:rsidP="00887517">
      <w:pPr>
        <w:spacing w:after="120"/>
        <w:rPr>
          <w:rFonts w:eastAsia="Times New Roman"/>
          <w:color w:val="000000"/>
          <w:szCs w:val="22"/>
          <w:lang w:eastAsia="en-AU"/>
        </w:rPr>
      </w:pPr>
      <w:r w:rsidRPr="00CA13ED">
        <w:rPr>
          <w:rFonts w:eastAsia="Times New Roman"/>
          <w:color w:val="000000"/>
          <w:szCs w:val="22"/>
          <w:lang w:eastAsia="en-AU"/>
        </w:rPr>
        <w:t>Vous devez être l’administrateur du projet à faire ces conversions.</w:t>
      </w:r>
    </w:p>
    <w:p w14:paraId="60E83C9B" w14:textId="4E5E0E46" w:rsidR="00887517" w:rsidRPr="00CA13ED" w:rsidRDefault="00887517" w:rsidP="00887517">
      <w:pPr>
        <w:numPr>
          <w:ilvl w:val="0"/>
          <w:numId w:val="5"/>
        </w:numPr>
        <w:spacing w:before="240" w:after="120"/>
        <w:outlineLvl w:val="2"/>
        <w:rPr>
          <w:rFonts w:eastAsia="Times New Roman"/>
          <w:i/>
          <w:iCs/>
          <w:color w:val="000000"/>
          <w:szCs w:val="22"/>
          <w:lang w:eastAsia="en-AU"/>
        </w:rPr>
      </w:pPr>
      <w:r w:rsidRPr="00CA13ED">
        <w:rPr>
          <w:rFonts w:eastAsia="Times New Roman"/>
          <w:i/>
          <w:iCs/>
          <w:color w:val="000000"/>
          <w:szCs w:val="22"/>
          <w:lang w:eastAsia="en-AU"/>
        </w:rPr>
        <w:t>Pourquoi est-ce important</w:t>
      </w:r>
      <w:r w:rsidR="00A0237B" w:rsidRPr="00CA13ED">
        <w:rPr>
          <w:rFonts w:eastAsia="Times New Roman"/>
          <w:i/>
          <w:iCs/>
          <w:color w:val="000000"/>
          <w:szCs w:val="22"/>
          <w:lang w:eastAsia="en-AU"/>
        </w:rPr>
        <w:t> </w:t>
      </w:r>
      <w:r w:rsidRPr="00CA13ED">
        <w:rPr>
          <w:rFonts w:eastAsia="Times New Roman"/>
          <w:i/>
          <w:iCs/>
          <w:color w:val="000000"/>
          <w:szCs w:val="22"/>
          <w:lang w:eastAsia="en-AU"/>
        </w:rPr>
        <w:t>?</w:t>
      </w:r>
    </w:p>
    <w:p w14:paraId="4869F367" w14:textId="5F461C84" w:rsidR="00887517" w:rsidRPr="00CA13ED" w:rsidRDefault="00887517" w:rsidP="00887517">
      <w:pPr>
        <w:spacing w:after="120"/>
        <w:rPr>
          <w:rFonts w:eastAsia="Times New Roman"/>
          <w:color w:val="000000"/>
          <w:szCs w:val="22"/>
          <w:lang w:eastAsia="en-AU"/>
        </w:rPr>
      </w:pPr>
      <w:r w:rsidRPr="00CA13ED">
        <w:rPr>
          <w:rFonts w:eastAsia="Times New Roman"/>
          <w:color w:val="000000"/>
          <w:szCs w:val="22"/>
          <w:lang w:eastAsia="en-AU"/>
        </w:rPr>
        <w:t xml:space="preserve">Il n’est que possible d’apporter quelques modifications au projet dans le propriétés et paramètres du projet. Ces changements majeurs nécessitent qu’un nouveau projet </w:t>
      </w:r>
      <w:r w:rsidR="00D51B84" w:rsidRPr="00CA13ED">
        <w:rPr>
          <w:rFonts w:eastAsia="Times New Roman"/>
          <w:color w:val="000000"/>
          <w:szCs w:val="22"/>
          <w:lang w:eastAsia="en-AU"/>
        </w:rPr>
        <w:t>soi</w:t>
      </w:r>
      <w:r w:rsidRPr="00CA13ED">
        <w:rPr>
          <w:rFonts w:eastAsia="Times New Roman"/>
          <w:color w:val="000000"/>
          <w:szCs w:val="22"/>
          <w:lang w:eastAsia="en-AU"/>
        </w:rPr>
        <w:t>t créé. L’outil convertir</w:t>
      </w:r>
      <w:r w:rsidR="00D51B84" w:rsidRPr="00CA13ED">
        <w:rPr>
          <w:rFonts w:eastAsia="Times New Roman"/>
          <w:color w:val="000000"/>
          <w:szCs w:val="22"/>
          <w:lang w:eastAsia="en-AU"/>
        </w:rPr>
        <w:t xml:space="preserve"> </w:t>
      </w:r>
      <w:r w:rsidRPr="00CA13ED">
        <w:rPr>
          <w:rFonts w:eastAsia="Times New Roman"/>
          <w:color w:val="000000"/>
          <w:szCs w:val="22"/>
          <w:lang w:eastAsia="en-AU"/>
        </w:rPr>
        <w:t>projet permet le nouveau projet de garder l’historique du projet.</w:t>
      </w:r>
    </w:p>
    <w:p w14:paraId="23ABA23E" w14:textId="4EDCBF0D" w:rsidR="00887517" w:rsidRPr="00CA13ED" w:rsidRDefault="00887517" w:rsidP="00887517">
      <w:pPr>
        <w:numPr>
          <w:ilvl w:val="0"/>
          <w:numId w:val="5"/>
        </w:numPr>
        <w:spacing w:before="240" w:after="120"/>
        <w:outlineLvl w:val="2"/>
        <w:rPr>
          <w:rFonts w:eastAsia="Times New Roman"/>
          <w:i/>
          <w:iCs/>
          <w:color w:val="000000"/>
          <w:szCs w:val="22"/>
          <w:lang w:eastAsia="en-AU"/>
        </w:rPr>
      </w:pPr>
      <w:r w:rsidRPr="00CA13ED">
        <w:rPr>
          <w:rFonts w:eastAsia="Times New Roman"/>
          <w:i/>
          <w:iCs/>
          <w:color w:val="000000"/>
          <w:szCs w:val="22"/>
          <w:lang w:eastAsia="en-AU"/>
        </w:rPr>
        <w:t>Qu’allons-nous faire</w:t>
      </w:r>
      <w:r w:rsidR="00A0237B" w:rsidRPr="00CA13ED">
        <w:rPr>
          <w:rFonts w:eastAsia="Times New Roman"/>
          <w:i/>
          <w:iCs/>
          <w:color w:val="000000"/>
          <w:szCs w:val="22"/>
          <w:lang w:eastAsia="en-AU"/>
        </w:rPr>
        <w:t> </w:t>
      </w:r>
      <w:r w:rsidRPr="00CA13ED">
        <w:rPr>
          <w:rFonts w:eastAsia="Times New Roman"/>
          <w:i/>
          <w:iCs/>
          <w:color w:val="000000"/>
          <w:szCs w:val="22"/>
          <w:lang w:eastAsia="en-AU"/>
        </w:rPr>
        <w:t>?</w:t>
      </w:r>
    </w:p>
    <w:p w14:paraId="0A7BE69D" w14:textId="5D5E79FD" w:rsidR="00887517" w:rsidRPr="00CA13ED" w:rsidRDefault="00887517" w:rsidP="00887517">
      <w:pPr>
        <w:spacing w:after="120"/>
        <w:rPr>
          <w:rFonts w:eastAsia="Times New Roman"/>
          <w:color w:val="000000"/>
          <w:szCs w:val="22"/>
          <w:lang w:eastAsia="en-AU"/>
        </w:rPr>
      </w:pPr>
      <w:r w:rsidRPr="00CA13ED">
        <w:rPr>
          <w:rFonts w:eastAsia="Times New Roman"/>
          <w:color w:val="000000"/>
          <w:szCs w:val="22"/>
          <w:lang w:eastAsia="en-AU"/>
        </w:rPr>
        <w:t>Nous allons travailler à travers les six changements qui peuvent être apportés à votre projet.</w:t>
      </w:r>
    </w:p>
    <w:p w14:paraId="4E4AD074" w14:textId="77777777" w:rsidR="00887517" w:rsidRPr="00CA13ED" w:rsidRDefault="00887517" w:rsidP="00887517">
      <w:pPr>
        <w:numPr>
          <w:ilvl w:val="0"/>
          <w:numId w:val="1"/>
        </w:numPr>
        <w:spacing w:after="60"/>
        <w:ind w:left="357" w:hanging="357"/>
        <w:rPr>
          <w:rFonts w:eastAsia="Times New Roman"/>
          <w:color w:val="000000"/>
          <w:szCs w:val="22"/>
          <w:lang w:eastAsia="en-AU"/>
        </w:rPr>
      </w:pPr>
      <w:r w:rsidRPr="00CA13ED">
        <w:rPr>
          <w:rFonts w:eastAsia="Times New Roman"/>
          <w:color w:val="000000"/>
          <w:szCs w:val="22"/>
          <w:lang w:eastAsia="en-AU"/>
        </w:rPr>
        <w:t>Changer le nom abrégé du projet</w:t>
      </w:r>
    </w:p>
    <w:p w14:paraId="272BCD8E" w14:textId="525F2D3C" w:rsidR="00887517" w:rsidRPr="00CA13ED" w:rsidRDefault="00887517" w:rsidP="00887517">
      <w:pPr>
        <w:numPr>
          <w:ilvl w:val="0"/>
          <w:numId w:val="1"/>
        </w:numPr>
        <w:spacing w:after="60"/>
        <w:ind w:left="357" w:hanging="357"/>
        <w:rPr>
          <w:rFonts w:eastAsia="Times New Roman"/>
          <w:color w:val="000000"/>
          <w:szCs w:val="22"/>
          <w:lang w:eastAsia="en-AU"/>
        </w:rPr>
      </w:pPr>
      <w:r w:rsidRPr="00CA13ED">
        <w:rPr>
          <w:rFonts w:eastAsia="Times New Roman"/>
          <w:color w:val="000000"/>
          <w:szCs w:val="22"/>
          <w:lang w:eastAsia="en-AU"/>
        </w:rPr>
        <w:t>Suppression des fichiers supprimés de l’historique du projet</w:t>
      </w:r>
    </w:p>
    <w:p w14:paraId="56798B23" w14:textId="0B22EFCC" w:rsidR="00887517" w:rsidRPr="00CA13ED" w:rsidRDefault="00887517" w:rsidP="00887517">
      <w:pPr>
        <w:numPr>
          <w:ilvl w:val="0"/>
          <w:numId w:val="1"/>
        </w:numPr>
        <w:spacing w:after="60"/>
        <w:ind w:left="357" w:hanging="357"/>
        <w:rPr>
          <w:rFonts w:eastAsia="Times New Roman"/>
          <w:color w:val="000000"/>
          <w:szCs w:val="22"/>
          <w:lang w:eastAsia="en-AU"/>
        </w:rPr>
      </w:pPr>
      <w:r w:rsidRPr="00CA13ED">
        <w:rPr>
          <w:rFonts w:eastAsia="Times New Roman"/>
          <w:color w:val="000000"/>
          <w:szCs w:val="22"/>
          <w:lang w:eastAsia="en-AU"/>
        </w:rPr>
        <w:t xml:space="preserve">Nettoyer historique de </w:t>
      </w:r>
      <w:r w:rsidR="007A53CE" w:rsidRPr="00CA13ED">
        <w:rPr>
          <w:rFonts w:eastAsia="Times New Roman"/>
          <w:color w:val="000000"/>
          <w:szCs w:val="22"/>
          <w:lang w:eastAsia="en-AU"/>
        </w:rPr>
        <w:t>Paratext</w:t>
      </w:r>
      <w:r w:rsidR="00F5263E" w:rsidRPr="00CA13ED">
        <w:rPr>
          <w:rFonts w:eastAsia="Times New Roman"/>
          <w:color w:val="000000"/>
          <w:szCs w:val="22"/>
          <w:lang w:eastAsia="en-AU"/>
        </w:rPr>
        <w:t xml:space="preserve"> </w:t>
      </w:r>
      <w:r w:rsidRPr="00CA13ED">
        <w:rPr>
          <w:rFonts w:eastAsia="Times New Roman"/>
          <w:color w:val="000000"/>
          <w:szCs w:val="22"/>
          <w:lang w:eastAsia="en-AU"/>
        </w:rPr>
        <w:t>Live</w:t>
      </w:r>
    </w:p>
    <w:p w14:paraId="0FDBB3A8" w14:textId="57A96BD5" w:rsidR="00887517" w:rsidRPr="00CA13ED" w:rsidRDefault="00887517" w:rsidP="00887517">
      <w:pPr>
        <w:numPr>
          <w:ilvl w:val="0"/>
          <w:numId w:val="1"/>
        </w:numPr>
        <w:spacing w:after="60"/>
        <w:ind w:left="357" w:hanging="357"/>
        <w:rPr>
          <w:rFonts w:eastAsia="Times New Roman"/>
          <w:color w:val="000000"/>
          <w:szCs w:val="22"/>
          <w:lang w:eastAsia="en-AU"/>
        </w:rPr>
      </w:pPr>
      <w:r w:rsidRPr="00CA13ED">
        <w:rPr>
          <w:rFonts w:eastAsia="Times New Roman"/>
          <w:color w:val="000000"/>
          <w:szCs w:val="22"/>
          <w:lang w:eastAsia="en-AU"/>
        </w:rPr>
        <w:t xml:space="preserve">Convertir l’encodage à 65001 </w:t>
      </w:r>
      <w:r w:rsidR="00D51B84" w:rsidRPr="00CA13ED">
        <w:rPr>
          <w:rFonts w:eastAsia="Times New Roman"/>
          <w:color w:val="000000"/>
          <w:szCs w:val="22"/>
          <w:lang w:eastAsia="en-AU"/>
        </w:rPr>
        <w:t>—</w:t>
      </w:r>
      <w:r w:rsidRPr="00CA13ED">
        <w:rPr>
          <w:rFonts w:eastAsia="Times New Roman"/>
          <w:color w:val="000000"/>
          <w:szCs w:val="22"/>
          <w:lang w:eastAsia="en-AU"/>
        </w:rPr>
        <w:t xml:space="preserve"> Unicode </w:t>
      </w:r>
      <w:r w:rsidR="00D51B84" w:rsidRPr="00CA13ED">
        <w:rPr>
          <w:rFonts w:eastAsia="Times New Roman"/>
          <w:color w:val="000000"/>
          <w:szCs w:val="22"/>
          <w:lang w:eastAsia="en-AU"/>
        </w:rPr>
        <w:t>[</w:t>
      </w:r>
      <w:r w:rsidRPr="00CA13ED">
        <w:rPr>
          <w:rFonts w:eastAsia="Times New Roman"/>
          <w:color w:val="000000"/>
          <w:szCs w:val="22"/>
          <w:lang w:eastAsia="en-AU"/>
        </w:rPr>
        <w:t>UTF8</w:t>
      </w:r>
      <w:r w:rsidR="00D51B84" w:rsidRPr="00CA13ED">
        <w:rPr>
          <w:rFonts w:eastAsia="Times New Roman"/>
          <w:color w:val="000000"/>
          <w:szCs w:val="22"/>
          <w:lang w:eastAsia="en-AU"/>
        </w:rPr>
        <w:t>]</w:t>
      </w:r>
    </w:p>
    <w:p w14:paraId="7A87E3C2" w14:textId="44AEE9A5" w:rsidR="00887517" w:rsidRPr="00CA13ED" w:rsidRDefault="00887517" w:rsidP="00887517">
      <w:pPr>
        <w:numPr>
          <w:ilvl w:val="0"/>
          <w:numId w:val="1"/>
        </w:numPr>
        <w:spacing w:after="60"/>
        <w:ind w:left="357" w:hanging="357"/>
        <w:rPr>
          <w:rFonts w:eastAsia="Times New Roman"/>
          <w:color w:val="000000"/>
          <w:szCs w:val="22"/>
          <w:lang w:eastAsia="en-AU"/>
        </w:rPr>
      </w:pPr>
      <w:r w:rsidRPr="00CA13ED">
        <w:rPr>
          <w:rFonts w:eastAsia="Times New Roman"/>
          <w:color w:val="000000"/>
          <w:szCs w:val="22"/>
          <w:lang w:eastAsia="en-AU"/>
        </w:rPr>
        <w:t xml:space="preserve">Normalisation </w:t>
      </w:r>
      <w:r w:rsidR="00D51B84" w:rsidRPr="00CA13ED">
        <w:rPr>
          <w:rFonts w:eastAsia="Times New Roman"/>
          <w:color w:val="000000"/>
          <w:szCs w:val="22"/>
          <w:lang w:eastAsia="en-AU"/>
        </w:rPr>
        <w:t>—</w:t>
      </w:r>
      <w:r w:rsidRPr="00CA13ED">
        <w:rPr>
          <w:rFonts w:eastAsia="Times New Roman"/>
          <w:color w:val="000000"/>
          <w:szCs w:val="22"/>
          <w:lang w:eastAsia="en-AU"/>
        </w:rPr>
        <w:t xml:space="preserve"> composé ou décomposée</w:t>
      </w:r>
    </w:p>
    <w:p w14:paraId="4A397E5D" w14:textId="017E3F7D" w:rsidR="00887517" w:rsidRPr="00CA13ED" w:rsidRDefault="00887517" w:rsidP="00887517">
      <w:pPr>
        <w:numPr>
          <w:ilvl w:val="0"/>
          <w:numId w:val="1"/>
        </w:numPr>
        <w:spacing w:after="60"/>
        <w:ind w:left="357" w:hanging="357"/>
        <w:rPr>
          <w:rFonts w:eastAsia="Times New Roman"/>
          <w:color w:val="000000"/>
          <w:szCs w:val="22"/>
          <w:lang w:eastAsia="en-AU"/>
        </w:rPr>
      </w:pPr>
      <w:r w:rsidRPr="00CA13ED">
        <w:rPr>
          <w:rFonts w:eastAsia="Times New Roman"/>
          <w:color w:val="000000"/>
          <w:szCs w:val="22"/>
          <w:lang w:eastAsia="en-AU"/>
        </w:rPr>
        <w:t>Remplacement de vieux noms d’utilisateur</w:t>
      </w:r>
    </w:p>
    <w:p w14:paraId="1AB19D6A" w14:textId="77777777" w:rsidR="00887517" w:rsidRPr="00CA13ED" w:rsidRDefault="00887517" w:rsidP="00887517">
      <w:pPr>
        <w:spacing w:after="120"/>
        <w:rPr>
          <w:rFonts w:eastAsia="Times New Roman"/>
          <w:color w:val="000000"/>
          <w:szCs w:val="22"/>
          <w:lang w:eastAsia="en-AU"/>
        </w:rPr>
      </w:pPr>
      <w:r w:rsidRPr="00CA13ED">
        <w:rPr>
          <w:rFonts w:eastAsia="Times New Roman"/>
          <w:color w:val="000000"/>
          <w:szCs w:val="22"/>
          <w:lang w:eastAsia="en-AU"/>
        </w:rPr>
        <w:t> </w:t>
      </w:r>
    </w:p>
    <w:p w14:paraId="2AF0A701" w14:textId="77777777" w:rsidR="00887517" w:rsidRPr="00CA13ED" w:rsidRDefault="00887517" w:rsidP="00C71317">
      <w:pPr>
        <w:pStyle w:val="Rsum"/>
        <w:rPr>
          <w:lang w:eastAsia="en-AU"/>
        </w:rPr>
      </w:pPr>
      <w:r w:rsidRPr="00CA13ED">
        <w:rPr>
          <w:lang w:eastAsia="en-AU"/>
        </w:rPr>
        <w:lastRenderedPageBreak/>
        <w:t>Résumé</w:t>
      </w:r>
    </w:p>
    <w:p w14:paraId="6D438D61" w14:textId="77777777" w:rsidR="00887517" w:rsidRPr="00CA13ED" w:rsidRDefault="00887517" w:rsidP="00887517">
      <w:pPr>
        <w:spacing w:after="120"/>
        <w:rPr>
          <w:rFonts w:eastAsia="Times New Roman"/>
          <w:color w:val="000000"/>
          <w:szCs w:val="22"/>
          <w:lang w:eastAsia="en-AU"/>
        </w:rPr>
      </w:pPr>
      <w:r w:rsidRPr="00CA13ED">
        <w:rPr>
          <w:rFonts w:eastAsia="Times New Roman"/>
          <w:color w:val="000000"/>
          <w:szCs w:val="22"/>
          <w:lang w:eastAsia="en-AU"/>
        </w:rPr>
        <w:t>Ce module vous montre Commentaire général :</w:t>
      </w:r>
    </w:p>
    <w:p w14:paraId="190447D4" w14:textId="77777777" w:rsidR="005D3689" w:rsidRPr="00CA13ED" w:rsidRDefault="005D3689" w:rsidP="005D3689">
      <w:pPr>
        <w:pStyle w:val="Heading4"/>
        <w:rPr>
          <w:lang w:eastAsia="en-AU"/>
        </w:rPr>
      </w:pPr>
      <w:bookmarkStart w:id="59" w:name="_Toc475456048"/>
      <w:r w:rsidRPr="00CA13ED">
        <w:rPr>
          <w:lang w:eastAsia="en-AU"/>
        </w:rPr>
        <w:t>Pour convertir un projet</w:t>
      </w:r>
      <w:bookmarkEnd w:id="59"/>
    </w:p>
    <w:p w14:paraId="54444FA1" w14:textId="77777777" w:rsidR="005D3689" w:rsidRPr="00CA13ED" w:rsidRDefault="005D3689" w:rsidP="00887517">
      <w:pPr>
        <w:numPr>
          <w:ilvl w:val="0"/>
          <w:numId w:val="1"/>
        </w:numPr>
        <w:spacing w:after="160" w:line="257" w:lineRule="atLeast"/>
        <w:rPr>
          <w:rFonts w:eastAsia="Times New Roman"/>
          <w:sz w:val="24"/>
          <w:lang w:eastAsia="en-AU"/>
        </w:rPr>
      </w:pPr>
      <w:r w:rsidRPr="00CA13ED">
        <w:rPr>
          <w:rFonts w:eastAsia="Times New Roman"/>
          <w:sz w:val="24"/>
          <w:lang w:eastAsia="en-AU"/>
        </w:rPr>
        <w:t>Dans le menu </w:t>
      </w:r>
      <w:r w:rsidRPr="00CA13ED">
        <w:rPr>
          <w:rFonts w:ascii="Arial" w:eastAsia="Times New Roman" w:hAnsi="Arial" w:cs="Arial"/>
          <w:b/>
          <w:bCs/>
          <w:sz w:val="20"/>
          <w:szCs w:val="20"/>
          <w:lang w:eastAsia="en-AU"/>
        </w:rPr>
        <w:t>Outils</w:t>
      </w:r>
      <w:r w:rsidRPr="00CA13ED">
        <w:rPr>
          <w:rFonts w:eastAsia="Times New Roman"/>
          <w:sz w:val="24"/>
          <w:lang w:eastAsia="en-AU"/>
        </w:rPr>
        <w:t>, choisissez </w:t>
      </w:r>
      <w:r w:rsidRPr="00CA13ED">
        <w:rPr>
          <w:rFonts w:ascii="Arial" w:eastAsia="Times New Roman" w:hAnsi="Arial" w:cs="Arial"/>
          <w:b/>
          <w:bCs/>
          <w:sz w:val="20"/>
          <w:szCs w:val="20"/>
          <w:lang w:eastAsia="en-AU"/>
        </w:rPr>
        <w:t>Avancé</w:t>
      </w:r>
      <w:r w:rsidRPr="00CA13ED">
        <w:rPr>
          <w:rFonts w:eastAsia="Times New Roman"/>
          <w:sz w:val="24"/>
          <w:lang w:eastAsia="en-AU"/>
        </w:rPr>
        <w:t>, puis de </w:t>
      </w:r>
      <w:proofErr w:type="spellStart"/>
      <w:r w:rsidRPr="00CA13ED">
        <w:rPr>
          <w:rFonts w:ascii="Arial" w:eastAsia="Times New Roman" w:hAnsi="Arial" w:cs="Arial"/>
          <w:b/>
          <w:bCs/>
          <w:sz w:val="20"/>
          <w:szCs w:val="20"/>
          <w:lang w:eastAsia="en-AU"/>
        </w:rPr>
        <w:t>Convert</w:t>
      </w:r>
      <w:proofErr w:type="spellEnd"/>
      <w:r w:rsidRPr="00CA13ED">
        <w:rPr>
          <w:rFonts w:ascii="Arial" w:eastAsia="Times New Roman" w:hAnsi="Arial" w:cs="Arial"/>
          <w:b/>
          <w:bCs/>
          <w:sz w:val="20"/>
          <w:szCs w:val="20"/>
          <w:lang w:eastAsia="en-AU"/>
        </w:rPr>
        <w:t xml:space="preserve"> </w:t>
      </w:r>
      <w:proofErr w:type="spellStart"/>
      <w:r w:rsidRPr="00CA13ED">
        <w:rPr>
          <w:rFonts w:ascii="Arial" w:eastAsia="Times New Roman" w:hAnsi="Arial" w:cs="Arial"/>
          <w:b/>
          <w:bCs/>
          <w:sz w:val="20"/>
          <w:szCs w:val="20"/>
          <w:lang w:eastAsia="en-AU"/>
        </w:rPr>
        <w:t>project</w:t>
      </w:r>
      <w:proofErr w:type="spellEnd"/>
    </w:p>
    <w:p w14:paraId="5BAFB57E" w14:textId="77777777" w:rsidR="005D3689" w:rsidRPr="00CA13ED" w:rsidRDefault="005D3689" w:rsidP="00887517">
      <w:pPr>
        <w:spacing w:after="160" w:line="257" w:lineRule="atLeast"/>
        <w:ind w:left="360"/>
        <w:rPr>
          <w:rFonts w:eastAsia="Times New Roman"/>
          <w:sz w:val="24"/>
          <w:lang w:eastAsia="en-AU"/>
        </w:rPr>
      </w:pPr>
      <w:r w:rsidRPr="00CA13ED">
        <w:rPr>
          <w:noProof/>
          <w:lang w:val="en-AU" w:eastAsia="en-AU"/>
        </w:rPr>
        <w:drawing>
          <wp:inline distT="0" distB="0" distL="0" distR="0" wp14:anchorId="2A38FA12" wp14:editId="66DE58E8">
            <wp:extent cx="2880117" cy="1931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93727" cy="1940668"/>
                    </a:xfrm>
                    <a:prstGeom prst="rect">
                      <a:avLst/>
                    </a:prstGeom>
                  </pic:spPr>
                </pic:pic>
              </a:graphicData>
            </a:graphic>
          </wp:inline>
        </w:drawing>
      </w:r>
    </w:p>
    <w:p w14:paraId="7ED29316" w14:textId="77777777" w:rsidR="005D3689" w:rsidRPr="00CA13ED" w:rsidRDefault="005D3689" w:rsidP="005D3689">
      <w:pPr>
        <w:pStyle w:val="Heading4"/>
        <w:rPr>
          <w:lang w:eastAsia="en-AU"/>
        </w:rPr>
      </w:pPr>
      <w:bookmarkStart w:id="60" w:name="_Toc475456049"/>
      <w:r w:rsidRPr="00CA13ED">
        <w:rPr>
          <w:lang w:eastAsia="en-AU"/>
        </w:rPr>
        <w:t>Changer le nom abrégé du projet</w:t>
      </w:r>
      <w:bookmarkEnd w:id="60"/>
    </w:p>
    <w:p w14:paraId="6F61BDE8" w14:textId="77777777" w:rsidR="005D3689" w:rsidRPr="00CA13ED" w:rsidRDefault="005D3689" w:rsidP="00887517">
      <w:pPr>
        <w:numPr>
          <w:ilvl w:val="0"/>
          <w:numId w:val="1"/>
        </w:numPr>
        <w:spacing w:after="160" w:line="257" w:lineRule="atLeast"/>
        <w:rPr>
          <w:rFonts w:eastAsia="Times New Roman"/>
          <w:sz w:val="24"/>
          <w:lang w:eastAsia="en-AU"/>
        </w:rPr>
      </w:pPr>
      <w:r w:rsidRPr="00CA13ED">
        <w:rPr>
          <w:rFonts w:eastAsia="Times New Roman"/>
          <w:sz w:val="24"/>
          <w:lang w:eastAsia="en-AU"/>
        </w:rPr>
        <w:t>Confirmer que l’ancien nom du projet est correct. [Sinon, fermez le dialogue et cliquez dans la fenêtre projet correct et accéder à la boîte de dialogue Nouveau.]</w:t>
      </w:r>
    </w:p>
    <w:p w14:paraId="13BF647F" w14:textId="77777777" w:rsidR="005D3689" w:rsidRPr="00CA13ED" w:rsidRDefault="005D3689" w:rsidP="00887517">
      <w:pPr>
        <w:numPr>
          <w:ilvl w:val="0"/>
          <w:numId w:val="1"/>
        </w:numPr>
        <w:spacing w:after="160" w:line="257" w:lineRule="atLeast"/>
        <w:rPr>
          <w:rFonts w:eastAsia="Times New Roman"/>
          <w:sz w:val="24"/>
          <w:lang w:eastAsia="en-AU"/>
        </w:rPr>
      </w:pPr>
      <w:r w:rsidRPr="00CA13ED">
        <w:rPr>
          <w:rFonts w:eastAsia="Times New Roman"/>
          <w:sz w:val="24"/>
          <w:lang w:eastAsia="en-AU"/>
        </w:rPr>
        <w:t>Entrez le nouveau nom abrégé pour le projet</w:t>
      </w:r>
      <w:r>
        <w:rPr>
          <w:rFonts w:eastAsia="Times New Roman"/>
          <w:sz w:val="24"/>
          <w:lang w:eastAsia="en-AU"/>
        </w:rPr>
        <w:t> </w:t>
      </w:r>
      <w:r w:rsidRPr="00CA13ED">
        <w:rPr>
          <w:rFonts w:eastAsia="Times New Roman"/>
          <w:sz w:val="24"/>
          <w:lang w:eastAsia="en-AU"/>
        </w:rPr>
        <w:t>dans</w:t>
      </w:r>
      <w:r w:rsidRPr="00CA13ED">
        <w:rPr>
          <w:rFonts w:ascii="Arial" w:eastAsia="Times New Roman" w:hAnsi="Arial" w:cs="Arial"/>
          <w:b/>
          <w:bCs/>
          <w:sz w:val="20"/>
          <w:szCs w:val="20"/>
          <w:lang w:eastAsia="en-AU"/>
        </w:rPr>
        <w:t>[1]</w:t>
      </w:r>
      <w:r w:rsidRPr="00CA13ED">
        <w:rPr>
          <w:rFonts w:eastAsia="Times New Roman"/>
          <w:sz w:val="24"/>
          <w:lang w:eastAsia="en-AU"/>
        </w:rPr>
        <w:t>.</w:t>
      </w:r>
    </w:p>
    <w:p w14:paraId="307F0F50" w14:textId="77777777" w:rsidR="005D3689" w:rsidRPr="00CA13ED" w:rsidRDefault="005D3689" w:rsidP="005D3689">
      <w:pPr>
        <w:pStyle w:val="Heading4"/>
        <w:rPr>
          <w:lang w:eastAsia="en-AU"/>
        </w:rPr>
      </w:pPr>
      <w:bookmarkStart w:id="61" w:name="_Toc475456050"/>
      <w:r>
        <w:rPr>
          <w:lang w:eastAsia="en-AU"/>
        </w:rPr>
        <w:t>Balayage</w:t>
      </w:r>
      <w:r w:rsidRPr="00CA13ED">
        <w:rPr>
          <w:lang w:eastAsia="en-AU"/>
        </w:rPr>
        <w:t xml:space="preserve"> </w:t>
      </w:r>
      <w:r>
        <w:rPr>
          <w:lang w:eastAsia="en-AU"/>
        </w:rPr>
        <w:t xml:space="preserve">des </w:t>
      </w:r>
      <w:r w:rsidRPr="00CA13ED">
        <w:rPr>
          <w:lang w:eastAsia="en-AU"/>
        </w:rPr>
        <w:t>fi</w:t>
      </w:r>
      <w:r>
        <w:rPr>
          <w:lang w:eastAsia="en-AU"/>
        </w:rPr>
        <w:t>chi</w:t>
      </w:r>
      <w:r w:rsidRPr="00CA13ED">
        <w:rPr>
          <w:lang w:eastAsia="en-AU"/>
        </w:rPr>
        <w:t>e</w:t>
      </w:r>
      <w:r>
        <w:rPr>
          <w:lang w:eastAsia="en-AU"/>
        </w:rPr>
        <w:t>r</w:t>
      </w:r>
      <w:r w:rsidRPr="00CA13ED">
        <w:rPr>
          <w:lang w:eastAsia="en-AU"/>
        </w:rPr>
        <w:t>s supprim</w:t>
      </w:r>
      <w:r>
        <w:rPr>
          <w:lang w:eastAsia="en-AU"/>
        </w:rPr>
        <w:t>é</w:t>
      </w:r>
      <w:r w:rsidRPr="00CA13ED">
        <w:rPr>
          <w:lang w:eastAsia="en-AU"/>
        </w:rPr>
        <w:t xml:space="preserve"> d</w:t>
      </w:r>
      <w:r>
        <w:rPr>
          <w:lang w:eastAsia="en-AU"/>
        </w:rPr>
        <w:t>ans</w:t>
      </w:r>
      <w:r w:rsidRPr="00CA13ED">
        <w:rPr>
          <w:lang w:eastAsia="en-AU"/>
        </w:rPr>
        <w:t xml:space="preserve"> l’historique du projet</w:t>
      </w:r>
      <w:bookmarkEnd w:id="61"/>
    </w:p>
    <w:p w14:paraId="157B4C3A" w14:textId="77777777" w:rsidR="005D3689" w:rsidRPr="00CA13ED" w:rsidRDefault="005D3689" w:rsidP="009911B3">
      <w:pPr>
        <w:pStyle w:val="ListBullet"/>
        <w:rPr>
          <w:lang w:eastAsia="en-AU"/>
        </w:rPr>
      </w:pPr>
      <w:r w:rsidRPr="00CA13ED">
        <w:rPr>
          <w:rFonts w:ascii="Arial" w:hAnsi="Arial" w:cs="Arial"/>
          <w:b/>
          <w:bCs/>
          <w:sz w:val="20"/>
          <w:szCs w:val="20"/>
          <w:lang w:eastAsia="en-AU"/>
        </w:rPr>
        <w:t>[2]</w:t>
      </w:r>
      <w:r w:rsidRPr="00CA13ED">
        <w:rPr>
          <w:rFonts w:ascii="Arial" w:hAnsi="Arial" w:cs="Arial"/>
          <w:b/>
          <w:bCs/>
          <w:lang w:eastAsia="en-AU"/>
        </w:rPr>
        <w:t> </w:t>
      </w:r>
      <w:r w:rsidRPr="00CA13ED">
        <w:rPr>
          <w:lang w:eastAsia="en-AU"/>
        </w:rPr>
        <w:t>sélectionnez cette option si vous avez supprimé des fichiers [tels que les grandes illustrations] que vous ne souhaitez plus faire partie de l’historique du projet.</w:t>
      </w:r>
    </w:p>
    <w:p w14:paraId="36281095" w14:textId="77777777" w:rsidR="005D3689" w:rsidRPr="00CA13ED" w:rsidRDefault="005D3689" w:rsidP="005D3689">
      <w:pPr>
        <w:pStyle w:val="Heading4"/>
        <w:rPr>
          <w:lang w:eastAsia="en-AU"/>
        </w:rPr>
      </w:pPr>
      <w:bookmarkStart w:id="62" w:name="_Toc475456051"/>
      <w:r w:rsidRPr="00CA13ED">
        <w:rPr>
          <w:lang w:eastAsia="en-AU"/>
        </w:rPr>
        <w:lastRenderedPageBreak/>
        <w:t>Nettoyer historique de Paratext Live</w:t>
      </w:r>
      <w:bookmarkEnd w:id="62"/>
    </w:p>
    <w:p w14:paraId="3A10F0DB" w14:textId="77777777" w:rsidR="005D3689" w:rsidRPr="00CA13ED" w:rsidRDefault="005D3689" w:rsidP="00AF23D6">
      <w:pPr>
        <w:pStyle w:val="ListBullet"/>
        <w:rPr>
          <w:lang w:eastAsia="en-AU"/>
        </w:rPr>
      </w:pPr>
      <w:r w:rsidRPr="00CA13ED">
        <w:rPr>
          <w:rFonts w:ascii="Arial" w:hAnsi="Arial" w:cs="Arial"/>
          <w:b/>
          <w:bCs/>
          <w:sz w:val="20"/>
          <w:szCs w:val="20"/>
          <w:lang w:eastAsia="en-AU"/>
        </w:rPr>
        <w:t>[3] </w:t>
      </w:r>
      <w:r w:rsidRPr="00CA13ED">
        <w:rPr>
          <w:lang w:eastAsia="en-AU"/>
        </w:rPr>
        <w:t>sélectionnez cette option si vous avez édité le projet avec Paratext Live et que vous souhaitez remplacer les noms dans l’histoire du projet.</w:t>
      </w:r>
    </w:p>
    <w:p w14:paraId="36F4DB66" w14:textId="77777777" w:rsidR="005D3689" w:rsidRPr="00CA13ED" w:rsidRDefault="005D3689" w:rsidP="005D3689">
      <w:pPr>
        <w:pStyle w:val="Heading4"/>
        <w:rPr>
          <w:lang w:eastAsia="en-AU"/>
        </w:rPr>
      </w:pPr>
      <w:bookmarkStart w:id="63" w:name="_Toc475456052"/>
      <w:r w:rsidRPr="00CA13ED">
        <w:rPr>
          <w:lang w:eastAsia="en-AU"/>
        </w:rPr>
        <w:t>Convertir l’encodage à 65001 — Unicode [UTF8]</w:t>
      </w:r>
      <w:bookmarkEnd w:id="63"/>
    </w:p>
    <w:p w14:paraId="6A91A9B9" w14:textId="77777777" w:rsidR="005D3689" w:rsidRPr="00CA13ED" w:rsidRDefault="005D3689" w:rsidP="00AF23D6">
      <w:pPr>
        <w:pStyle w:val="ListBullet"/>
        <w:rPr>
          <w:lang w:eastAsia="en-AU"/>
        </w:rPr>
      </w:pPr>
      <w:r w:rsidRPr="00CA13ED">
        <w:rPr>
          <w:rFonts w:ascii="Arial" w:hAnsi="Arial" w:cs="Arial"/>
          <w:b/>
          <w:bCs/>
          <w:sz w:val="20"/>
          <w:szCs w:val="20"/>
          <w:lang w:eastAsia="en-AU"/>
        </w:rPr>
        <w:t>[4] </w:t>
      </w:r>
      <w:r w:rsidRPr="00CA13ED">
        <w:rPr>
          <w:lang w:eastAsia="en-AU"/>
        </w:rPr>
        <w:t>Sélectionnez cette option pour convertir un projet standard d’encodage Unicode. </w:t>
      </w:r>
    </w:p>
    <w:p w14:paraId="71291DF5" w14:textId="77777777" w:rsidR="005D3689" w:rsidRPr="00CA13ED" w:rsidRDefault="005D3689" w:rsidP="00887517">
      <w:pPr>
        <w:pStyle w:val="ListResult"/>
        <w:rPr>
          <w:szCs w:val="22"/>
          <w:lang w:val="fr-FR" w:eastAsia="en-AU"/>
        </w:rPr>
      </w:pPr>
      <w:r w:rsidRPr="00CA13ED">
        <w:rPr>
          <w:noProof/>
          <w:lang w:val="en-AU" w:eastAsia="en-AU"/>
        </w:rPr>
        <w:drawing>
          <wp:inline distT="0" distB="0" distL="0" distR="0" wp14:anchorId="7B05AA59" wp14:editId="23651205">
            <wp:extent cx="154305" cy="154305"/>
            <wp:effectExtent l="0" t="0" r="0" b="0"/>
            <wp:docPr id="22" name="Picture 22" descr="C:\Users\User\AppData\Local\ParatextHelp\HelpSystemHtml\war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ratextHelp\HelpSystemHtml\warning.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CA13ED">
        <w:rPr>
          <w:lang w:val="fr-FR" w:eastAsia="en-AU"/>
        </w:rPr>
        <w:t>N.B. : Cela ne fonctionnera pas pour modifier l’encodage si votre projet comporte une « police piratée ».</w:t>
      </w:r>
    </w:p>
    <w:p w14:paraId="516F3497" w14:textId="77777777" w:rsidR="005D3689" w:rsidRPr="00CA13ED" w:rsidRDefault="005D3689" w:rsidP="005D3689">
      <w:pPr>
        <w:pStyle w:val="Heading4"/>
        <w:rPr>
          <w:lang w:eastAsia="en-AU"/>
        </w:rPr>
      </w:pPr>
      <w:bookmarkStart w:id="64" w:name="_Toc475456053"/>
      <w:r w:rsidRPr="00CA13ED">
        <w:rPr>
          <w:lang w:eastAsia="en-AU"/>
        </w:rPr>
        <w:t>Normalisation – composé ou décomposée</w:t>
      </w:r>
      <w:bookmarkEnd w:id="64"/>
    </w:p>
    <w:p w14:paraId="324176F9" w14:textId="77777777" w:rsidR="005D3689" w:rsidRPr="00CA13ED" w:rsidRDefault="005D3689" w:rsidP="00AF23D6">
      <w:pPr>
        <w:pStyle w:val="ListBullet"/>
        <w:rPr>
          <w:lang w:eastAsia="en-AU"/>
        </w:rPr>
      </w:pPr>
      <w:r w:rsidRPr="00CA13ED">
        <w:rPr>
          <w:rFonts w:ascii="Arial" w:hAnsi="Arial" w:cs="Arial"/>
          <w:b/>
          <w:bCs/>
          <w:sz w:val="20"/>
          <w:szCs w:val="20"/>
          <w:lang w:eastAsia="en-AU"/>
        </w:rPr>
        <w:t>[5] </w:t>
      </w:r>
      <w:r w:rsidRPr="00CA13ED">
        <w:rPr>
          <w:lang w:eastAsia="en-AU"/>
        </w:rPr>
        <w:t>sélectionnez </w:t>
      </w:r>
      <w:r w:rsidRPr="00CA13ED">
        <w:rPr>
          <w:b/>
          <w:bCs/>
          <w:lang w:eastAsia="en-AU"/>
        </w:rPr>
        <w:t>Composé [NFC]</w:t>
      </w:r>
      <w:r w:rsidRPr="00CA13ED">
        <w:rPr>
          <w:lang w:eastAsia="en-AU"/>
        </w:rPr>
        <w:t> ou une des options dans la liste déroulante, si les données dans votre projet a un mélange de composé et décomposé caractères..</w:t>
      </w:r>
    </w:p>
    <w:p w14:paraId="147DFA70" w14:textId="77777777" w:rsidR="005D3689" w:rsidRPr="00CA13ED" w:rsidRDefault="005D3689" w:rsidP="005D3689">
      <w:pPr>
        <w:pStyle w:val="Heading4"/>
        <w:rPr>
          <w:lang w:eastAsia="en-AU"/>
        </w:rPr>
      </w:pPr>
      <w:bookmarkStart w:id="65" w:name="_Toc475456054"/>
      <w:r w:rsidRPr="00CA13ED">
        <w:rPr>
          <w:lang w:eastAsia="en-AU"/>
        </w:rPr>
        <w:t>Remplacement de vieux noms d’utilisateur</w:t>
      </w:r>
      <w:bookmarkEnd w:id="65"/>
    </w:p>
    <w:p w14:paraId="3FFD5535" w14:textId="77777777" w:rsidR="005D3689" w:rsidRPr="00CA13ED" w:rsidRDefault="005D3689" w:rsidP="00887517">
      <w:pPr>
        <w:numPr>
          <w:ilvl w:val="0"/>
          <w:numId w:val="1"/>
        </w:numPr>
        <w:spacing w:after="60"/>
        <w:ind w:left="357" w:hanging="357"/>
        <w:rPr>
          <w:rFonts w:eastAsia="Times New Roman"/>
          <w:szCs w:val="22"/>
          <w:lang w:eastAsia="en-AU"/>
        </w:rPr>
      </w:pPr>
      <w:r w:rsidRPr="00CA13ED">
        <w:rPr>
          <w:rFonts w:ascii="Arial" w:eastAsia="Times New Roman" w:hAnsi="Arial" w:cs="Arial"/>
          <w:b/>
          <w:bCs/>
          <w:sz w:val="20"/>
          <w:szCs w:val="20"/>
          <w:lang w:eastAsia="en-AU"/>
        </w:rPr>
        <w:t>[6] </w:t>
      </w:r>
      <w:r w:rsidRPr="00CA13ED">
        <w:rPr>
          <w:rFonts w:eastAsia="Times New Roman"/>
          <w:szCs w:val="22"/>
          <w:lang w:eastAsia="en-AU"/>
        </w:rPr>
        <w:t>sélectionnez le nom de l’utilisateur que vous souhaitez remplacer dans la liste déroulante.</w:t>
      </w:r>
    </w:p>
    <w:p w14:paraId="74BAA6C5" w14:textId="77777777" w:rsidR="005D3689" w:rsidRPr="00CA13ED" w:rsidRDefault="005D3689" w:rsidP="00887517">
      <w:pPr>
        <w:numPr>
          <w:ilvl w:val="0"/>
          <w:numId w:val="1"/>
        </w:numPr>
        <w:spacing w:after="60"/>
        <w:ind w:left="357" w:hanging="357"/>
        <w:rPr>
          <w:rFonts w:eastAsia="Times New Roman"/>
          <w:szCs w:val="22"/>
          <w:lang w:eastAsia="en-AU"/>
        </w:rPr>
      </w:pPr>
      <w:r w:rsidRPr="00CA13ED">
        <w:rPr>
          <w:rFonts w:ascii="Arial" w:eastAsia="Times New Roman" w:hAnsi="Arial" w:cs="Arial"/>
          <w:b/>
          <w:bCs/>
          <w:sz w:val="20"/>
          <w:szCs w:val="20"/>
          <w:lang w:eastAsia="en-AU"/>
        </w:rPr>
        <w:t>[7] </w:t>
      </w:r>
      <w:r w:rsidRPr="00CA13ED">
        <w:rPr>
          <w:rFonts w:eastAsia="Times New Roman"/>
          <w:szCs w:val="22"/>
          <w:lang w:eastAsia="en-AU"/>
        </w:rPr>
        <w:t>tapez le nom d’un utilisateur inscrit de Paratext dans ce cas.</w:t>
      </w:r>
    </w:p>
    <w:p w14:paraId="379CCF93" w14:textId="77777777" w:rsidR="005D3689" w:rsidRPr="00CA13ED" w:rsidRDefault="005D3689" w:rsidP="00887517">
      <w:pPr>
        <w:numPr>
          <w:ilvl w:val="0"/>
          <w:numId w:val="1"/>
        </w:numPr>
        <w:spacing w:after="60"/>
        <w:ind w:left="357" w:hanging="357"/>
        <w:rPr>
          <w:rFonts w:eastAsia="Times New Roman"/>
          <w:szCs w:val="22"/>
          <w:lang w:eastAsia="en-AU"/>
        </w:rPr>
      </w:pPr>
      <w:r w:rsidRPr="00CA13ED">
        <w:rPr>
          <w:rFonts w:ascii="Arial" w:eastAsia="Times New Roman" w:hAnsi="Arial" w:cs="Arial"/>
          <w:b/>
          <w:bCs/>
          <w:sz w:val="20"/>
          <w:szCs w:val="20"/>
          <w:lang w:eastAsia="en-AU"/>
        </w:rPr>
        <w:t>[8] </w:t>
      </w:r>
      <w:r w:rsidRPr="00CA13ED">
        <w:t xml:space="preserve">Cliquez sur </w:t>
      </w:r>
      <w:proofErr w:type="spellStart"/>
      <w:r w:rsidRPr="00CA13ED">
        <w:rPr>
          <w:rFonts w:eastAsia="Times New Roman"/>
          <w:b/>
          <w:bCs/>
          <w:szCs w:val="22"/>
          <w:lang w:eastAsia="en-AU"/>
        </w:rPr>
        <w:t>Add</w:t>
      </w:r>
      <w:proofErr w:type="spellEnd"/>
      <w:r w:rsidRPr="00CA13ED">
        <w:rPr>
          <w:rFonts w:eastAsia="Times New Roman"/>
          <w:szCs w:val="22"/>
          <w:lang w:eastAsia="en-AU"/>
        </w:rPr>
        <w:t xml:space="preserve">, un résumé du remplacement s’affiche avec un bouton </w:t>
      </w:r>
      <w:proofErr w:type="spellStart"/>
      <w:r w:rsidRPr="00CA13ED">
        <w:rPr>
          <w:rStyle w:val="UserInterface"/>
        </w:rPr>
        <w:t>Remove</w:t>
      </w:r>
      <w:proofErr w:type="spellEnd"/>
      <w:r w:rsidRPr="00CA13ED">
        <w:rPr>
          <w:rFonts w:eastAsia="Times New Roman"/>
          <w:szCs w:val="22"/>
          <w:lang w:eastAsia="en-AU"/>
        </w:rPr>
        <w:t xml:space="preserve"> « Supprimer ».</w:t>
      </w:r>
    </w:p>
    <w:p w14:paraId="15D4058F" w14:textId="77777777" w:rsidR="005D3689" w:rsidRPr="00CA13ED" w:rsidRDefault="005D3689" w:rsidP="00887517">
      <w:pPr>
        <w:spacing w:after="60"/>
        <w:ind w:left="357"/>
        <w:rPr>
          <w:rFonts w:eastAsia="Times New Roman"/>
          <w:szCs w:val="22"/>
          <w:lang w:eastAsia="en-AU"/>
        </w:rPr>
      </w:pPr>
      <w:r w:rsidRPr="00CA13ED">
        <w:object w:dxaOrig="8235" w:dyaOrig="885" w14:anchorId="3FCF9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7pt" o:ole="">
            <v:imagedata r:id="rId65" o:title=""/>
          </v:shape>
          <o:OLEObject Type="Embed" ProgID="PBrush" ShapeID="_x0000_i1025" DrawAspect="Content" ObjectID="_1551035336" r:id="rId66"/>
        </w:object>
      </w:r>
      <w:r w:rsidRPr="00CA13ED">
        <w:rPr>
          <w:rFonts w:eastAsia="Times New Roman"/>
          <w:szCs w:val="22"/>
          <w:lang w:eastAsia="en-AU"/>
        </w:rPr>
        <w:t xml:space="preserve">[Si vous fait une erreur en tapant le nom dans le champ </w:t>
      </w:r>
      <w:proofErr w:type="spellStart"/>
      <w:r w:rsidRPr="00CA13ED">
        <w:rPr>
          <w:rFonts w:eastAsia="Times New Roman"/>
          <w:b/>
          <w:bCs/>
          <w:szCs w:val="22"/>
          <w:lang w:eastAsia="en-AU"/>
        </w:rPr>
        <w:t>With</w:t>
      </w:r>
      <w:proofErr w:type="spellEnd"/>
      <w:r w:rsidRPr="00CA13ED">
        <w:rPr>
          <w:rFonts w:eastAsia="Times New Roman"/>
          <w:szCs w:val="22"/>
          <w:lang w:eastAsia="en-AU"/>
        </w:rPr>
        <w:t xml:space="preserve"> « Avec » OU vous décidez de ne pas faire le remplacement, puis cliquez sur </w:t>
      </w:r>
      <w:proofErr w:type="spellStart"/>
      <w:r w:rsidRPr="00CA13ED">
        <w:rPr>
          <w:rFonts w:eastAsia="Times New Roman"/>
          <w:b/>
          <w:bCs/>
          <w:szCs w:val="22"/>
          <w:lang w:eastAsia="en-AU"/>
        </w:rPr>
        <w:t>Remove</w:t>
      </w:r>
      <w:proofErr w:type="spellEnd"/>
      <w:r w:rsidRPr="00CA13ED">
        <w:rPr>
          <w:rFonts w:eastAsia="Times New Roman"/>
          <w:szCs w:val="22"/>
          <w:lang w:eastAsia="en-AU"/>
        </w:rPr>
        <w:t xml:space="preserve"> (supprimer)].</w:t>
      </w:r>
    </w:p>
    <w:p w14:paraId="01E5F98C" w14:textId="77777777" w:rsidR="005D3689" w:rsidRPr="00CA13ED" w:rsidRDefault="005D3689" w:rsidP="005D3689">
      <w:pPr>
        <w:pStyle w:val="Heading4"/>
        <w:rPr>
          <w:lang w:eastAsia="en-AU"/>
        </w:rPr>
      </w:pPr>
      <w:bookmarkStart w:id="66" w:name="_Toc475456055"/>
      <w:r w:rsidRPr="00CA13ED">
        <w:rPr>
          <w:lang w:eastAsia="en-AU"/>
        </w:rPr>
        <w:t>Convertir le projet</w:t>
      </w:r>
      <w:bookmarkEnd w:id="66"/>
    </w:p>
    <w:p w14:paraId="6EA324FB" w14:textId="77777777" w:rsidR="005D3689" w:rsidRPr="00CA13ED" w:rsidRDefault="005D3689" w:rsidP="00887517">
      <w:pPr>
        <w:numPr>
          <w:ilvl w:val="0"/>
          <w:numId w:val="1"/>
        </w:numPr>
        <w:spacing w:after="60"/>
        <w:ind w:left="357" w:hanging="357"/>
        <w:rPr>
          <w:rFonts w:eastAsia="Times New Roman"/>
          <w:szCs w:val="22"/>
          <w:lang w:eastAsia="en-AU"/>
        </w:rPr>
      </w:pPr>
      <w:r w:rsidRPr="00CA13ED">
        <w:rPr>
          <w:rFonts w:ascii="Arial" w:eastAsia="Times New Roman" w:hAnsi="Arial" w:cs="Arial"/>
          <w:b/>
          <w:bCs/>
          <w:sz w:val="20"/>
          <w:szCs w:val="20"/>
          <w:lang w:eastAsia="en-AU"/>
        </w:rPr>
        <w:t>[9] </w:t>
      </w:r>
      <w:r w:rsidRPr="00CA13ED">
        <w:rPr>
          <w:rFonts w:eastAsia="Times New Roman"/>
          <w:szCs w:val="22"/>
          <w:lang w:eastAsia="en-AU"/>
        </w:rPr>
        <w:t>Cliquez sur </w:t>
      </w:r>
      <w:r w:rsidRPr="00CA13ED">
        <w:rPr>
          <w:rFonts w:ascii="Arial" w:eastAsia="Times New Roman" w:hAnsi="Arial" w:cs="Arial"/>
          <w:b/>
          <w:bCs/>
          <w:sz w:val="20"/>
          <w:szCs w:val="20"/>
          <w:lang w:eastAsia="en-AU"/>
        </w:rPr>
        <w:t>OK </w:t>
      </w:r>
      <w:r w:rsidRPr="00CA13ED">
        <w:rPr>
          <w:rFonts w:eastAsia="Times New Roman"/>
          <w:szCs w:val="22"/>
          <w:lang w:eastAsia="en-AU"/>
        </w:rPr>
        <w:t>pour convertir le projet.</w:t>
      </w:r>
    </w:p>
    <w:p w14:paraId="03CEA913" w14:textId="77777777" w:rsidR="005D3689" w:rsidRPr="00CA13ED" w:rsidRDefault="005D3689" w:rsidP="00887517">
      <w:pPr>
        <w:pStyle w:val="Teacher"/>
        <w:rPr>
          <w:lang w:eastAsia="en-AU"/>
        </w:rPr>
      </w:pPr>
      <w:r w:rsidRPr="00CA13ED">
        <w:rPr>
          <w:lang w:eastAsia="en-AU"/>
        </w:rPr>
        <w:t>Voir la note dans le guide au sujet des projets partagés.</w:t>
      </w:r>
    </w:p>
    <w:p w14:paraId="6C20CD3A" w14:textId="43C67B56" w:rsidR="00AB1B86" w:rsidRPr="000E500E" w:rsidRDefault="000E500E" w:rsidP="000E500E">
      <w:pPr>
        <w:spacing w:after="200" w:line="253" w:lineRule="atLeast"/>
        <w:rPr>
          <w:rFonts w:eastAsia="Times New Roman"/>
          <w:color w:val="000000"/>
          <w:szCs w:val="22"/>
          <w:lang w:eastAsia="en-AU"/>
        </w:rPr>
      </w:pPr>
      <w:r>
        <w:rPr>
          <w:rFonts w:eastAsia="Times New Roman"/>
          <w:color w:val="000000"/>
          <w:szCs w:val="22"/>
          <w:lang w:eastAsia="en-AU"/>
        </w:rPr>
        <w:lastRenderedPageBreak/>
        <w:t> </w:t>
      </w:r>
    </w:p>
    <w:p w14:paraId="7FB10648" w14:textId="77777777" w:rsidR="00E543D0" w:rsidRPr="00CA13ED" w:rsidRDefault="00E543D0" w:rsidP="00E543D0"/>
    <w:bookmarkEnd w:id="0"/>
    <w:bookmarkEnd w:id="10"/>
    <w:p w14:paraId="2B940A23" w14:textId="32B82147" w:rsidR="00BB3B84" w:rsidRPr="00CA13ED" w:rsidRDefault="00BB3B84" w:rsidP="000C6752">
      <w:pPr>
        <w:rPr>
          <w:b/>
          <w:bCs/>
          <w:sz w:val="48"/>
          <w:szCs w:val="50"/>
        </w:rPr>
        <w:sectPr w:rsidR="00BB3B84" w:rsidRPr="00CA13ED" w:rsidSect="00A47308">
          <w:pgSz w:w="8392" w:h="11907" w:code="11"/>
          <w:pgMar w:top="709" w:right="709" w:bottom="709" w:left="2268" w:header="567" w:footer="720" w:gutter="0"/>
          <w:cols w:space="720"/>
          <w:titlePg/>
          <w:docGrid w:linePitch="360"/>
        </w:sectPr>
      </w:pPr>
    </w:p>
    <w:p w14:paraId="6955A32D" w14:textId="77777777" w:rsidR="000C6752" w:rsidRPr="00CA13ED" w:rsidRDefault="000C6752" w:rsidP="0077455E">
      <w:pPr>
        <w:spacing w:after="120"/>
        <w:rPr>
          <w:b/>
          <w:bCs/>
          <w:sz w:val="48"/>
          <w:szCs w:val="50"/>
        </w:rPr>
      </w:pPr>
      <w:r w:rsidRPr="00CA13ED">
        <w:rPr>
          <w:b/>
          <w:bCs/>
          <w:sz w:val="48"/>
          <w:szCs w:val="50"/>
        </w:rPr>
        <w:lastRenderedPageBreak/>
        <w:t>Table des matières</w:t>
      </w:r>
    </w:p>
    <w:p w14:paraId="2CB153B6" w14:textId="77777777" w:rsidR="003B6511" w:rsidRDefault="00544544">
      <w:pPr>
        <w:pStyle w:val="TOC1"/>
        <w:tabs>
          <w:tab w:val="right" w:leader="dot" w:pos="6964"/>
        </w:tabs>
        <w:rPr>
          <w:rFonts w:asciiTheme="minorHAnsi" w:eastAsiaTheme="minorEastAsia" w:hAnsiTheme="minorHAnsi" w:cstheme="minorBidi"/>
          <w:b w:val="0"/>
          <w:noProof/>
          <w:szCs w:val="22"/>
          <w:lang w:val="en-AU" w:eastAsia="en-AU"/>
        </w:rPr>
      </w:pPr>
      <w:r>
        <w:fldChar w:fldCharType="begin"/>
      </w:r>
      <w:r>
        <w:instrText xml:space="preserve"> TOC \o "1-1" \h \z \u \t "Heading 3,3" </w:instrText>
      </w:r>
      <w:r>
        <w:fldChar w:fldCharType="separate"/>
      </w:r>
      <w:hyperlink w:anchor="_Toc475455999" w:history="1">
        <w:r w:rsidR="003B6511" w:rsidRPr="00485F57">
          <w:rPr>
            <w:rStyle w:val="Hyperlink"/>
            <w:noProof/>
          </w:rPr>
          <w:t>Introduction</w:t>
        </w:r>
        <w:r w:rsidR="003B6511">
          <w:rPr>
            <w:noProof/>
            <w:webHidden/>
          </w:rPr>
          <w:tab/>
        </w:r>
        <w:r w:rsidR="003B6511">
          <w:rPr>
            <w:noProof/>
            <w:webHidden/>
          </w:rPr>
          <w:fldChar w:fldCharType="begin"/>
        </w:r>
        <w:r w:rsidR="003B6511">
          <w:rPr>
            <w:noProof/>
            <w:webHidden/>
          </w:rPr>
          <w:instrText xml:space="preserve"> PAGEREF _Toc475455999 \h </w:instrText>
        </w:r>
        <w:r w:rsidR="003B6511">
          <w:rPr>
            <w:noProof/>
            <w:webHidden/>
          </w:rPr>
        </w:r>
        <w:r w:rsidR="003B6511">
          <w:rPr>
            <w:noProof/>
            <w:webHidden/>
          </w:rPr>
          <w:fldChar w:fldCharType="separate"/>
        </w:r>
        <w:r w:rsidR="00310753">
          <w:rPr>
            <w:noProof/>
            <w:webHidden/>
          </w:rPr>
          <w:t>5</w:t>
        </w:r>
        <w:r w:rsidR="003B6511">
          <w:rPr>
            <w:noProof/>
            <w:webHidden/>
          </w:rPr>
          <w:fldChar w:fldCharType="end"/>
        </w:r>
      </w:hyperlink>
    </w:p>
    <w:p w14:paraId="29E52EAE" w14:textId="77777777" w:rsidR="003B6511" w:rsidRDefault="00E26259">
      <w:pPr>
        <w:pStyle w:val="TOC1"/>
        <w:tabs>
          <w:tab w:val="right" w:leader="dot" w:pos="6964"/>
        </w:tabs>
        <w:rPr>
          <w:rFonts w:asciiTheme="minorHAnsi" w:eastAsiaTheme="minorEastAsia" w:hAnsiTheme="minorHAnsi" w:cstheme="minorBidi"/>
          <w:b w:val="0"/>
          <w:noProof/>
          <w:szCs w:val="22"/>
          <w:lang w:val="en-AU" w:eastAsia="en-AU"/>
        </w:rPr>
      </w:pPr>
      <w:hyperlink w:anchor="_Toc475456000" w:history="1">
        <w:r w:rsidR="003B6511" w:rsidRPr="00485F57">
          <w:rPr>
            <w:rStyle w:val="Hyperlink"/>
            <w:noProof/>
          </w:rPr>
          <w:t>IS : Installation de Paratext 8</w:t>
        </w:r>
        <w:r w:rsidR="003B6511">
          <w:rPr>
            <w:noProof/>
            <w:webHidden/>
          </w:rPr>
          <w:tab/>
        </w:r>
        <w:r w:rsidR="003B6511">
          <w:rPr>
            <w:noProof/>
            <w:webHidden/>
          </w:rPr>
          <w:fldChar w:fldCharType="begin"/>
        </w:r>
        <w:r w:rsidR="003B6511">
          <w:rPr>
            <w:noProof/>
            <w:webHidden/>
          </w:rPr>
          <w:instrText xml:space="preserve"> PAGEREF _Toc475456000 \h </w:instrText>
        </w:r>
        <w:r w:rsidR="003B6511">
          <w:rPr>
            <w:noProof/>
            <w:webHidden/>
          </w:rPr>
        </w:r>
        <w:r w:rsidR="003B6511">
          <w:rPr>
            <w:noProof/>
            <w:webHidden/>
          </w:rPr>
          <w:fldChar w:fldCharType="separate"/>
        </w:r>
        <w:r w:rsidR="00310753">
          <w:rPr>
            <w:noProof/>
            <w:webHidden/>
          </w:rPr>
          <w:t>6</w:t>
        </w:r>
        <w:r w:rsidR="003B6511">
          <w:rPr>
            <w:noProof/>
            <w:webHidden/>
          </w:rPr>
          <w:fldChar w:fldCharType="end"/>
        </w:r>
      </w:hyperlink>
    </w:p>
    <w:p w14:paraId="583CA094"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01" w:history="1">
        <w:r w:rsidR="003B6511" w:rsidRPr="00485F57">
          <w:rPr>
            <w:rStyle w:val="Hyperlink"/>
            <w:noProof/>
          </w:rPr>
          <w:t>Installation de Paratext 8</w:t>
        </w:r>
        <w:r w:rsidR="003B6511">
          <w:rPr>
            <w:noProof/>
            <w:webHidden/>
          </w:rPr>
          <w:tab/>
        </w:r>
        <w:r w:rsidR="003B6511">
          <w:rPr>
            <w:noProof/>
            <w:webHidden/>
          </w:rPr>
          <w:fldChar w:fldCharType="begin"/>
        </w:r>
        <w:r w:rsidR="003B6511">
          <w:rPr>
            <w:noProof/>
            <w:webHidden/>
          </w:rPr>
          <w:instrText xml:space="preserve"> PAGEREF _Toc475456001 \h </w:instrText>
        </w:r>
        <w:r w:rsidR="003B6511">
          <w:rPr>
            <w:noProof/>
            <w:webHidden/>
          </w:rPr>
        </w:r>
        <w:r w:rsidR="003B6511">
          <w:rPr>
            <w:noProof/>
            <w:webHidden/>
          </w:rPr>
          <w:fldChar w:fldCharType="separate"/>
        </w:r>
        <w:r w:rsidR="00310753">
          <w:rPr>
            <w:noProof/>
            <w:webHidden/>
          </w:rPr>
          <w:t>7</w:t>
        </w:r>
        <w:r w:rsidR="003B6511">
          <w:rPr>
            <w:noProof/>
            <w:webHidden/>
          </w:rPr>
          <w:fldChar w:fldCharType="end"/>
        </w:r>
      </w:hyperlink>
    </w:p>
    <w:p w14:paraId="28E91FAA"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02" w:history="1">
        <w:r w:rsidR="003B6511" w:rsidRPr="00485F57">
          <w:rPr>
            <w:rStyle w:val="Hyperlink"/>
            <w:noProof/>
          </w:rPr>
          <w:t>Inscription d’un utilisateur de Paratext 7</w:t>
        </w:r>
        <w:r w:rsidR="003B6511">
          <w:rPr>
            <w:noProof/>
            <w:webHidden/>
          </w:rPr>
          <w:tab/>
        </w:r>
        <w:r w:rsidR="003B6511">
          <w:rPr>
            <w:noProof/>
            <w:webHidden/>
          </w:rPr>
          <w:fldChar w:fldCharType="begin"/>
        </w:r>
        <w:r w:rsidR="003B6511">
          <w:rPr>
            <w:noProof/>
            <w:webHidden/>
          </w:rPr>
          <w:instrText xml:space="preserve"> PAGEREF _Toc475456002 \h </w:instrText>
        </w:r>
        <w:r w:rsidR="003B6511">
          <w:rPr>
            <w:noProof/>
            <w:webHidden/>
          </w:rPr>
        </w:r>
        <w:r w:rsidR="003B6511">
          <w:rPr>
            <w:noProof/>
            <w:webHidden/>
          </w:rPr>
          <w:fldChar w:fldCharType="separate"/>
        </w:r>
        <w:r w:rsidR="00310753">
          <w:rPr>
            <w:noProof/>
            <w:webHidden/>
          </w:rPr>
          <w:t>8</w:t>
        </w:r>
        <w:r w:rsidR="003B6511">
          <w:rPr>
            <w:noProof/>
            <w:webHidden/>
          </w:rPr>
          <w:fldChar w:fldCharType="end"/>
        </w:r>
      </w:hyperlink>
    </w:p>
    <w:p w14:paraId="127084B1"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03" w:history="1">
        <w:r w:rsidR="003B6511" w:rsidRPr="00485F57">
          <w:rPr>
            <w:rStyle w:val="Hyperlink"/>
            <w:noProof/>
          </w:rPr>
          <w:t>(à la première exécution de Paratext )</w:t>
        </w:r>
        <w:r w:rsidR="003B6511">
          <w:rPr>
            <w:noProof/>
            <w:webHidden/>
          </w:rPr>
          <w:tab/>
        </w:r>
        <w:r w:rsidR="003B6511">
          <w:rPr>
            <w:noProof/>
            <w:webHidden/>
          </w:rPr>
          <w:fldChar w:fldCharType="begin"/>
        </w:r>
        <w:r w:rsidR="003B6511">
          <w:rPr>
            <w:noProof/>
            <w:webHidden/>
          </w:rPr>
          <w:instrText xml:space="preserve"> PAGEREF _Toc475456003 \h </w:instrText>
        </w:r>
        <w:r w:rsidR="003B6511">
          <w:rPr>
            <w:noProof/>
            <w:webHidden/>
          </w:rPr>
        </w:r>
        <w:r w:rsidR="003B6511">
          <w:rPr>
            <w:noProof/>
            <w:webHidden/>
          </w:rPr>
          <w:fldChar w:fldCharType="separate"/>
        </w:r>
        <w:r w:rsidR="00310753">
          <w:rPr>
            <w:noProof/>
            <w:webHidden/>
          </w:rPr>
          <w:t>8</w:t>
        </w:r>
        <w:r w:rsidR="003B6511">
          <w:rPr>
            <w:noProof/>
            <w:webHidden/>
          </w:rPr>
          <w:fldChar w:fldCharType="end"/>
        </w:r>
      </w:hyperlink>
    </w:p>
    <w:p w14:paraId="019F3C2B"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04" w:history="1">
        <w:r w:rsidR="003B6511" w:rsidRPr="00485F57">
          <w:rPr>
            <w:rStyle w:val="Hyperlink"/>
            <w:noProof/>
          </w:rPr>
          <w:t>Mise à jour manuelle de votre version existante de Paratext</w:t>
        </w:r>
        <w:r w:rsidR="003B6511">
          <w:rPr>
            <w:noProof/>
            <w:webHidden/>
          </w:rPr>
          <w:tab/>
        </w:r>
        <w:r w:rsidR="003B6511">
          <w:rPr>
            <w:noProof/>
            <w:webHidden/>
          </w:rPr>
          <w:fldChar w:fldCharType="begin"/>
        </w:r>
        <w:r w:rsidR="003B6511">
          <w:rPr>
            <w:noProof/>
            <w:webHidden/>
          </w:rPr>
          <w:instrText xml:space="preserve"> PAGEREF _Toc475456004 \h </w:instrText>
        </w:r>
        <w:r w:rsidR="003B6511">
          <w:rPr>
            <w:noProof/>
            <w:webHidden/>
          </w:rPr>
        </w:r>
        <w:r w:rsidR="003B6511">
          <w:rPr>
            <w:noProof/>
            <w:webHidden/>
          </w:rPr>
          <w:fldChar w:fldCharType="separate"/>
        </w:r>
        <w:r w:rsidR="00310753">
          <w:rPr>
            <w:noProof/>
            <w:webHidden/>
          </w:rPr>
          <w:t>9</w:t>
        </w:r>
        <w:r w:rsidR="003B6511">
          <w:rPr>
            <w:noProof/>
            <w:webHidden/>
          </w:rPr>
          <w:fldChar w:fldCharType="end"/>
        </w:r>
      </w:hyperlink>
    </w:p>
    <w:p w14:paraId="54D3E422" w14:textId="77777777" w:rsidR="003B6511" w:rsidRDefault="00E26259">
      <w:pPr>
        <w:pStyle w:val="TOC1"/>
        <w:tabs>
          <w:tab w:val="right" w:leader="dot" w:pos="6964"/>
        </w:tabs>
        <w:rPr>
          <w:rFonts w:asciiTheme="minorHAnsi" w:eastAsiaTheme="minorEastAsia" w:hAnsiTheme="minorHAnsi" w:cstheme="minorBidi"/>
          <w:b w:val="0"/>
          <w:noProof/>
          <w:szCs w:val="22"/>
          <w:lang w:val="en-AU" w:eastAsia="en-AU"/>
        </w:rPr>
      </w:pPr>
      <w:hyperlink w:anchor="_Toc475456005" w:history="1">
        <w:r w:rsidR="003B6511" w:rsidRPr="00485F57">
          <w:rPr>
            <w:rStyle w:val="Hyperlink"/>
            <w:noProof/>
          </w:rPr>
          <w:t>MD : Migration des données</w:t>
        </w:r>
        <w:r w:rsidR="003B6511">
          <w:rPr>
            <w:noProof/>
            <w:webHidden/>
          </w:rPr>
          <w:tab/>
        </w:r>
        <w:r w:rsidR="003B6511">
          <w:rPr>
            <w:noProof/>
            <w:webHidden/>
          </w:rPr>
          <w:fldChar w:fldCharType="begin"/>
        </w:r>
        <w:r w:rsidR="003B6511">
          <w:rPr>
            <w:noProof/>
            <w:webHidden/>
          </w:rPr>
          <w:instrText xml:space="preserve"> PAGEREF _Toc475456005 \h </w:instrText>
        </w:r>
        <w:r w:rsidR="003B6511">
          <w:rPr>
            <w:noProof/>
            <w:webHidden/>
          </w:rPr>
        </w:r>
        <w:r w:rsidR="003B6511">
          <w:rPr>
            <w:noProof/>
            <w:webHidden/>
          </w:rPr>
          <w:fldChar w:fldCharType="separate"/>
        </w:r>
        <w:r w:rsidR="00310753">
          <w:rPr>
            <w:noProof/>
            <w:webHidden/>
          </w:rPr>
          <w:t>10</w:t>
        </w:r>
        <w:r w:rsidR="003B6511">
          <w:rPr>
            <w:noProof/>
            <w:webHidden/>
          </w:rPr>
          <w:fldChar w:fldCharType="end"/>
        </w:r>
      </w:hyperlink>
    </w:p>
    <w:p w14:paraId="5FE3D420"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06" w:history="1">
        <w:r w:rsidR="003B6511" w:rsidRPr="00485F57">
          <w:rPr>
            <w:rStyle w:val="Hyperlink"/>
            <w:noProof/>
          </w:rPr>
          <w:t>Préparer un projet Paratext 7 pour la migration</w:t>
        </w:r>
        <w:r w:rsidR="003B6511">
          <w:rPr>
            <w:noProof/>
            <w:webHidden/>
          </w:rPr>
          <w:tab/>
        </w:r>
        <w:r w:rsidR="003B6511">
          <w:rPr>
            <w:noProof/>
            <w:webHidden/>
          </w:rPr>
          <w:fldChar w:fldCharType="begin"/>
        </w:r>
        <w:r w:rsidR="003B6511">
          <w:rPr>
            <w:noProof/>
            <w:webHidden/>
          </w:rPr>
          <w:instrText xml:space="preserve"> PAGEREF _Toc475456006 \h </w:instrText>
        </w:r>
        <w:r w:rsidR="003B6511">
          <w:rPr>
            <w:noProof/>
            <w:webHidden/>
          </w:rPr>
        </w:r>
        <w:r w:rsidR="003B6511">
          <w:rPr>
            <w:noProof/>
            <w:webHidden/>
          </w:rPr>
          <w:fldChar w:fldCharType="separate"/>
        </w:r>
        <w:r w:rsidR="00310753">
          <w:rPr>
            <w:noProof/>
            <w:webHidden/>
          </w:rPr>
          <w:t>11</w:t>
        </w:r>
        <w:r w:rsidR="003B6511">
          <w:rPr>
            <w:noProof/>
            <w:webHidden/>
          </w:rPr>
          <w:fldChar w:fldCharType="end"/>
        </w:r>
      </w:hyperlink>
    </w:p>
    <w:p w14:paraId="424DCAE2"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07" w:history="1">
        <w:r w:rsidR="003B6511" w:rsidRPr="00485F57">
          <w:rPr>
            <w:rStyle w:val="Hyperlink"/>
            <w:noProof/>
          </w:rPr>
          <w:t>Inscrire un projet (avant de migrer le projet)</w:t>
        </w:r>
        <w:r w:rsidR="003B6511">
          <w:rPr>
            <w:noProof/>
            <w:webHidden/>
          </w:rPr>
          <w:tab/>
        </w:r>
        <w:r w:rsidR="003B6511">
          <w:rPr>
            <w:noProof/>
            <w:webHidden/>
          </w:rPr>
          <w:fldChar w:fldCharType="begin"/>
        </w:r>
        <w:r w:rsidR="003B6511">
          <w:rPr>
            <w:noProof/>
            <w:webHidden/>
          </w:rPr>
          <w:instrText xml:space="preserve"> PAGEREF _Toc475456007 \h </w:instrText>
        </w:r>
        <w:r w:rsidR="003B6511">
          <w:rPr>
            <w:noProof/>
            <w:webHidden/>
          </w:rPr>
        </w:r>
        <w:r w:rsidR="003B6511">
          <w:rPr>
            <w:noProof/>
            <w:webHidden/>
          </w:rPr>
          <w:fldChar w:fldCharType="separate"/>
        </w:r>
        <w:r w:rsidR="00310753">
          <w:rPr>
            <w:noProof/>
            <w:webHidden/>
          </w:rPr>
          <w:t>12</w:t>
        </w:r>
        <w:r w:rsidR="003B6511">
          <w:rPr>
            <w:noProof/>
            <w:webHidden/>
          </w:rPr>
          <w:fldChar w:fldCharType="end"/>
        </w:r>
      </w:hyperlink>
    </w:p>
    <w:p w14:paraId="3D6D1239"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08" w:history="1">
        <w:r w:rsidR="003B6511" w:rsidRPr="00485F57">
          <w:rPr>
            <w:rStyle w:val="Hyperlink"/>
            <w:noProof/>
            <w:lang w:val="en-AU"/>
          </w:rPr>
          <w:t>Migration d'un projet inscrit.</w:t>
        </w:r>
        <w:r w:rsidR="003B6511">
          <w:rPr>
            <w:noProof/>
            <w:webHidden/>
          </w:rPr>
          <w:tab/>
        </w:r>
        <w:r w:rsidR="003B6511">
          <w:rPr>
            <w:noProof/>
            <w:webHidden/>
          </w:rPr>
          <w:fldChar w:fldCharType="begin"/>
        </w:r>
        <w:r w:rsidR="003B6511">
          <w:rPr>
            <w:noProof/>
            <w:webHidden/>
          </w:rPr>
          <w:instrText xml:space="preserve"> PAGEREF _Toc475456008 \h </w:instrText>
        </w:r>
        <w:r w:rsidR="003B6511">
          <w:rPr>
            <w:noProof/>
            <w:webHidden/>
          </w:rPr>
        </w:r>
        <w:r w:rsidR="003B6511">
          <w:rPr>
            <w:noProof/>
            <w:webHidden/>
          </w:rPr>
          <w:fldChar w:fldCharType="separate"/>
        </w:r>
        <w:r w:rsidR="00310753">
          <w:rPr>
            <w:noProof/>
            <w:webHidden/>
          </w:rPr>
          <w:t>15</w:t>
        </w:r>
        <w:r w:rsidR="003B6511">
          <w:rPr>
            <w:noProof/>
            <w:webHidden/>
          </w:rPr>
          <w:fldChar w:fldCharType="end"/>
        </w:r>
      </w:hyperlink>
    </w:p>
    <w:p w14:paraId="1C60F18C"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09" w:history="1">
        <w:r w:rsidR="003B6511" w:rsidRPr="00485F57">
          <w:rPr>
            <w:rStyle w:val="Hyperlink"/>
            <w:noProof/>
          </w:rPr>
          <w:t>Paramètres supplémentaires du projet</w:t>
        </w:r>
        <w:r w:rsidR="003B6511">
          <w:rPr>
            <w:noProof/>
            <w:webHidden/>
          </w:rPr>
          <w:tab/>
        </w:r>
        <w:r w:rsidR="003B6511">
          <w:rPr>
            <w:noProof/>
            <w:webHidden/>
          </w:rPr>
          <w:fldChar w:fldCharType="begin"/>
        </w:r>
        <w:r w:rsidR="003B6511">
          <w:rPr>
            <w:noProof/>
            <w:webHidden/>
          </w:rPr>
          <w:instrText xml:space="preserve"> PAGEREF _Toc475456009 \h </w:instrText>
        </w:r>
        <w:r w:rsidR="003B6511">
          <w:rPr>
            <w:noProof/>
            <w:webHidden/>
          </w:rPr>
        </w:r>
        <w:r w:rsidR="003B6511">
          <w:rPr>
            <w:noProof/>
            <w:webHidden/>
          </w:rPr>
          <w:fldChar w:fldCharType="separate"/>
        </w:r>
        <w:r w:rsidR="00310753">
          <w:rPr>
            <w:noProof/>
            <w:webHidden/>
          </w:rPr>
          <w:t>16</w:t>
        </w:r>
        <w:r w:rsidR="003B6511">
          <w:rPr>
            <w:noProof/>
            <w:webHidden/>
          </w:rPr>
          <w:fldChar w:fldCharType="end"/>
        </w:r>
      </w:hyperlink>
    </w:p>
    <w:p w14:paraId="4E1F3D5C"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10" w:history="1">
        <w:r w:rsidR="003B6511" w:rsidRPr="00485F57">
          <w:rPr>
            <w:rStyle w:val="Hyperlink"/>
            <w:noProof/>
          </w:rPr>
          <w:t>Migrer un projet non partagé</w:t>
        </w:r>
        <w:r w:rsidR="003B6511">
          <w:rPr>
            <w:noProof/>
            <w:webHidden/>
          </w:rPr>
          <w:tab/>
        </w:r>
        <w:r w:rsidR="003B6511">
          <w:rPr>
            <w:noProof/>
            <w:webHidden/>
          </w:rPr>
          <w:fldChar w:fldCharType="begin"/>
        </w:r>
        <w:r w:rsidR="003B6511">
          <w:rPr>
            <w:noProof/>
            <w:webHidden/>
          </w:rPr>
          <w:instrText xml:space="preserve"> PAGEREF _Toc475456010 \h </w:instrText>
        </w:r>
        <w:r w:rsidR="003B6511">
          <w:rPr>
            <w:noProof/>
            <w:webHidden/>
          </w:rPr>
        </w:r>
        <w:r w:rsidR="003B6511">
          <w:rPr>
            <w:noProof/>
            <w:webHidden/>
          </w:rPr>
          <w:fldChar w:fldCharType="separate"/>
        </w:r>
        <w:r w:rsidR="00310753">
          <w:rPr>
            <w:noProof/>
            <w:webHidden/>
          </w:rPr>
          <w:t>18</w:t>
        </w:r>
        <w:r w:rsidR="003B6511">
          <w:rPr>
            <w:noProof/>
            <w:webHidden/>
          </w:rPr>
          <w:fldChar w:fldCharType="end"/>
        </w:r>
      </w:hyperlink>
    </w:p>
    <w:p w14:paraId="1F81C06D" w14:textId="77777777" w:rsidR="003B6511" w:rsidRDefault="00E26259">
      <w:pPr>
        <w:pStyle w:val="TOC1"/>
        <w:tabs>
          <w:tab w:val="right" w:leader="dot" w:pos="6964"/>
        </w:tabs>
        <w:rPr>
          <w:rFonts w:asciiTheme="minorHAnsi" w:eastAsiaTheme="minorEastAsia" w:hAnsiTheme="minorHAnsi" w:cstheme="minorBidi"/>
          <w:b w:val="0"/>
          <w:noProof/>
          <w:szCs w:val="22"/>
          <w:lang w:val="en-AU" w:eastAsia="en-AU"/>
        </w:rPr>
      </w:pPr>
      <w:hyperlink w:anchor="_Toc475456011" w:history="1">
        <w:r w:rsidR="003B6511" w:rsidRPr="00485F57">
          <w:rPr>
            <w:rStyle w:val="Hyperlink"/>
            <w:noProof/>
          </w:rPr>
          <w:t>IS: Inscription</w:t>
        </w:r>
        <w:r w:rsidR="003B6511">
          <w:rPr>
            <w:noProof/>
            <w:webHidden/>
          </w:rPr>
          <w:tab/>
        </w:r>
        <w:r w:rsidR="003B6511">
          <w:rPr>
            <w:noProof/>
            <w:webHidden/>
          </w:rPr>
          <w:fldChar w:fldCharType="begin"/>
        </w:r>
        <w:r w:rsidR="003B6511">
          <w:rPr>
            <w:noProof/>
            <w:webHidden/>
          </w:rPr>
          <w:instrText xml:space="preserve"> PAGEREF _Toc475456011 \h </w:instrText>
        </w:r>
        <w:r w:rsidR="003B6511">
          <w:rPr>
            <w:noProof/>
            <w:webHidden/>
          </w:rPr>
        </w:r>
        <w:r w:rsidR="003B6511">
          <w:rPr>
            <w:noProof/>
            <w:webHidden/>
          </w:rPr>
          <w:fldChar w:fldCharType="separate"/>
        </w:r>
        <w:r w:rsidR="00310753">
          <w:rPr>
            <w:noProof/>
            <w:webHidden/>
          </w:rPr>
          <w:t>20</w:t>
        </w:r>
        <w:r w:rsidR="003B6511">
          <w:rPr>
            <w:noProof/>
            <w:webHidden/>
          </w:rPr>
          <w:fldChar w:fldCharType="end"/>
        </w:r>
      </w:hyperlink>
    </w:p>
    <w:p w14:paraId="4FBFCC72"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12" w:history="1">
        <w:r w:rsidR="003B6511" w:rsidRPr="00485F57">
          <w:rPr>
            <w:rStyle w:val="Hyperlink"/>
            <w:noProof/>
          </w:rPr>
          <w:t xml:space="preserve">Comment enregistrer un utilisateur  </w:t>
        </w:r>
        <w:r w:rsidR="003B6511" w:rsidRPr="00485F57">
          <w:rPr>
            <w:rStyle w:val="Hyperlink"/>
            <w:b/>
            <w:bCs/>
            <w:noProof/>
          </w:rPr>
          <w:t>(avec un compte Google)</w:t>
        </w:r>
        <w:r w:rsidR="003B6511">
          <w:rPr>
            <w:noProof/>
            <w:webHidden/>
          </w:rPr>
          <w:tab/>
        </w:r>
        <w:r w:rsidR="003B6511">
          <w:rPr>
            <w:noProof/>
            <w:webHidden/>
          </w:rPr>
          <w:fldChar w:fldCharType="begin"/>
        </w:r>
        <w:r w:rsidR="003B6511">
          <w:rPr>
            <w:noProof/>
            <w:webHidden/>
          </w:rPr>
          <w:instrText xml:space="preserve"> PAGEREF _Toc475456012 \h </w:instrText>
        </w:r>
        <w:r w:rsidR="003B6511">
          <w:rPr>
            <w:noProof/>
            <w:webHidden/>
          </w:rPr>
        </w:r>
        <w:r w:rsidR="003B6511">
          <w:rPr>
            <w:noProof/>
            <w:webHidden/>
          </w:rPr>
          <w:fldChar w:fldCharType="separate"/>
        </w:r>
        <w:r w:rsidR="00310753">
          <w:rPr>
            <w:noProof/>
            <w:webHidden/>
          </w:rPr>
          <w:t>21</w:t>
        </w:r>
        <w:r w:rsidR="003B6511">
          <w:rPr>
            <w:noProof/>
            <w:webHidden/>
          </w:rPr>
          <w:fldChar w:fldCharType="end"/>
        </w:r>
      </w:hyperlink>
    </w:p>
    <w:p w14:paraId="0C1309C2"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13" w:history="1">
        <w:r w:rsidR="003B6511" w:rsidRPr="00485F57">
          <w:rPr>
            <w:rStyle w:val="Hyperlink"/>
            <w:noProof/>
            <w:lang w:eastAsia="en-AU"/>
          </w:rPr>
          <w:t>Inscrivez-vous à Paratext avec un compte non-google</w:t>
        </w:r>
        <w:r w:rsidR="003B6511">
          <w:rPr>
            <w:noProof/>
            <w:webHidden/>
          </w:rPr>
          <w:tab/>
        </w:r>
        <w:r w:rsidR="003B6511">
          <w:rPr>
            <w:noProof/>
            <w:webHidden/>
          </w:rPr>
          <w:fldChar w:fldCharType="begin"/>
        </w:r>
        <w:r w:rsidR="003B6511">
          <w:rPr>
            <w:noProof/>
            <w:webHidden/>
          </w:rPr>
          <w:instrText xml:space="preserve"> PAGEREF _Toc475456013 \h </w:instrText>
        </w:r>
        <w:r w:rsidR="003B6511">
          <w:rPr>
            <w:noProof/>
            <w:webHidden/>
          </w:rPr>
        </w:r>
        <w:r w:rsidR="003B6511">
          <w:rPr>
            <w:noProof/>
            <w:webHidden/>
          </w:rPr>
          <w:fldChar w:fldCharType="separate"/>
        </w:r>
        <w:r w:rsidR="00310753">
          <w:rPr>
            <w:noProof/>
            <w:webHidden/>
          </w:rPr>
          <w:t>24</w:t>
        </w:r>
        <w:r w:rsidR="003B6511">
          <w:rPr>
            <w:noProof/>
            <w:webHidden/>
          </w:rPr>
          <w:fldChar w:fldCharType="end"/>
        </w:r>
      </w:hyperlink>
    </w:p>
    <w:p w14:paraId="516A10DF"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14" w:history="1">
        <w:r w:rsidR="003B6511" w:rsidRPr="00485F57">
          <w:rPr>
            <w:rStyle w:val="Hyperlink"/>
            <w:noProof/>
          </w:rPr>
          <w:t>Comment enregistrer un utilisateur s’il n’a pas accès à Internet</w:t>
        </w:r>
        <w:r w:rsidR="003B6511">
          <w:rPr>
            <w:noProof/>
            <w:webHidden/>
          </w:rPr>
          <w:tab/>
        </w:r>
        <w:r w:rsidR="003B6511">
          <w:rPr>
            <w:noProof/>
            <w:webHidden/>
          </w:rPr>
          <w:fldChar w:fldCharType="begin"/>
        </w:r>
        <w:r w:rsidR="003B6511">
          <w:rPr>
            <w:noProof/>
            <w:webHidden/>
          </w:rPr>
          <w:instrText xml:space="preserve"> PAGEREF _Toc475456014 \h </w:instrText>
        </w:r>
        <w:r w:rsidR="003B6511">
          <w:rPr>
            <w:noProof/>
            <w:webHidden/>
          </w:rPr>
        </w:r>
        <w:r w:rsidR="003B6511">
          <w:rPr>
            <w:noProof/>
            <w:webHidden/>
          </w:rPr>
          <w:fldChar w:fldCharType="separate"/>
        </w:r>
        <w:r w:rsidR="00310753">
          <w:rPr>
            <w:noProof/>
            <w:webHidden/>
          </w:rPr>
          <w:t>24</w:t>
        </w:r>
        <w:r w:rsidR="003B6511">
          <w:rPr>
            <w:noProof/>
            <w:webHidden/>
          </w:rPr>
          <w:fldChar w:fldCharType="end"/>
        </w:r>
      </w:hyperlink>
    </w:p>
    <w:p w14:paraId="6D161A18"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15" w:history="1">
        <w:r w:rsidR="003B6511" w:rsidRPr="00485F57">
          <w:rPr>
            <w:rStyle w:val="Hyperlink"/>
            <w:noProof/>
            <w:lang w:eastAsia="en-AU"/>
          </w:rPr>
          <w:t>Changer votre code Paratext</w:t>
        </w:r>
        <w:r w:rsidR="003B6511">
          <w:rPr>
            <w:noProof/>
            <w:webHidden/>
          </w:rPr>
          <w:tab/>
        </w:r>
        <w:r w:rsidR="003B6511">
          <w:rPr>
            <w:noProof/>
            <w:webHidden/>
          </w:rPr>
          <w:fldChar w:fldCharType="begin"/>
        </w:r>
        <w:r w:rsidR="003B6511">
          <w:rPr>
            <w:noProof/>
            <w:webHidden/>
          </w:rPr>
          <w:instrText xml:space="preserve"> PAGEREF _Toc475456015 \h </w:instrText>
        </w:r>
        <w:r w:rsidR="003B6511">
          <w:rPr>
            <w:noProof/>
            <w:webHidden/>
          </w:rPr>
        </w:r>
        <w:r w:rsidR="003B6511">
          <w:rPr>
            <w:noProof/>
            <w:webHidden/>
          </w:rPr>
          <w:fldChar w:fldCharType="separate"/>
        </w:r>
        <w:r w:rsidR="00310753">
          <w:rPr>
            <w:noProof/>
            <w:webHidden/>
          </w:rPr>
          <w:t>26</w:t>
        </w:r>
        <w:r w:rsidR="003B6511">
          <w:rPr>
            <w:noProof/>
            <w:webHidden/>
          </w:rPr>
          <w:fldChar w:fldCharType="end"/>
        </w:r>
      </w:hyperlink>
    </w:p>
    <w:p w14:paraId="03F3F7D1" w14:textId="7809E06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16" w:history="1">
        <w:r w:rsidR="003B6511" w:rsidRPr="00485F57">
          <w:rPr>
            <w:rStyle w:val="Hyperlink"/>
            <w:noProof/>
          </w:rPr>
          <w:t xml:space="preserve">Si le projet de traduction ne fait pas partie d’une organisation </w:t>
        </w:r>
        <w:r w:rsidR="003B6511">
          <w:rPr>
            <w:rStyle w:val="Hyperlink"/>
            <w:noProof/>
          </w:rPr>
          <w:br/>
        </w:r>
        <w:r w:rsidR="003B6511" w:rsidRPr="00485F57">
          <w:rPr>
            <w:rStyle w:val="Hyperlink"/>
            <w:noProof/>
          </w:rPr>
          <w:t>reconnue</w:t>
        </w:r>
        <w:r w:rsidR="003B6511">
          <w:rPr>
            <w:noProof/>
            <w:webHidden/>
          </w:rPr>
          <w:tab/>
        </w:r>
        <w:r w:rsidR="003B6511">
          <w:rPr>
            <w:noProof/>
            <w:webHidden/>
          </w:rPr>
          <w:fldChar w:fldCharType="begin"/>
        </w:r>
        <w:r w:rsidR="003B6511">
          <w:rPr>
            <w:noProof/>
            <w:webHidden/>
          </w:rPr>
          <w:instrText xml:space="preserve"> PAGEREF _Toc475456016 \h </w:instrText>
        </w:r>
        <w:r w:rsidR="003B6511">
          <w:rPr>
            <w:noProof/>
            <w:webHidden/>
          </w:rPr>
        </w:r>
        <w:r w:rsidR="003B6511">
          <w:rPr>
            <w:noProof/>
            <w:webHidden/>
          </w:rPr>
          <w:fldChar w:fldCharType="separate"/>
        </w:r>
        <w:r w:rsidR="00310753">
          <w:rPr>
            <w:noProof/>
            <w:webHidden/>
          </w:rPr>
          <w:t>27</w:t>
        </w:r>
        <w:r w:rsidR="003B6511">
          <w:rPr>
            <w:noProof/>
            <w:webHidden/>
          </w:rPr>
          <w:fldChar w:fldCharType="end"/>
        </w:r>
      </w:hyperlink>
    </w:p>
    <w:p w14:paraId="4176D262" w14:textId="77777777" w:rsidR="003B6511" w:rsidRDefault="00E26259">
      <w:pPr>
        <w:pStyle w:val="TOC1"/>
        <w:tabs>
          <w:tab w:val="right" w:leader="dot" w:pos="6964"/>
        </w:tabs>
        <w:rPr>
          <w:rFonts w:asciiTheme="minorHAnsi" w:eastAsiaTheme="minorEastAsia" w:hAnsiTheme="minorHAnsi" w:cstheme="minorBidi"/>
          <w:b w:val="0"/>
          <w:noProof/>
          <w:szCs w:val="22"/>
          <w:lang w:val="en-AU" w:eastAsia="en-AU"/>
        </w:rPr>
      </w:pPr>
      <w:hyperlink w:anchor="_Toc475456017" w:history="1">
        <w:r w:rsidR="003B6511" w:rsidRPr="00485F57">
          <w:rPr>
            <w:rStyle w:val="Hyperlink"/>
            <w:noProof/>
          </w:rPr>
          <w:t>Créer un nouveau projet</w:t>
        </w:r>
        <w:r w:rsidR="003B6511">
          <w:rPr>
            <w:noProof/>
            <w:webHidden/>
          </w:rPr>
          <w:tab/>
        </w:r>
        <w:r w:rsidR="003B6511">
          <w:rPr>
            <w:noProof/>
            <w:webHidden/>
          </w:rPr>
          <w:fldChar w:fldCharType="begin"/>
        </w:r>
        <w:r w:rsidR="003B6511">
          <w:rPr>
            <w:noProof/>
            <w:webHidden/>
          </w:rPr>
          <w:instrText xml:space="preserve"> PAGEREF _Toc475456017 \h </w:instrText>
        </w:r>
        <w:r w:rsidR="003B6511">
          <w:rPr>
            <w:noProof/>
            <w:webHidden/>
          </w:rPr>
        </w:r>
        <w:r w:rsidR="003B6511">
          <w:rPr>
            <w:noProof/>
            <w:webHidden/>
          </w:rPr>
          <w:fldChar w:fldCharType="separate"/>
        </w:r>
        <w:r w:rsidR="00310753">
          <w:rPr>
            <w:noProof/>
            <w:webHidden/>
          </w:rPr>
          <w:t>28</w:t>
        </w:r>
        <w:r w:rsidR="003B6511">
          <w:rPr>
            <w:noProof/>
            <w:webHidden/>
          </w:rPr>
          <w:fldChar w:fldCharType="end"/>
        </w:r>
      </w:hyperlink>
    </w:p>
    <w:p w14:paraId="0671E20E"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18" w:history="1">
        <w:r w:rsidR="003B6511" w:rsidRPr="00485F57">
          <w:rPr>
            <w:rStyle w:val="Hyperlink"/>
            <w:noProof/>
          </w:rPr>
          <w:t>Créer un nouveau projet</w:t>
        </w:r>
        <w:r w:rsidR="003B6511">
          <w:rPr>
            <w:noProof/>
            <w:webHidden/>
          </w:rPr>
          <w:tab/>
        </w:r>
        <w:r w:rsidR="003B6511">
          <w:rPr>
            <w:noProof/>
            <w:webHidden/>
          </w:rPr>
          <w:fldChar w:fldCharType="begin"/>
        </w:r>
        <w:r w:rsidR="003B6511">
          <w:rPr>
            <w:noProof/>
            <w:webHidden/>
          </w:rPr>
          <w:instrText xml:space="preserve"> PAGEREF _Toc475456018 \h </w:instrText>
        </w:r>
        <w:r w:rsidR="003B6511">
          <w:rPr>
            <w:noProof/>
            <w:webHidden/>
          </w:rPr>
        </w:r>
        <w:r w:rsidR="003B6511">
          <w:rPr>
            <w:noProof/>
            <w:webHidden/>
          </w:rPr>
          <w:fldChar w:fldCharType="separate"/>
        </w:r>
        <w:r w:rsidR="00310753">
          <w:rPr>
            <w:noProof/>
            <w:webHidden/>
          </w:rPr>
          <w:t>29</w:t>
        </w:r>
        <w:r w:rsidR="003B6511">
          <w:rPr>
            <w:noProof/>
            <w:webHidden/>
          </w:rPr>
          <w:fldChar w:fldCharType="end"/>
        </w:r>
      </w:hyperlink>
    </w:p>
    <w:p w14:paraId="59F9EE81"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19" w:history="1">
        <w:r w:rsidR="003B6511" w:rsidRPr="00485F57">
          <w:rPr>
            <w:rStyle w:val="Hyperlink"/>
            <w:noProof/>
          </w:rPr>
          <w:t>Nom du projet</w:t>
        </w:r>
        <w:r w:rsidR="003B6511">
          <w:rPr>
            <w:noProof/>
            <w:webHidden/>
          </w:rPr>
          <w:tab/>
        </w:r>
        <w:r w:rsidR="003B6511">
          <w:rPr>
            <w:noProof/>
            <w:webHidden/>
          </w:rPr>
          <w:fldChar w:fldCharType="begin"/>
        </w:r>
        <w:r w:rsidR="003B6511">
          <w:rPr>
            <w:noProof/>
            <w:webHidden/>
          </w:rPr>
          <w:instrText xml:space="preserve"> PAGEREF _Toc475456019 \h </w:instrText>
        </w:r>
        <w:r w:rsidR="003B6511">
          <w:rPr>
            <w:noProof/>
            <w:webHidden/>
          </w:rPr>
        </w:r>
        <w:r w:rsidR="003B6511">
          <w:rPr>
            <w:noProof/>
            <w:webHidden/>
          </w:rPr>
          <w:fldChar w:fldCharType="separate"/>
        </w:r>
        <w:r w:rsidR="00310753">
          <w:rPr>
            <w:noProof/>
            <w:webHidden/>
          </w:rPr>
          <w:t>29</w:t>
        </w:r>
        <w:r w:rsidR="003B6511">
          <w:rPr>
            <w:noProof/>
            <w:webHidden/>
          </w:rPr>
          <w:fldChar w:fldCharType="end"/>
        </w:r>
      </w:hyperlink>
    </w:p>
    <w:p w14:paraId="643FA646"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20" w:history="1">
        <w:r w:rsidR="003B6511" w:rsidRPr="00485F57">
          <w:rPr>
            <w:rStyle w:val="Hyperlink"/>
            <w:noProof/>
          </w:rPr>
          <w:t>Spécifier la langue</w:t>
        </w:r>
        <w:r w:rsidR="003B6511">
          <w:rPr>
            <w:noProof/>
            <w:webHidden/>
          </w:rPr>
          <w:tab/>
        </w:r>
        <w:r w:rsidR="003B6511">
          <w:rPr>
            <w:noProof/>
            <w:webHidden/>
          </w:rPr>
          <w:fldChar w:fldCharType="begin"/>
        </w:r>
        <w:r w:rsidR="003B6511">
          <w:rPr>
            <w:noProof/>
            <w:webHidden/>
          </w:rPr>
          <w:instrText xml:space="preserve"> PAGEREF _Toc475456020 \h </w:instrText>
        </w:r>
        <w:r w:rsidR="003B6511">
          <w:rPr>
            <w:noProof/>
            <w:webHidden/>
          </w:rPr>
        </w:r>
        <w:r w:rsidR="003B6511">
          <w:rPr>
            <w:noProof/>
            <w:webHidden/>
          </w:rPr>
          <w:fldChar w:fldCharType="separate"/>
        </w:r>
        <w:r w:rsidR="00310753">
          <w:rPr>
            <w:noProof/>
            <w:webHidden/>
          </w:rPr>
          <w:t>30</w:t>
        </w:r>
        <w:r w:rsidR="003B6511">
          <w:rPr>
            <w:noProof/>
            <w:webHidden/>
          </w:rPr>
          <w:fldChar w:fldCharType="end"/>
        </w:r>
      </w:hyperlink>
    </w:p>
    <w:p w14:paraId="78DABC58"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21" w:history="1">
        <w:r w:rsidR="003B6511" w:rsidRPr="00485F57">
          <w:rPr>
            <w:rStyle w:val="Hyperlink"/>
            <w:noProof/>
          </w:rPr>
          <w:t>Type de projet</w:t>
        </w:r>
        <w:r w:rsidR="003B6511">
          <w:rPr>
            <w:noProof/>
            <w:webHidden/>
          </w:rPr>
          <w:tab/>
        </w:r>
        <w:r w:rsidR="003B6511">
          <w:rPr>
            <w:noProof/>
            <w:webHidden/>
          </w:rPr>
          <w:fldChar w:fldCharType="begin"/>
        </w:r>
        <w:r w:rsidR="003B6511">
          <w:rPr>
            <w:noProof/>
            <w:webHidden/>
          </w:rPr>
          <w:instrText xml:space="preserve"> PAGEREF _Toc475456021 \h </w:instrText>
        </w:r>
        <w:r w:rsidR="003B6511">
          <w:rPr>
            <w:noProof/>
            <w:webHidden/>
          </w:rPr>
        </w:r>
        <w:r w:rsidR="003B6511">
          <w:rPr>
            <w:noProof/>
            <w:webHidden/>
          </w:rPr>
          <w:fldChar w:fldCharType="separate"/>
        </w:r>
        <w:r w:rsidR="00310753">
          <w:rPr>
            <w:noProof/>
            <w:webHidden/>
          </w:rPr>
          <w:t>32</w:t>
        </w:r>
        <w:r w:rsidR="003B6511">
          <w:rPr>
            <w:noProof/>
            <w:webHidden/>
          </w:rPr>
          <w:fldChar w:fldCharType="end"/>
        </w:r>
      </w:hyperlink>
    </w:p>
    <w:p w14:paraId="7A7871E7"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22" w:history="1">
        <w:r w:rsidR="003B6511" w:rsidRPr="00485F57">
          <w:rPr>
            <w:rStyle w:val="Hyperlink"/>
            <w:noProof/>
          </w:rPr>
          <w:t>Inscrire le nouveau projet</w:t>
        </w:r>
        <w:r w:rsidR="003B6511">
          <w:rPr>
            <w:noProof/>
            <w:webHidden/>
          </w:rPr>
          <w:tab/>
        </w:r>
        <w:r w:rsidR="003B6511">
          <w:rPr>
            <w:noProof/>
            <w:webHidden/>
          </w:rPr>
          <w:fldChar w:fldCharType="begin"/>
        </w:r>
        <w:r w:rsidR="003B6511">
          <w:rPr>
            <w:noProof/>
            <w:webHidden/>
          </w:rPr>
          <w:instrText xml:space="preserve"> PAGEREF _Toc475456022 \h </w:instrText>
        </w:r>
        <w:r w:rsidR="003B6511">
          <w:rPr>
            <w:noProof/>
            <w:webHidden/>
          </w:rPr>
        </w:r>
        <w:r w:rsidR="003B6511">
          <w:rPr>
            <w:noProof/>
            <w:webHidden/>
          </w:rPr>
          <w:fldChar w:fldCharType="separate"/>
        </w:r>
        <w:r w:rsidR="00310753">
          <w:rPr>
            <w:noProof/>
            <w:webHidden/>
          </w:rPr>
          <w:t>32</w:t>
        </w:r>
        <w:r w:rsidR="003B6511">
          <w:rPr>
            <w:noProof/>
            <w:webHidden/>
          </w:rPr>
          <w:fldChar w:fldCharType="end"/>
        </w:r>
      </w:hyperlink>
    </w:p>
    <w:p w14:paraId="79B6A785"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23" w:history="1">
        <w:r w:rsidR="003B6511" w:rsidRPr="00485F57">
          <w:rPr>
            <w:rStyle w:val="Hyperlink"/>
            <w:noProof/>
          </w:rPr>
          <w:t>Les types de Projets qui n’ont pas besoin d’être inscrits séparément</w:t>
        </w:r>
        <w:r w:rsidR="003B6511">
          <w:rPr>
            <w:noProof/>
            <w:webHidden/>
          </w:rPr>
          <w:tab/>
        </w:r>
        <w:r w:rsidR="003B6511">
          <w:rPr>
            <w:noProof/>
            <w:webHidden/>
          </w:rPr>
          <w:fldChar w:fldCharType="begin"/>
        </w:r>
        <w:r w:rsidR="003B6511">
          <w:rPr>
            <w:noProof/>
            <w:webHidden/>
          </w:rPr>
          <w:instrText xml:space="preserve"> PAGEREF _Toc475456023 \h </w:instrText>
        </w:r>
        <w:r w:rsidR="003B6511">
          <w:rPr>
            <w:noProof/>
            <w:webHidden/>
          </w:rPr>
        </w:r>
        <w:r w:rsidR="003B6511">
          <w:rPr>
            <w:noProof/>
            <w:webHidden/>
          </w:rPr>
          <w:fldChar w:fldCharType="separate"/>
        </w:r>
        <w:r w:rsidR="00310753">
          <w:rPr>
            <w:noProof/>
            <w:webHidden/>
          </w:rPr>
          <w:t>32</w:t>
        </w:r>
        <w:r w:rsidR="003B6511">
          <w:rPr>
            <w:noProof/>
            <w:webHidden/>
          </w:rPr>
          <w:fldChar w:fldCharType="end"/>
        </w:r>
      </w:hyperlink>
    </w:p>
    <w:p w14:paraId="6F459C37" w14:textId="77777777" w:rsidR="003B6511" w:rsidRDefault="00E26259">
      <w:pPr>
        <w:pStyle w:val="TOC1"/>
        <w:tabs>
          <w:tab w:val="right" w:leader="dot" w:pos="6964"/>
        </w:tabs>
        <w:rPr>
          <w:rFonts w:asciiTheme="minorHAnsi" w:eastAsiaTheme="minorEastAsia" w:hAnsiTheme="minorHAnsi" w:cstheme="minorBidi"/>
          <w:b w:val="0"/>
          <w:noProof/>
          <w:szCs w:val="22"/>
          <w:lang w:val="en-AU" w:eastAsia="en-AU"/>
        </w:rPr>
      </w:pPr>
      <w:hyperlink w:anchor="_Toc475456024" w:history="1">
        <w:r w:rsidR="003B6511" w:rsidRPr="00485F57">
          <w:rPr>
            <w:rStyle w:val="Hyperlink"/>
            <w:noProof/>
          </w:rPr>
          <w:t>IR: Installation des ressources</w:t>
        </w:r>
        <w:r w:rsidR="003B6511">
          <w:rPr>
            <w:noProof/>
            <w:webHidden/>
          </w:rPr>
          <w:tab/>
        </w:r>
        <w:r w:rsidR="003B6511">
          <w:rPr>
            <w:noProof/>
            <w:webHidden/>
          </w:rPr>
          <w:fldChar w:fldCharType="begin"/>
        </w:r>
        <w:r w:rsidR="003B6511">
          <w:rPr>
            <w:noProof/>
            <w:webHidden/>
          </w:rPr>
          <w:instrText xml:space="preserve"> PAGEREF _Toc475456024 \h </w:instrText>
        </w:r>
        <w:r w:rsidR="003B6511">
          <w:rPr>
            <w:noProof/>
            <w:webHidden/>
          </w:rPr>
        </w:r>
        <w:r w:rsidR="003B6511">
          <w:rPr>
            <w:noProof/>
            <w:webHidden/>
          </w:rPr>
          <w:fldChar w:fldCharType="separate"/>
        </w:r>
        <w:r w:rsidR="00310753">
          <w:rPr>
            <w:noProof/>
            <w:webHidden/>
          </w:rPr>
          <w:t>33</w:t>
        </w:r>
        <w:r w:rsidR="003B6511">
          <w:rPr>
            <w:noProof/>
            <w:webHidden/>
          </w:rPr>
          <w:fldChar w:fldCharType="end"/>
        </w:r>
      </w:hyperlink>
    </w:p>
    <w:p w14:paraId="5C86D068"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25" w:history="1">
        <w:r w:rsidR="003B6511" w:rsidRPr="00485F57">
          <w:rPr>
            <w:rStyle w:val="Hyperlink"/>
            <w:noProof/>
          </w:rPr>
          <w:t>Installer ressources – Internet (DBL)</w:t>
        </w:r>
        <w:r w:rsidR="003B6511">
          <w:rPr>
            <w:noProof/>
            <w:webHidden/>
          </w:rPr>
          <w:tab/>
        </w:r>
        <w:r w:rsidR="003B6511">
          <w:rPr>
            <w:noProof/>
            <w:webHidden/>
          </w:rPr>
          <w:fldChar w:fldCharType="begin"/>
        </w:r>
        <w:r w:rsidR="003B6511">
          <w:rPr>
            <w:noProof/>
            <w:webHidden/>
          </w:rPr>
          <w:instrText xml:space="preserve"> PAGEREF _Toc475456025 \h </w:instrText>
        </w:r>
        <w:r w:rsidR="003B6511">
          <w:rPr>
            <w:noProof/>
            <w:webHidden/>
          </w:rPr>
        </w:r>
        <w:r w:rsidR="003B6511">
          <w:rPr>
            <w:noProof/>
            <w:webHidden/>
          </w:rPr>
          <w:fldChar w:fldCharType="separate"/>
        </w:r>
        <w:r w:rsidR="00310753">
          <w:rPr>
            <w:noProof/>
            <w:webHidden/>
          </w:rPr>
          <w:t>34</w:t>
        </w:r>
        <w:r w:rsidR="003B6511">
          <w:rPr>
            <w:noProof/>
            <w:webHidden/>
          </w:rPr>
          <w:fldChar w:fldCharType="end"/>
        </w:r>
      </w:hyperlink>
    </w:p>
    <w:p w14:paraId="3AF60B4F"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26" w:history="1">
        <w:r w:rsidR="003B6511" w:rsidRPr="00485F57">
          <w:rPr>
            <w:rStyle w:val="Hyperlink"/>
            <w:noProof/>
          </w:rPr>
          <w:t>Installer ressources – fichier</w:t>
        </w:r>
        <w:r w:rsidR="003B6511">
          <w:rPr>
            <w:noProof/>
            <w:webHidden/>
          </w:rPr>
          <w:tab/>
        </w:r>
        <w:r w:rsidR="003B6511">
          <w:rPr>
            <w:noProof/>
            <w:webHidden/>
          </w:rPr>
          <w:fldChar w:fldCharType="begin"/>
        </w:r>
        <w:r w:rsidR="003B6511">
          <w:rPr>
            <w:noProof/>
            <w:webHidden/>
          </w:rPr>
          <w:instrText xml:space="preserve"> PAGEREF _Toc475456026 \h </w:instrText>
        </w:r>
        <w:r w:rsidR="003B6511">
          <w:rPr>
            <w:noProof/>
            <w:webHidden/>
          </w:rPr>
        </w:r>
        <w:r w:rsidR="003B6511">
          <w:rPr>
            <w:noProof/>
            <w:webHidden/>
          </w:rPr>
          <w:fldChar w:fldCharType="separate"/>
        </w:r>
        <w:r w:rsidR="00310753">
          <w:rPr>
            <w:noProof/>
            <w:webHidden/>
          </w:rPr>
          <w:t>35</w:t>
        </w:r>
        <w:r w:rsidR="003B6511">
          <w:rPr>
            <w:noProof/>
            <w:webHidden/>
          </w:rPr>
          <w:fldChar w:fldCharType="end"/>
        </w:r>
      </w:hyperlink>
    </w:p>
    <w:p w14:paraId="0C1CB443" w14:textId="77777777" w:rsidR="003B6511" w:rsidRDefault="00E26259">
      <w:pPr>
        <w:pStyle w:val="TOC1"/>
        <w:tabs>
          <w:tab w:val="right" w:leader="dot" w:pos="6964"/>
        </w:tabs>
        <w:rPr>
          <w:rFonts w:asciiTheme="minorHAnsi" w:eastAsiaTheme="minorEastAsia" w:hAnsiTheme="minorHAnsi" w:cstheme="minorBidi"/>
          <w:b w:val="0"/>
          <w:noProof/>
          <w:szCs w:val="22"/>
          <w:lang w:val="en-AU" w:eastAsia="en-AU"/>
        </w:rPr>
      </w:pPr>
      <w:hyperlink w:anchor="_Toc475456027" w:history="1">
        <w:r w:rsidR="003B6511" w:rsidRPr="00485F57">
          <w:rPr>
            <w:rStyle w:val="Hyperlink"/>
            <w:noProof/>
          </w:rPr>
          <w:t>SLT :  Les outils de langues sources</w:t>
        </w:r>
        <w:r w:rsidR="003B6511">
          <w:rPr>
            <w:noProof/>
            <w:webHidden/>
          </w:rPr>
          <w:tab/>
        </w:r>
        <w:r w:rsidR="003B6511">
          <w:rPr>
            <w:noProof/>
            <w:webHidden/>
          </w:rPr>
          <w:fldChar w:fldCharType="begin"/>
        </w:r>
        <w:r w:rsidR="003B6511">
          <w:rPr>
            <w:noProof/>
            <w:webHidden/>
          </w:rPr>
          <w:instrText xml:space="preserve"> PAGEREF _Toc475456027 \h </w:instrText>
        </w:r>
        <w:r w:rsidR="003B6511">
          <w:rPr>
            <w:noProof/>
            <w:webHidden/>
          </w:rPr>
        </w:r>
        <w:r w:rsidR="003B6511">
          <w:rPr>
            <w:noProof/>
            <w:webHidden/>
          </w:rPr>
          <w:fldChar w:fldCharType="separate"/>
        </w:r>
        <w:r w:rsidR="00310753">
          <w:rPr>
            <w:noProof/>
            <w:webHidden/>
          </w:rPr>
          <w:t>36</w:t>
        </w:r>
        <w:r w:rsidR="003B6511">
          <w:rPr>
            <w:noProof/>
            <w:webHidden/>
          </w:rPr>
          <w:fldChar w:fldCharType="end"/>
        </w:r>
      </w:hyperlink>
    </w:p>
    <w:p w14:paraId="443C2AA8" w14:textId="77777777" w:rsidR="003B6511" w:rsidRDefault="00E26259">
      <w:pPr>
        <w:pStyle w:val="TOC1"/>
        <w:tabs>
          <w:tab w:val="right" w:leader="dot" w:pos="6964"/>
        </w:tabs>
        <w:rPr>
          <w:rFonts w:asciiTheme="minorHAnsi" w:eastAsiaTheme="minorEastAsia" w:hAnsiTheme="minorHAnsi" w:cstheme="minorBidi"/>
          <w:b w:val="0"/>
          <w:noProof/>
          <w:szCs w:val="22"/>
          <w:lang w:val="en-AU" w:eastAsia="en-AU"/>
        </w:rPr>
      </w:pPr>
      <w:hyperlink w:anchor="_Toc475456028" w:history="1">
        <w:r w:rsidR="003B6511" w:rsidRPr="00485F57">
          <w:rPr>
            <w:rStyle w:val="Hyperlink"/>
            <w:noProof/>
          </w:rPr>
          <w:t>PP1 : Configuration du plan de projet</w:t>
        </w:r>
        <w:r w:rsidR="003B6511">
          <w:rPr>
            <w:noProof/>
            <w:webHidden/>
          </w:rPr>
          <w:tab/>
        </w:r>
        <w:r w:rsidR="003B6511">
          <w:rPr>
            <w:noProof/>
            <w:webHidden/>
          </w:rPr>
          <w:fldChar w:fldCharType="begin"/>
        </w:r>
        <w:r w:rsidR="003B6511">
          <w:rPr>
            <w:noProof/>
            <w:webHidden/>
          </w:rPr>
          <w:instrText xml:space="preserve"> PAGEREF _Toc475456028 \h </w:instrText>
        </w:r>
        <w:r w:rsidR="003B6511">
          <w:rPr>
            <w:noProof/>
            <w:webHidden/>
          </w:rPr>
        </w:r>
        <w:r w:rsidR="003B6511">
          <w:rPr>
            <w:noProof/>
            <w:webHidden/>
          </w:rPr>
          <w:fldChar w:fldCharType="separate"/>
        </w:r>
        <w:r w:rsidR="00310753">
          <w:rPr>
            <w:noProof/>
            <w:webHidden/>
          </w:rPr>
          <w:t>37</w:t>
        </w:r>
        <w:r w:rsidR="003B6511">
          <w:rPr>
            <w:noProof/>
            <w:webHidden/>
          </w:rPr>
          <w:fldChar w:fldCharType="end"/>
        </w:r>
      </w:hyperlink>
    </w:p>
    <w:p w14:paraId="533D5156"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29" w:history="1">
        <w:r w:rsidR="003B6511" w:rsidRPr="00485F57">
          <w:rPr>
            <w:rStyle w:val="Hyperlink"/>
            <w:noProof/>
          </w:rPr>
          <w:t>Ajouter le plan de base de l’organisation</w:t>
        </w:r>
        <w:r w:rsidR="003B6511">
          <w:rPr>
            <w:noProof/>
            <w:webHidden/>
          </w:rPr>
          <w:tab/>
        </w:r>
        <w:r w:rsidR="003B6511">
          <w:rPr>
            <w:noProof/>
            <w:webHidden/>
          </w:rPr>
          <w:fldChar w:fldCharType="begin"/>
        </w:r>
        <w:r w:rsidR="003B6511">
          <w:rPr>
            <w:noProof/>
            <w:webHidden/>
          </w:rPr>
          <w:instrText xml:space="preserve"> PAGEREF _Toc475456029 \h </w:instrText>
        </w:r>
        <w:r w:rsidR="003B6511">
          <w:rPr>
            <w:noProof/>
            <w:webHidden/>
          </w:rPr>
        </w:r>
        <w:r w:rsidR="003B6511">
          <w:rPr>
            <w:noProof/>
            <w:webHidden/>
          </w:rPr>
          <w:fldChar w:fldCharType="separate"/>
        </w:r>
        <w:r w:rsidR="00310753">
          <w:rPr>
            <w:noProof/>
            <w:webHidden/>
          </w:rPr>
          <w:t>38</w:t>
        </w:r>
        <w:r w:rsidR="003B6511">
          <w:rPr>
            <w:noProof/>
            <w:webHidden/>
          </w:rPr>
          <w:fldChar w:fldCharType="end"/>
        </w:r>
      </w:hyperlink>
    </w:p>
    <w:p w14:paraId="72663611"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30" w:history="1">
        <w:r w:rsidR="003B6511" w:rsidRPr="00485F57">
          <w:rPr>
            <w:rStyle w:val="Hyperlink"/>
            <w:noProof/>
          </w:rPr>
          <w:t>Supprimer le plan existant (avant d’ajouter un autre)</w:t>
        </w:r>
        <w:r w:rsidR="003B6511">
          <w:rPr>
            <w:noProof/>
            <w:webHidden/>
          </w:rPr>
          <w:tab/>
        </w:r>
        <w:r w:rsidR="003B6511">
          <w:rPr>
            <w:noProof/>
            <w:webHidden/>
          </w:rPr>
          <w:fldChar w:fldCharType="begin"/>
        </w:r>
        <w:r w:rsidR="003B6511">
          <w:rPr>
            <w:noProof/>
            <w:webHidden/>
          </w:rPr>
          <w:instrText xml:space="preserve"> PAGEREF _Toc475456030 \h </w:instrText>
        </w:r>
        <w:r w:rsidR="003B6511">
          <w:rPr>
            <w:noProof/>
            <w:webHidden/>
          </w:rPr>
        </w:r>
        <w:r w:rsidR="003B6511">
          <w:rPr>
            <w:noProof/>
            <w:webHidden/>
          </w:rPr>
          <w:fldChar w:fldCharType="separate"/>
        </w:r>
        <w:r w:rsidR="00310753">
          <w:rPr>
            <w:noProof/>
            <w:webHidden/>
          </w:rPr>
          <w:t>39</w:t>
        </w:r>
        <w:r w:rsidR="003B6511">
          <w:rPr>
            <w:noProof/>
            <w:webHidden/>
          </w:rPr>
          <w:fldChar w:fldCharType="end"/>
        </w:r>
      </w:hyperlink>
    </w:p>
    <w:p w14:paraId="5635249C"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31" w:history="1">
        <w:r w:rsidR="003B6511" w:rsidRPr="00485F57">
          <w:rPr>
            <w:rStyle w:val="Hyperlink"/>
            <w:noProof/>
          </w:rPr>
          <w:t>Copier une tâche d’un projet à un autre</w:t>
        </w:r>
        <w:r w:rsidR="003B6511">
          <w:rPr>
            <w:noProof/>
            <w:webHidden/>
          </w:rPr>
          <w:tab/>
        </w:r>
        <w:r w:rsidR="003B6511">
          <w:rPr>
            <w:noProof/>
            <w:webHidden/>
          </w:rPr>
          <w:fldChar w:fldCharType="begin"/>
        </w:r>
        <w:r w:rsidR="003B6511">
          <w:rPr>
            <w:noProof/>
            <w:webHidden/>
          </w:rPr>
          <w:instrText xml:space="preserve"> PAGEREF _Toc475456031 \h </w:instrText>
        </w:r>
        <w:r w:rsidR="003B6511">
          <w:rPr>
            <w:noProof/>
            <w:webHidden/>
          </w:rPr>
        </w:r>
        <w:r w:rsidR="003B6511">
          <w:rPr>
            <w:noProof/>
            <w:webHidden/>
          </w:rPr>
          <w:fldChar w:fldCharType="separate"/>
        </w:r>
        <w:r w:rsidR="00310753">
          <w:rPr>
            <w:noProof/>
            <w:webHidden/>
          </w:rPr>
          <w:t>39</w:t>
        </w:r>
        <w:r w:rsidR="003B6511">
          <w:rPr>
            <w:noProof/>
            <w:webHidden/>
          </w:rPr>
          <w:fldChar w:fldCharType="end"/>
        </w:r>
      </w:hyperlink>
    </w:p>
    <w:p w14:paraId="4FCA4704"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32" w:history="1">
        <w:r w:rsidR="003B6511" w:rsidRPr="00485F57">
          <w:rPr>
            <w:rStyle w:val="Hyperlink"/>
            <w:noProof/>
            <w:lang w:eastAsia="en-AU"/>
          </w:rPr>
          <w:t xml:space="preserve">Configurer </w:t>
        </w:r>
        <w:r w:rsidR="003B6511" w:rsidRPr="00485F57">
          <w:rPr>
            <w:rStyle w:val="Hyperlink"/>
            <w:noProof/>
          </w:rPr>
          <w:t>—</w:t>
        </w:r>
        <w:r w:rsidR="003B6511" w:rsidRPr="00485F57">
          <w:rPr>
            <w:rStyle w:val="Hyperlink"/>
            <w:noProof/>
            <w:lang w:eastAsia="en-AU"/>
          </w:rPr>
          <w:t xml:space="preserve"> déplacer les tâches vers une autre étape</w:t>
        </w:r>
        <w:r w:rsidR="003B6511">
          <w:rPr>
            <w:noProof/>
            <w:webHidden/>
          </w:rPr>
          <w:tab/>
        </w:r>
        <w:r w:rsidR="003B6511">
          <w:rPr>
            <w:noProof/>
            <w:webHidden/>
          </w:rPr>
          <w:fldChar w:fldCharType="begin"/>
        </w:r>
        <w:r w:rsidR="003B6511">
          <w:rPr>
            <w:noProof/>
            <w:webHidden/>
          </w:rPr>
          <w:instrText xml:space="preserve"> PAGEREF _Toc475456032 \h </w:instrText>
        </w:r>
        <w:r w:rsidR="003B6511">
          <w:rPr>
            <w:noProof/>
            <w:webHidden/>
          </w:rPr>
        </w:r>
        <w:r w:rsidR="003B6511">
          <w:rPr>
            <w:noProof/>
            <w:webHidden/>
          </w:rPr>
          <w:fldChar w:fldCharType="separate"/>
        </w:r>
        <w:r w:rsidR="00310753">
          <w:rPr>
            <w:noProof/>
            <w:webHidden/>
          </w:rPr>
          <w:t>41</w:t>
        </w:r>
        <w:r w:rsidR="003B6511">
          <w:rPr>
            <w:noProof/>
            <w:webHidden/>
          </w:rPr>
          <w:fldChar w:fldCharType="end"/>
        </w:r>
      </w:hyperlink>
    </w:p>
    <w:p w14:paraId="1E135632"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33" w:history="1">
        <w:r w:rsidR="003B6511" w:rsidRPr="00485F57">
          <w:rPr>
            <w:rStyle w:val="Hyperlink"/>
            <w:noProof/>
          </w:rPr>
          <w:t>Configurer — Supprimer des tâches</w:t>
        </w:r>
        <w:r w:rsidR="003B6511">
          <w:rPr>
            <w:noProof/>
            <w:webHidden/>
          </w:rPr>
          <w:tab/>
        </w:r>
        <w:r w:rsidR="003B6511">
          <w:rPr>
            <w:noProof/>
            <w:webHidden/>
          </w:rPr>
          <w:fldChar w:fldCharType="begin"/>
        </w:r>
        <w:r w:rsidR="003B6511">
          <w:rPr>
            <w:noProof/>
            <w:webHidden/>
          </w:rPr>
          <w:instrText xml:space="preserve"> PAGEREF _Toc475456033 \h </w:instrText>
        </w:r>
        <w:r w:rsidR="003B6511">
          <w:rPr>
            <w:noProof/>
            <w:webHidden/>
          </w:rPr>
        </w:r>
        <w:r w:rsidR="003B6511">
          <w:rPr>
            <w:noProof/>
            <w:webHidden/>
          </w:rPr>
          <w:fldChar w:fldCharType="separate"/>
        </w:r>
        <w:r w:rsidR="00310753">
          <w:rPr>
            <w:noProof/>
            <w:webHidden/>
          </w:rPr>
          <w:t>41</w:t>
        </w:r>
        <w:r w:rsidR="003B6511">
          <w:rPr>
            <w:noProof/>
            <w:webHidden/>
          </w:rPr>
          <w:fldChar w:fldCharType="end"/>
        </w:r>
      </w:hyperlink>
    </w:p>
    <w:p w14:paraId="66DE8BA9"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34" w:history="1">
        <w:r w:rsidR="003B6511" w:rsidRPr="00485F57">
          <w:rPr>
            <w:rStyle w:val="Hyperlink"/>
            <w:noProof/>
          </w:rPr>
          <w:t>Renommer ou modifier les tâches</w:t>
        </w:r>
        <w:r w:rsidR="003B6511">
          <w:rPr>
            <w:noProof/>
            <w:webHidden/>
          </w:rPr>
          <w:tab/>
        </w:r>
        <w:r w:rsidR="003B6511">
          <w:rPr>
            <w:noProof/>
            <w:webHidden/>
          </w:rPr>
          <w:fldChar w:fldCharType="begin"/>
        </w:r>
        <w:r w:rsidR="003B6511">
          <w:rPr>
            <w:noProof/>
            <w:webHidden/>
          </w:rPr>
          <w:instrText xml:space="preserve"> PAGEREF _Toc475456034 \h </w:instrText>
        </w:r>
        <w:r w:rsidR="003B6511">
          <w:rPr>
            <w:noProof/>
            <w:webHidden/>
          </w:rPr>
        </w:r>
        <w:r w:rsidR="003B6511">
          <w:rPr>
            <w:noProof/>
            <w:webHidden/>
          </w:rPr>
          <w:fldChar w:fldCharType="separate"/>
        </w:r>
        <w:r w:rsidR="00310753">
          <w:rPr>
            <w:noProof/>
            <w:webHidden/>
          </w:rPr>
          <w:t>42</w:t>
        </w:r>
        <w:r w:rsidR="003B6511">
          <w:rPr>
            <w:noProof/>
            <w:webHidden/>
          </w:rPr>
          <w:fldChar w:fldCharType="end"/>
        </w:r>
      </w:hyperlink>
    </w:p>
    <w:p w14:paraId="02A0C7E3"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35" w:history="1">
        <w:r w:rsidR="003B6511" w:rsidRPr="00485F57">
          <w:rPr>
            <w:rStyle w:val="Hyperlink"/>
            <w:noProof/>
          </w:rPr>
          <w:t>Ajouter une tâche</w:t>
        </w:r>
        <w:r w:rsidR="003B6511">
          <w:rPr>
            <w:noProof/>
            <w:webHidden/>
          </w:rPr>
          <w:tab/>
        </w:r>
        <w:r w:rsidR="003B6511">
          <w:rPr>
            <w:noProof/>
            <w:webHidden/>
          </w:rPr>
          <w:fldChar w:fldCharType="begin"/>
        </w:r>
        <w:r w:rsidR="003B6511">
          <w:rPr>
            <w:noProof/>
            <w:webHidden/>
          </w:rPr>
          <w:instrText xml:space="preserve"> PAGEREF _Toc475456035 \h </w:instrText>
        </w:r>
        <w:r w:rsidR="003B6511">
          <w:rPr>
            <w:noProof/>
            <w:webHidden/>
          </w:rPr>
        </w:r>
        <w:r w:rsidR="003B6511">
          <w:rPr>
            <w:noProof/>
            <w:webHidden/>
          </w:rPr>
          <w:fldChar w:fldCharType="separate"/>
        </w:r>
        <w:r w:rsidR="00310753">
          <w:rPr>
            <w:noProof/>
            <w:webHidden/>
          </w:rPr>
          <w:t>42</w:t>
        </w:r>
        <w:r w:rsidR="003B6511">
          <w:rPr>
            <w:noProof/>
            <w:webHidden/>
          </w:rPr>
          <w:fldChar w:fldCharType="end"/>
        </w:r>
      </w:hyperlink>
    </w:p>
    <w:p w14:paraId="6D20FBBF"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36" w:history="1">
        <w:r w:rsidR="003B6511" w:rsidRPr="00485F57">
          <w:rPr>
            <w:rStyle w:val="Hyperlink"/>
            <w:noProof/>
          </w:rPr>
          <w:t>Vérifier les paramètres</w:t>
        </w:r>
        <w:r w:rsidR="003B6511">
          <w:rPr>
            <w:noProof/>
            <w:webHidden/>
          </w:rPr>
          <w:tab/>
        </w:r>
        <w:r w:rsidR="003B6511">
          <w:rPr>
            <w:noProof/>
            <w:webHidden/>
          </w:rPr>
          <w:fldChar w:fldCharType="begin"/>
        </w:r>
        <w:r w:rsidR="003B6511">
          <w:rPr>
            <w:noProof/>
            <w:webHidden/>
          </w:rPr>
          <w:instrText xml:space="preserve"> PAGEREF _Toc475456036 \h </w:instrText>
        </w:r>
        <w:r w:rsidR="003B6511">
          <w:rPr>
            <w:noProof/>
            <w:webHidden/>
          </w:rPr>
        </w:r>
        <w:r w:rsidR="003B6511">
          <w:rPr>
            <w:noProof/>
            <w:webHidden/>
          </w:rPr>
          <w:fldChar w:fldCharType="separate"/>
        </w:r>
        <w:r w:rsidR="00310753">
          <w:rPr>
            <w:noProof/>
            <w:webHidden/>
          </w:rPr>
          <w:t>43</w:t>
        </w:r>
        <w:r w:rsidR="003B6511">
          <w:rPr>
            <w:noProof/>
            <w:webHidden/>
          </w:rPr>
          <w:fldChar w:fldCharType="end"/>
        </w:r>
      </w:hyperlink>
    </w:p>
    <w:p w14:paraId="2566B5A4"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37" w:history="1">
        <w:r w:rsidR="003B6511" w:rsidRPr="00485F57">
          <w:rPr>
            <w:rStyle w:val="Hyperlink"/>
            <w:noProof/>
          </w:rPr>
          <w:t>Configurer — ajouter des vérifications à une étape</w:t>
        </w:r>
        <w:r w:rsidR="003B6511">
          <w:rPr>
            <w:noProof/>
            <w:webHidden/>
          </w:rPr>
          <w:tab/>
        </w:r>
        <w:r w:rsidR="003B6511">
          <w:rPr>
            <w:noProof/>
            <w:webHidden/>
          </w:rPr>
          <w:fldChar w:fldCharType="begin"/>
        </w:r>
        <w:r w:rsidR="003B6511">
          <w:rPr>
            <w:noProof/>
            <w:webHidden/>
          </w:rPr>
          <w:instrText xml:space="preserve"> PAGEREF _Toc475456037 \h </w:instrText>
        </w:r>
        <w:r w:rsidR="003B6511">
          <w:rPr>
            <w:noProof/>
            <w:webHidden/>
          </w:rPr>
        </w:r>
        <w:r w:rsidR="003B6511">
          <w:rPr>
            <w:noProof/>
            <w:webHidden/>
          </w:rPr>
          <w:fldChar w:fldCharType="separate"/>
        </w:r>
        <w:r w:rsidR="00310753">
          <w:rPr>
            <w:noProof/>
            <w:webHidden/>
          </w:rPr>
          <w:t>44</w:t>
        </w:r>
        <w:r w:rsidR="003B6511">
          <w:rPr>
            <w:noProof/>
            <w:webHidden/>
          </w:rPr>
          <w:fldChar w:fldCharType="end"/>
        </w:r>
      </w:hyperlink>
    </w:p>
    <w:p w14:paraId="70532AAB"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38" w:history="1">
        <w:r w:rsidR="003B6511" w:rsidRPr="00485F57">
          <w:rPr>
            <w:rStyle w:val="Hyperlink"/>
            <w:noProof/>
          </w:rPr>
          <w:t>Configurer — Affecter des tâches aux membres de l’équipe</w:t>
        </w:r>
        <w:r w:rsidR="003B6511">
          <w:rPr>
            <w:noProof/>
            <w:webHidden/>
          </w:rPr>
          <w:tab/>
        </w:r>
        <w:r w:rsidR="003B6511">
          <w:rPr>
            <w:noProof/>
            <w:webHidden/>
          </w:rPr>
          <w:fldChar w:fldCharType="begin"/>
        </w:r>
        <w:r w:rsidR="003B6511">
          <w:rPr>
            <w:noProof/>
            <w:webHidden/>
          </w:rPr>
          <w:instrText xml:space="preserve"> PAGEREF _Toc475456038 \h </w:instrText>
        </w:r>
        <w:r w:rsidR="003B6511">
          <w:rPr>
            <w:noProof/>
            <w:webHidden/>
          </w:rPr>
        </w:r>
        <w:r w:rsidR="003B6511">
          <w:rPr>
            <w:noProof/>
            <w:webHidden/>
          </w:rPr>
          <w:fldChar w:fldCharType="separate"/>
        </w:r>
        <w:r w:rsidR="00310753">
          <w:rPr>
            <w:noProof/>
            <w:webHidden/>
          </w:rPr>
          <w:t>45</w:t>
        </w:r>
        <w:r w:rsidR="003B6511">
          <w:rPr>
            <w:noProof/>
            <w:webHidden/>
          </w:rPr>
          <w:fldChar w:fldCharType="end"/>
        </w:r>
      </w:hyperlink>
    </w:p>
    <w:p w14:paraId="4198D702"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39" w:history="1">
        <w:r w:rsidR="003B6511" w:rsidRPr="00485F57">
          <w:rPr>
            <w:rStyle w:val="Hyperlink"/>
            <w:noProof/>
          </w:rPr>
          <w:t>Configurer — Livres à inclure</w:t>
        </w:r>
        <w:r w:rsidR="003B6511">
          <w:rPr>
            <w:noProof/>
            <w:webHidden/>
          </w:rPr>
          <w:tab/>
        </w:r>
        <w:r w:rsidR="003B6511">
          <w:rPr>
            <w:noProof/>
            <w:webHidden/>
          </w:rPr>
          <w:fldChar w:fldCharType="begin"/>
        </w:r>
        <w:r w:rsidR="003B6511">
          <w:rPr>
            <w:noProof/>
            <w:webHidden/>
          </w:rPr>
          <w:instrText xml:space="preserve"> PAGEREF _Toc475456039 \h </w:instrText>
        </w:r>
        <w:r w:rsidR="003B6511">
          <w:rPr>
            <w:noProof/>
            <w:webHidden/>
          </w:rPr>
        </w:r>
        <w:r w:rsidR="003B6511">
          <w:rPr>
            <w:noProof/>
            <w:webHidden/>
          </w:rPr>
          <w:fldChar w:fldCharType="separate"/>
        </w:r>
        <w:r w:rsidR="00310753">
          <w:rPr>
            <w:noProof/>
            <w:webHidden/>
          </w:rPr>
          <w:t>45</w:t>
        </w:r>
        <w:r w:rsidR="003B6511">
          <w:rPr>
            <w:noProof/>
            <w:webHidden/>
          </w:rPr>
          <w:fldChar w:fldCharType="end"/>
        </w:r>
      </w:hyperlink>
    </w:p>
    <w:p w14:paraId="1F7D4F5B" w14:textId="77777777" w:rsidR="003B6511" w:rsidRDefault="00E26259">
      <w:pPr>
        <w:pStyle w:val="TOC1"/>
        <w:tabs>
          <w:tab w:val="right" w:leader="dot" w:pos="6964"/>
        </w:tabs>
        <w:rPr>
          <w:rFonts w:asciiTheme="minorHAnsi" w:eastAsiaTheme="minorEastAsia" w:hAnsiTheme="minorHAnsi" w:cstheme="minorBidi"/>
          <w:b w:val="0"/>
          <w:noProof/>
          <w:szCs w:val="22"/>
          <w:lang w:val="en-AU" w:eastAsia="en-AU"/>
        </w:rPr>
      </w:pPr>
      <w:hyperlink w:anchor="_Toc475456040" w:history="1">
        <w:r w:rsidR="003B6511" w:rsidRPr="00485F57">
          <w:rPr>
            <w:rStyle w:val="Hyperlink"/>
            <w:noProof/>
          </w:rPr>
          <w:t>Configurer pour réussir</w:t>
        </w:r>
        <w:r w:rsidR="003B6511">
          <w:rPr>
            <w:noProof/>
            <w:webHidden/>
          </w:rPr>
          <w:tab/>
        </w:r>
        <w:r w:rsidR="003B6511">
          <w:rPr>
            <w:noProof/>
            <w:webHidden/>
          </w:rPr>
          <w:fldChar w:fldCharType="begin"/>
        </w:r>
        <w:r w:rsidR="003B6511">
          <w:rPr>
            <w:noProof/>
            <w:webHidden/>
          </w:rPr>
          <w:instrText xml:space="preserve"> PAGEREF _Toc475456040 \h </w:instrText>
        </w:r>
        <w:r w:rsidR="003B6511">
          <w:rPr>
            <w:noProof/>
            <w:webHidden/>
          </w:rPr>
        </w:r>
        <w:r w:rsidR="003B6511">
          <w:rPr>
            <w:noProof/>
            <w:webHidden/>
          </w:rPr>
          <w:fldChar w:fldCharType="separate"/>
        </w:r>
        <w:r w:rsidR="00310753">
          <w:rPr>
            <w:noProof/>
            <w:webHidden/>
          </w:rPr>
          <w:t>46</w:t>
        </w:r>
        <w:r w:rsidR="003B6511">
          <w:rPr>
            <w:noProof/>
            <w:webHidden/>
          </w:rPr>
          <w:fldChar w:fldCharType="end"/>
        </w:r>
      </w:hyperlink>
    </w:p>
    <w:p w14:paraId="255A118E"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41" w:history="1">
        <w:r w:rsidR="003B6511" w:rsidRPr="00485F57">
          <w:rPr>
            <w:rStyle w:val="Hyperlink"/>
            <w:noProof/>
          </w:rPr>
          <w:t>Il s’agit d’un processus dynamique</w:t>
        </w:r>
        <w:r w:rsidR="003B6511">
          <w:rPr>
            <w:noProof/>
            <w:webHidden/>
          </w:rPr>
          <w:tab/>
        </w:r>
        <w:r w:rsidR="003B6511">
          <w:rPr>
            <w:noProof/>
            <w:webHidden/>
          </w:rPr>
          <w:fldChar w:fldCharType="begin"/>
        </w:r>
        <w:r w:rsidR="003B6511">
          <w:rPr>
            <w:noProof/>
            <w:webHidden/>
          </w:rPr>
          <w:instrText xml:space="preserve"> PAGEREF _Toc475456041 \h </w:instrText>
        </w:r>
        <w:r w:rsidR="003B6511">
          <w:rPr>
            <w:noProof/>
            <w:webHidden/>
          </w:rPr>
        </w:r>
        <w:r w:rsidR="003B6511">
          <w:rPr>
            <w:noProof/>
            <w:webHidden/>
          </w:rPr>
          <w:fldChar w:fldCharType="separate"/>
        </w:r>
        <w:r w:rsidR="00310753">
          <w:rPr>
            <w:noProof/>
            <w:webHidden/>
          </w:rPr>
          <w:t>46</w:t>
        </w:r>
        <w:r w:rsidR="003B6511">
          <w:rPr>
            <w:noProof/>
            <w:webHidden/>
          </w:rPr>
          <w:fldChar w:fldCharType="end"/>
        </w:r>
      </w:hyperlink>
    </w:p>
    <w:p w14:paraId="0B60309B"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42" w:history="1">
        <w:r w:rsidR="003B6511" w:rsidRPr="00485F57">
          <w:rPr>
            <w:rStyle w:val="Hyperlink"/>
            <w:noProof/>
          </w:rPr>
          <w:t>Qui travaille sur le projet ?</w:t>
        </w:r>
        <w:r w:rsidR="003B6511">
          <w:rPr>
            <w:noProof/>
            <w:webHidden/>
          </w:rPr>
          <w:tab/>
        </w:r>
        <w:r w:rsidR="003B6511">
          <w:rPr>
            <w:noProof/>
            <w:webHidden/>
          </w:rPr>
          <w:fldChar w:fldCharType="begin"/>
        </w:r>
        <w:r w:rsidR="003B6511">
          <w:rPr>
            <w:noProof/>
            <w:webHidden/>
          </w:rPr>
          <w:instrText xml:space="preserve"> PAGEREF _Toc475456042 \h </w:instrText>
        </w:r>
        <w:r w:rsidR="003B6511">
          <w:rPr>
            <w:noProof/>
            <w:webHidden/>
          </w:rPr>
        </w:r>
        <w:r w:rsidR="003B6511">
          <w:rPr>
            <w:noProof/>
            <w:webHidden/>
          </w:rPr>
          <w:fldChar w:fldCharType="separate"/>
        </w:r>
        <w:r w:rsidR="00310753">
          <w:rPr>
            <w:noProof/>
            <w:webHidden/>
          </w:rPr>
          <w:t>46</w:t>
        </w:r>
        <w:r w:rsidR="003B6511">
          <w:rPr>
            <w:noProof/>
            <w:webHidden/>
          </w:rPr>
          <w:fldChar w:fldCharType="end"/>
        </w:r>
      </w:hyperlink>
    </w:p>
    <w:p w14:paraId="043570BF"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43" w:history="1">
        <w:r w:rsidR="003B6511" w:rsidRPr="00485F57">
          <w:rPr>
            <w:rStyle w:val="Hyperlink"/>
            <w:noProof/>
          </w:rPr>
          <w:t>Avez-vous besoin de personnaliser les paramètres ?</w:t>
        </w:r>
        <w:r w:rsidR="003B6511">
          <w:rPr>
            <w:noProof/>
            <w:webHidden/>
          </w:rPr>
          <w:tab/>
        </w:r>
        <w:r w:rsidR="003B6511">
          <w:rPr>
            <w:noProof/>
            <w:webHidden/>
          </w:rPr>
          <w:fldChar w:fldCharType="begin"/>
        </w:r>
        <w:r w:rsidR="003B6511">
          <w:rPr>
            <w:noProof/>
            <w:webHidden/>
          </w:rPr>
          <w:instrText xml:space="preserve"> PAGEREF _Toc475456043 \h </w:instrText>
        </w:r>
        <w:r w:rsidR="003B6511">
          <w:rPr>
            <w:noProof/>
            <w:webHidden/>
          </w:rPr>
        </w:r>
        <w:r w:rsidR="003B6511">
          <w:rPr>
            <w:noProof/>
            <w:webHidden/>
          </w:rPr>
          <w:fldChar w:fldCharType="separate"/>
        </w:r>
        <w:r w:rsidR="00310753">
          <w:rPr>
            <w:noProof/>
            <w:webHidden/>
          </w:rPr>
          <w:t>46</w:t>
        </w:r>
        <w:r w:rsidR="003B6511">
          <w:rPr>
            <w:noProof/>
            <w:webHidden/>
          </w:rPr>
          <w:fldChar w:fldCharType="end"/>
        </w:r>
      </w:hyperlink>
    </w:p>
    <w:p w14:paraId="1132F8FA"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44" w:history="1">
        <w:r w:rsidR="003B6511" w:rsidRPr="00485F57">
          <w:rPr>
            <w:rStyle w:val="Hyperlink"/>
            <w:noProof/>
          </w:rPr>
          <w:t>Quelle orthographe sera utilisée ?</w:t>
        </w:r>
        <w:r w:rsidR="003B6511">
          <w:rPr>
            <w:noProof/>
            <w:webHidden/>
          </w:rPr>
          <w:tab/>
        </w:r>
        <w:r w:rsidR="003B6511">
          <w:rPr>
            <w:noProof/>
            <w:webHidden/>
          </w:rPr>
          <w:fldChar w:fldCharType="begin"/>
        </w:r>
        <w:r w:rsidR="003B6511">
          <w:rPr>
            <w:noProof/>
            <w:webHidden/>
          </w:rPr>
          <w:instrText xml:space="preserve"> PAGEREF _Toc475456044 \h </w:instrText>
        </w:r>
        <w:r w:rsidR="003B6511">
          <w:rPr>
            <w:noProof/>
            <w:webHidden/>
          </w:rPr>
        </w:r>
        <w:r w:rsidR="003B6511">
          <w:rPr>
            <w:noProof/>
            <w:webHidden/>
          </w:rPr>
          <w:fldChar w:fldCharType="separate"/>
        </w:r>
        <w:r w:rsidR="00310753">
          <w:rPr>
            <w:noProof/>
            <w:webHidden/>
          </w:rPr>
          <w:t>46</w:t>
        </w:r>
        <w:r w:rsidR="003B6511">
          <w:rPr>
            <w:noProof/>
            <w:webHidden/>
          </w:rPr>
          <w:fldChar w:fldCharType="end"/>
        </w:r>
      </w:hyperlink>
    </w:p>
    <w:p w14:paraId="6B863B07"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45" w:history="1">
        <w:r w:rsidR="003B6511" w:rsidRPr="00485F57">
          <w:rPr>
            <w:rStyle w:val="Hyperlink"/>
            <w:noProof/>
          </w:rPr>
          <w:t>Quel système de citation sera utilisé ?</w:t>
        </w:r>
        <w:r w:rsidR="003B6511">
          <w:rPr>
            <w:noProof/>
            <w:webHidden/>
          </w:rPr>
          <w:tab/>
        </w:r>
        <w:r w:rsidR="003B6511">
          <w:rPr>
            <w:noProof/>
            <w:webHidden/>
          </w:rPr>
          <w:fldChar w:fldCharType="begin"/>
        </w:r>
        <w:r w:rsidR="003B6511">
          <w:rPr>
            <w:noProof/>
            <w:webHidden/>
          </w:rPr>
          <w:instrText xml:space="preserve"> PAGEREF _Toc475456045 \h </w:instrText>
        </w:r>
        <w:r w:rsidR="003B6511">
          <w:rPr>
            <w:noProof/>
            <w:webHidden/>
          </w:rPr>
        </w:r>
        <w:r w:rsidR="003B6511">
          <w:rPr>
            <w:noProof/>
            <w:webHidden/>
          </w:rPr>
          <w:fldChar w:fldCharType="separate"/>
        </w:r>
        <w:r w:rsidR="00310753">
          <w:rPr>
            <w:noProof/>
            <w:webHidden/>
          </w:rPr>
          <w:t>47</w:t>
        </w:r>
        <w:r w:rsidR="003B6511">
          <w:rPr>
            <w:noProof/>
            <w:webHidden/>
          </w:rPr>
          <w:fldChar w:fldCharType="end"/>
        </w:r>
      </w:hyperlink>
    </w:p>
    <w:p w14:paraId="17935BD4"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46" w:history="1">
        <w:r w:rsidR="003B6511" w:rsidRPr="00485F57">
          <w:rPr>
            <w:rStyle w:val="Hyperlink"/>
            <w:noProof/>
          </w:rPr>
          <w:t>Lorsque vous avez des données textuelles</w:t>
        </w:r>
        <w:r w:rsidR="003B6511">
          <w:rPr>
            <w:noProof/>
            <w:webHidden/>
          </w:rPr>
          <w:tab/>
        </w:r>
        <w:r w:rsidR="003B6511">
          <w:rPr>
            <w:noProof/>
            <w:webHidden/>
          </w:rPr>
          <w:fldChar w:fldCharType="begin"/>
        </w:r>
        <w:r w:rsidR="003B6511">
          <w:rPr>
            <w:noProof/>
            <w:webHidden/>
          </w:rPr>
          <w:instrText xml:space="preserve"> PAGEREF _Toc475456046 \h </w:instrText>
        </w:r>
        <w:r w:rsidR="003B6511">
          <w:rPr>
            <w:noProof/>
            <w:webHidden/>
          </w:rPr>
        </w:r>
        <w:r w:rsidR="003B6511">
          <w:rPr>
            <w:noProof/>
            <w:webHidden/>
          </w:rPr>
          <w:fldChar w:fldCharType="separate"/>
        </w:r>
        <w:r w:rsidR="00310753">
          <w:rPr>
            <w:noProof/>
            <w:webHidden/>
          </w:rPr>
          <w:t>47</w:t>
        </w:r>
        <w:r w:rsidR="003B6511">
          <w:rPr>
            <w:noProof/>
            <w:webHidden/>
          </w:rPr>
          <w:fldChar w:fldCharType="end"/>
        </w:r>
      </w:hyperlink>
    </w:p>
    <w:p w14:paraId="0B36973B" w14:textId="77777777" w:rsidR="003B6511" w:rsidRDefault="00E26259">
      <w:pPr>
        <w:pStyle w:val="TOC1"/>
        <w:tabs>
          <w:tab w:val="right" w:leader="dot" w:pos="6964"/>
        </w:tabs>
        <w:rPr>
          <w:rFonts w:asciiTheme="minorHAnsi" w:eastAsiaTheme="minorEastAsia" w:hAnsiTheme="minorHAnsi" w:cstheme="minorBidi"/>
          <w:b w:val="0"/>
          <w:noProof/>
          <w:szCs w:val="22"/>
          <w:lang w:val="en-AU" w:eastAsia="en-AU"/>
        </w:rPr>
      </w:pPr>
      <w:hyperlink w:anchor="_Toc475456047" w:history="1">
        <w:r w:rsidR="003B6511" w:rsidRPr="00485F57">
          <w:rPr>
            <w:rStyle w:val="Hyperlink"/>
            <w:noProof/>
            <w:lang w:eastAsia="en-AU"/>
          </w:rPr>
          <w:t>Conversion du projet</w:t>
        </w:r>
        <w:r w:rsidR="003B6511">
          <w:rPr>
            <w:noProof/>
            <w:webHidden/>
          </w:rPr>
          <w:tab/>
        </w:r>
        <w:r w:rsidR="003B6511">
          <w:rPr>
            <w:noProof/>
            <w:webHidden/>
          </w:rPr>
          <w:fldChar w:fldCharType="begin"/>
        </w:r>
        <w:r w:rsidR="003B6511">
          <w:rPr>
            <w:noProof/>
            <w:webHidden/>
          </w:rPr>
          <w:instrText xml:space="preserve"> PAGEREF _Toc475456047 \h </w:instrText>
        </w:r>
        <w:r w:rsidR="003B6511">
          <w:rPr>
            <w:noProof/>
            <w:webHidden/>
          </w:rPr>
        </w:r>
        <w:r w:rsidR="003B6511">
          <w:rPr>
            <w:noProof/>
            <w:webHidden/>
          </w:rPr>
          <w:fldChar w:fldCharType="separate"/>
        </w:r>
        <w:r w:rsidR="00310753">
          <w:rPr>
            <w:noProof/>
            <w:webHidden/>
          </w:rPr>
          <w:t>48</w:t>
        </w:r>
        <w:r w:rsidR="003B6511">
          <w:rPr>
            <w:noProof/>
            <w:webHidden/>
          </w:rPr>
          <w:fldChar w:fldCharType="end"/>
        </w:r>
      </w:hyperlink>
    </w:p>
    <w:p w14:paraId="48546349"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48" w:history="1">
        <w:r w:rsidR="003B6511" w:rsidRPr="00485F57">
          <w:rPr>
            <w:rStyle w:val="Hyperlink"/>
            <w:noProof/>
            <w:lang w:eastAsia="en-AU"/>
          </w:rPr>
          <w:t>Pour convertir un projet</w:t>
        </w:r>
        <w:r w:rsidR="003B6511">
          <w:rPr>
            <w:noProof/>
            <w:webHidden/>
          </w:rPr>
          <w:tab/>
        </w:r>
        <w:r w:rsidR="003B6511">
          <w:rPr>
            <w:noProof/>
            <w:webHidden/>
          </w:rPr>
          <w:fldChar w:fldCharType="begin"/>
        </w:r>
        <w:r w:rsidR="003B6511">
          <w:rPr>
            <w:noProof/>
            <w:webHidden/>
          </w:rPr>
          <w:instrText xml:space="preserve"> PAGEREF _Toc475456048 \h </w:instrText>
        </w:r>
        <w:r w:rsidR="003B6511">
          <w:rPr>
            <w:noProof/>
            <w:webHidden/>
          </w:rPr>
        </w:r>
        <w:r w:rsidR="003B6511">
          <w:rPr>
            <w:noProof/>
            <w:webHidden/>
          </w:rPr>
          <w:fldChar w:fldCharType="separate"/>
        </w:r>
        <w:r w:rsidR="00310753">
          <w:rPr>
            <w:noProof/>
            <w:webHidden/>
          </w:rPr>
          <w:t>49</w:t>
        </w:r>
        <w:r w:rsidR="003B6511">
          <w:rPr>
            <w:noProof/>
            <w:webHidden/>
          </w:rPr>
          <w:fldChar w:fldCharType="end"/>
        </w:r>
      </w:hyperlink>
    </w:p>
    <w:p w14:paraId="6871D1D7"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49" w:history="1">
        <w:r w:rsidR="003B6511" w:rsidRPr="00485F57">
          <w:rPr>
            <w:rStyle w:val="Hyperlink"/>
            <w:noProof/>
            <w:lang w:eastAsia="en-AU"/>
          </w:rPr>
          <w:t>Changer le nom abrégé du projet</w:t>
        </w:r>
        <w:r w:rsidR="003B6511">
          <w:rPr>
            <w:noProof/>
            <w:webHidden/>
          </w:rPr>
          <w:tab/>
        </w:r>
        <w:r w:rsidR="003B6511">
          <w:rPr>
            <w:noProof/>
            <w:webHidden/>
          </w:rPr>
          <w:fldChar w:fldCharType="begin"/>
        </w:r>
        <w:r w:rsidR="003B6511">
          <w:rPr>
            <w:noProof/>
            <w:webHidden/>
          </w:rPr>
          <w:instrText xml:space="preserve"> PAGEREF _Toc475456049 \h </w:instrText>
        </w:r>
        <w:r w:rsidR="003B6511">
          <w:rPr>
            <w:noProof/>
            <w:webHidden/>
          </w:rPr>
        </w:r>
        <w:r w:rsidR="003B6511">
          <w:rPr>
            <w:noProof/>
            <w:webHidden/>
          </w:rPr>
          <w:fldChar w:fldCharType="separate"/>
        </w:r>
        <w:r w:rsidR="00310753">
          <w:rPr>
            <w:noProof/>
            <w:webHidden/>
          </w:rPr>
          <w:t>49</w:t>
        </w:r>
        <w:r w:rsidR="003B6511">
          <w:rPr>
            <w:noProof/>
            <w:webHidden/>
          </w:rPr>
          <w:fldChar w:fldCharType="end"/>
        </w:r>
      </w:hyperlink>
    </w:p>
    <w:p w14:paraId="718C1BA4"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50" w:history="1">
        <w:r w:rsidR="003B6511" w:rsidRPr="00485F57">
          <w:rPr>
            <w:rStyle w:val="Hyperlink"/>
            <w:noProof/>
            <w:lang w:eastAsia="en-AU"/>
          </w:rPr>
          <w:t>Balayage des fichiers supprimé dans l’historique du projet</w:t>
        </w:r>
        <w:r w:rsidR="003B6511">
          <w:rPr>
            <w:noProof/>
            <w:webHidden/>
          </w:rPr>
          <w:tab/>
        </w:r>
        <w:r w:rsidR="003B6511">
          <w:rPr>
            <w:noProof/>
            <w:webHidden/>
          </w:rPr>
          <w:fldChar w:fldCharType="begin"/>
        </w:r>
        <w:r w:rsidR="003B6511">
          <w:rPr>
            <w:noProof/>
            <w:webHidden/>
          </w:rPr>
          <w:instrText xml:space="preserve"> PAGEREF _Toc475456050 \h </w:instrText>
        </w:r>
        <w:r w:rsidR="003B6511">
          <w:rPr>
            <w:noProof/>
            <w:webHidden/>
          </w:rPr>
        </w:r>
        <w:r w:rsidR="003B6511">
          <w:rPr>
            <w:noProof/>
            <w:webHidden/>
          </w:rPr>
          <w:fldChar w:fldCharType="separate"/>
        </w:r>
        <w:r w:rsidR="00310753">
          <w:rPr>
            <w:noProof/>
            <w:webHidden/>
          </w:rPr>
          <w:t>49</w:t>
        </w:r>
        <w:r w:rsidR="003B6511">
          <w:rPr>
            <w:noProof/>
            <w:webHidden/>
          </w:rPr>
          <w:fldChar w:fldCharType="end"/>
        </w:r>
      </w:hyperlink>
    </w:p>
    <w:p w14:paraId="270D4A0E"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51" w:history="1">
        <w:r w:rsidR="003B6511" w:rsidRPr="00485F57">
          <w:rPr>
            <w:rStyle w:val="Hyperlink"/>
            <w:noProof/>
            <w:lang w:eastAsia="en-AU"/>
          </w:rPr>
          <w:t>Nettoyer historique de Paratext Live</w:t>
        </w:r>
        <w:r w:rsidR="003B6511">
          <w:rPr>
            <w:noProof/>
            <w:webHidden/>
          </w:rPr>
          <w:tab/>
        </w:r>
        <w:r w:rsidR="003B6511">
          <w:rPr>
            <w:noProof/>
            <w:webHidden/>
          </w:rPr>
          <w:fldChar w:fldCharType="begin"/>
        </w:r>
        <w:r w:rsidR="003B6511">
          <w:rPr>
            <w:noProof/>
            <w:webHidden/>
          </w:rPr>
          <w:instrText xml:space="preserve"> PAGEREF _Toc475456051 \h </w:instrText>
        </w:r>
        <w:r w:rsidR="003B6511">
          <w:rPr>
            <w:noProof/>
            <w:webHidden/>
          </w:rPr>
        </w:r>
        <w:r w:rsidR="003B6511">
          <w:rPr>
            <w:noProof/>
            <w:webHidden/>
          </w:rPr>
          <w:fldChar w:fldCharType="separate"/>
        </w:r>
        <w:r w:rsidR="00310753">
          <w:rPr>
            <w:noProof/>
            <w:webHidden/>
          </w:rPr>
          <w:t>50</w:t>
        </w:r>
        <w:r w:rsidR="003B6511">
          <w:rPr>
            <w:noProof/>
            <w:webHidden/>
          </w:rPr>
          <w:fldChar w:fldCharType="end"/>
        </w:r>
      </w:hyperlink>
    </w:p>
    <w:p w14:paraId="43DECF15"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52" w:history="1">
        <w:r w:rsidR="003B6511" w:rsidRPr="00485F57">
          <w:rPr>
            <w:rStyle w:val="Hyperlink"/>
            <w:noProof/>
            <w:lang w:eastAsia="en-AU"/>
          </w:rPr>
          <w:t>Convertir l’encodage à 65001 — Unicode [UTF8]</w:t>
        </w:r>
        <w:r w:rsidR="003B6511">
          <w:rPr>
            <w:noProof/>
            <w:webHidden/>
          </w:rPr>
          <w:tab/>
        </w:r>
        <w:r w:rsidR="003B6511">
          <w:rPr>
            <w:noProof/>
            <w:webHidden/>
          </w:rPr>
          <w:fldChar w:fldCharType="begin"/>
        </w:r>
        <w:r w:rsidR="003B6511">
          <w:rPr>
            <w:noProof/>
            <w:webHidden/>
          </w:rPr>
          <w:instrText xml:space="preserve"> PAGEREF _Toc475456052 \h </w:instrText>
        </w:r>
        <w:r w:rsidR="003B6511">
          <w:rPr>
            <w:noProof/>
            <w:webHidden/>
          </w:rPr>
        </w:r>
        <w:r w:rsidR="003B6511">
          <w:rPr>
            <w:noProof/>
            <w:webHidden/>
          </w:rPr>
          <w:fldChar w:fldCharType="separate"/>
        </w:r>
        <w:r w:rsidR="00310753">
          <w:rPr>
            <w:noProof/>
            <w:webHidden/>
          </w:rPr>
          <w:t>50</w:t>
        </w:r>
        <w:r w:rsidR="003B6511">
          <w:rPr>
            <w:noProof/>
            <w:webHidden/>
          </w:rPr>
          <w:fldChar w:fldCharType="end"/>
        </w:r>
      </w:hyperlink>
    </w:p>
    <w:p w14:paraId="55BB23DB"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53" w:history="1">
        <w:r w:rsidR="003B6511" w:rsidRPr="00485F57">
          <w:rPr>
            <w:rStyle w:val="Hyperlink"/>
            <w:noProof/>
            <w:lang w:eastAsia="en-AU"/>
          </w:rPr>
          <w:t>Normalisation – composé ou décomposée</w:t>
        </w:r>
        <w:r w:rsidR="003B6511">
          <w:rPr>
            <w:noProof/>
            <w:webHidden/>
          </w:rPr>
          <w:tab/>
        </w:r>
        <w:r w:rsidR="003B6511">
          <w:rPr>
            <w:noProof/>
            <w:webHidden/>
          </w:rPr>
          <w:fldChar w:fldCharType="begin"/>
        </w:r>
        <w:r w:rsidR="003B6511">
          <w:rPr>
            <w:noProof/>
            <w:webHidden/>
          </w:rPr>
          <w:instrText xml:space="preserve"> PAGEREF _Toc475456053 \h </w:instrText>
        </w:r>
        <w:r w:rsidR="003B6511">
          <w:rPr>
            <w:noProof/>
            <w:webHidden/>
          </w:rPr>
        </w:r>
        <w:r w:rsidR="003B6511">
          <w:rPr>
            <w:noProof/>
            <w:webHidden/>
          </w:rPr>
          <w:fldChar w:fldCharType="separate"/>
        </w:r>
        <w:r w:rsidR="00310753">
          <w:rPr>
            <w:noProof/>
            <w:webHidden/>
          </w:rPr>
          <w:t>50</w:t>
        </w:r>
        <w:r w:rsidR="003B6511">
          <w:rPr>
            <w:noProof/>
            <w:webHidden/>
          </w:rPr>
          <w:fldChar w:fldCharType="end"/>
        </w:r>
      </w:hyperlink>
    </w:p>
    <w:p w14:paraId="075B707D"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54" w:history="1">
        <w:r w:rsidR="003B6511" w:rsidRPr="00485F57">
          <w:rPr>
            <w:rStyle w:val="Hyperlink"/>
            <w:noProof/>
            <w:lang w:eastAsia="en-AU"/>
          </w:rPr>
          <w:t>Remplacement de vieux noms d’utilisateur</w:t>
        </w:r>
        <w:r w:rsidR="003B6511">
          <w:rPr>
            <w:noProof/>
            <w:webHidden/>
          </w:rPr>
          <w:tab/>
        </w:r>
        <w:r w:rsidR="003B6511">
          <w:rPr>
            <w:noProof/>
            <w:webHidden/>
          </w:rPr>
          <w:fldChar w:fldCharType="begin"/>
        </w:r>
        <w:r w:rsidR="003B6511">
          <w:rPr>
            <w:noProof/>
            <w:webHidden/>
          </w:rPr>
          <w:instrText xml:space="preserve"> PAGEREF _Toc475456054 \h </w:instrText>
        </w:r>
        <w:r w:rsidR="003B6511">
          <w:rPr>
            <w:noProof/>
            <w:webHidden/>
          </w:rPr>
        </w:r>
        <w:r w:rsidR="003B6511">
          <w:rPr>
            <w:noProof/>
            <w:webHidden/>
          </w:rPr>
          <w:fldChar w:fldCharType="separate"/>
        </w:r>
        <w:r w:rsidR="00310753">
          <w:rPr>
            <w:noProof/>
            <w:webHidden/>
          </w:rPr>
          <w:t>50</w:t>
        </w:r>
        <w:r w:rsidR="003B6511">
          <w:rPr>
            <w:noProof/>
            <w:webHidden/>
          </w:rPr>
          <w:fldChar w:fldCharType="end"/>
        </w:r>
      </w:hyperlink>
    </w:p>
    <w:p w14:paraId="59F71C69" w14:textId="77777777" w:rsidR="003B6511" w:rsidRDefault="00E26259">
      <w:pPr>
        <w:pStyle w:val="TOC3"/>
        <w:tabs>
          <w:tab w:val="right" w:leader="dot" w:pos="6964"/>
        </w:tabs>
        <w:rPr>
          <w:rFonts w:asciiTheme="minorHAnsi" w:eastAsiaTheme="minorEastAsia" w:hAnsiTheme="minorHAnsi" w:cstheme="minorBidi"/>
          <w:noProof/>
          <w:szCs w:val="22"/>
          <w:lang w:val="en-AU" w:eastAsia="en-AU"/>
        </w:rPr>
      </w:pPr>
      <w:hyperlink w:anchor="_Toc475456055" w:history="1">
        <w:r w:rsidR="003B6511" w:rsidRPr="00485F57">
          <w:rPr>
            <w:rStyle w:val="Hyperlink"/>
            <w:noProof/>
            <w:lang w:eastAsia="en-AU"/>
          </w:rPr>
          <w:t>Convertir le projet</w:t>
        </w:r>
        <w:r w:rsidR="003B6511">
          <w:rPr>
            <w:noProof/>
            <w:webHidden/>
          </w:rPr>
          <w:tab/>
        </w:r>
        <w:r w:rsidR="003B6511">
          <w:rPr>
            <w:noProof/>
            <w:webHidden/>
          </w:rPr>
          <w:fldChar w:fldCharType="begin"/>
        </w:r>
        <w:r w:rsidR="003B6511">
          <w:rPr>
            <w:noProof/>
            <w:webHidden/>
          </w:rPr>
          <w:instrText xml:space="preserve"> PAGEREF _Toc475456055 \h </w:instrText>
        </w:r>
        <w:r w:rsidR="003B6511">
          <w:rPr>
            <w:noProof/>
            <w:webHidden/>
          </w:rPr>
        </w:r>
        <w:r w:rsidR="003B6511">
          <w:rPr>
            <w:noProof/>
            <w:webHidden/>
          </w:rPr>
          <w:fldChar w:fldCharType="separate"/>
        </w:r>
        <w:r w:rsidR="00310753">
          <w:rPr>
            <w:noProof/>
            <w:webHidden/>
          </w:rPr>
          <w:t>50</w:t>
        </w:r>
        <w:r w:rsidR="003B6511">
          <w:rPr>
            <w:noProof/>
            <w:webHidden/>
          </w:rPr>
          <w:fldChar w:fldCharType="end"/>
        </w:r>
      </w:hyperlink>
    </w:p>
    <w:p w14:paraId="60DFCE6B" w14:textId="56145CAA" w:rsidR="00BB3B84" w:rsidRPr="00CA13ED" w:rsidRDefault="00544544" w:rsidP="0077455E">
      <w:pPr>
        <w:sectPr w:rsidR="00BB3B84" w:rsidRPr="00CA13ED" w:rsidSect="00A47308">
          <w:pgSz w:w="8392" w:h="11907" w:code="11"/>
          <w:pgMar w:top="709" w:right="709" w:bottom="709" w:left="2268" w:header="567" w:footer="720" w:gutter="0"/>
          <w:cols w:space="720"/>
          <w:titlePg/>
          <w:docGrid w:linePitch="360"/>
        </w:sectPr>
      </w:pPr>
      <w:r>
        <w:fldChar w:fldCharType="end"/>
      </w:r>
    </w:p>
    <w:p w14:paraId="5D85A044" w14:textId="77777777" w:rsidR="001B1D9A" w:rsidRPr="00CA13ED" w:rsidRDefault="001B1D9A" w:rsidP="001B1D9A">
      <w:pPr>
        <w:pStyle w:val="BodyText"/>
      </w:pPr>
      <w:bookmarkStart w:id="67" w:name="_GoBack"/>
      <w:bookmarkEnd w:id="67"/>
    </w:p>
    <w:sectPr w:rsidR="001B1D9A" w:rsidRPr="00CA13ED" w:rsidSect="00A47308">
      <w:headerReference w:type="default" r:id="rId67"/>
      <w:footerReference w:type="default" r:id="rId68"/>
      <w:footerReference w:type="first" r:id="rId69"/>
      <w:pgSz w:w="8392" w:h="11907" w:code="11"/>
      <w:pgMar w:top="709" w:right="709" w:bottom="709" w:left="2268" w:header="567"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janel" w:date="2016-11-23T23:39:00Z" w:initials="j">
    <w:p w14:paraId="2A7D7E09" w14:textId="1E5EDD13" w:rsidR="003B6511" w:rsidRDefault="003B6511" w:rsidP="000D549E">
      <w:pPr>
        <w:pStyle w:val="CommentText"/>
      </w:pPr>
      <w:r>
        <w:rPr>
          <w:rStyle w:val="CommentReference"/>
        </w:rPr>
        <w:annotationRef/>
      </w:r>
      <w:r>
        <w:t>Garantit la fonctionnalité totale de Paratext 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7D7E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106326" w14:textId="77777777" w:rsidR="00E26259" w:rsidRDefault="00E26259" w:rsidP="000C6752">
      <w:r>
        <w:separator/>
      </w:r>
    </w:p>
  </w:endnote>
  <w:endnote w:type="continuationSeparator" w:id="0">
    <w:p w14:paraId="1A1223D2" w14:textId="77777777" w:rsidR="00E26259" w:rsidRDefault="00E26259" w:rsidP="000C6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Doulos SIL">
    <w:panose1 w:val="02000500070000020004"/>
    <w:charset w:val="00"/>
    <w:family w:val="auto"/>
    <w:pitch w:val="variable"/>
    <w:sig w:usb0="A00002FF" w:usb1="5200A1FF" w:usb2="02000009" w:usb3="00000000" w:csb0="0000019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haris SIL Compact">
    <w:panose1 w:val="02000500060000020004"/>
    <w:charset w:val="00"/>
    <w:family w:val="auto"/>
    <w:pitch w:val="variable"/>
    <w:sig w:usb0="A00002FF" w:usb1="5200E1FF" w:usb2="02000029"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974C8" w14:textId="77777777" w:rsidR="003B6511" w:rsidRPr="00BE1AD6" w:rsidRDefault="003B6511" w:rsidP="00BE1AD6">
    <w:pPr>
      <w:pStyle w:val="Footer"/>
      <w:tabs>
        <w:tab w:val="right" w:pos="6804"/>
      </w:tabs>
      <w:rPr>
        <w:lang w:val="en-AU"/>
      </w:rPr>
    </w:pPr>
    <w:r>
      <w:fldChar w:fldCharType="begin"/>
    </w:r>
    <w:r w:rsidRPr="00471381">
      <w:rPr>
        <w:lang w:val="en-AU"/>
      </w:rPr>
      <w:instrText xml:space="preserve"> FILENAME   \* MERGEFORMAT </w:instrText>
    </w:r>
    <w:r>
      <w:fldChar w:fldCharType="separate"/>
    </w:r>
    <w:r w:rsidR="00310753">
      <w:rPr>
        <w:noProof/>
        <w:lang w:val="en-AU"/>
      </w:rPr>
      <w:t>FRA_Paratext_8_A5_v2.1-Supporters_2017.docx</w:t>
    </w:r>
    <w:r>
      <w:rPr>
        <w:noProof/>
      </w:rPr>
      <w:fldChar w:fldCharType="end"/>
    </w:r>
    <w:r>
      <w:rPr>
        <w:lang w:val="en-AU"/>
      </w:rPr>
      <w:tab/>
    </w:r>
    <w:r w:rsidRPr="00BE1AD6">
      <w:rPr>
        <w:lang w:val="en-AU"/>
      </w:rPr>
      <w:fldChar w:fldCharType="begin"/>
    </w:r>
    <w:r w:rsidRPr="00BE1AD6">
      <w:rPr>
        <w:lang w:val="en-AU"/>
      </w:rPr>
      <w:instrText xml:space="preserve"> PAGE   \* MERGEFORMAT </w:instrText>
    </w:r>
    <w:r w:rsidRPr="00BE1AD6">
      <w:rPr>
        <w:lang w:val="en-AU"/>
      </w:rPr>
      <w:fldChar w:fldCharType="separate"/>
    </w:r>
    <w:r>
      <w:rPr>
        <w:noProof/>
        <w:lang w:val="en-AU"/>
      </w:rPr>
      <w:t>2</w:t>
    </w:r>
    <w:r w:rsidRPr="00BE1AD6">
      <w:rPr>
        <w:lang w:val="en-AU"/>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D8180" w14:textId="77777777" w:rsidR="003B6511" w:rsidRPr="00D00431" w:rsidRDefault="003B6511" w:rsidP="00D53C63">
    <w:pPr>
      <w:pStyle w:val="Footer"/>
      <w:pBdr>
        <w:top w:val="none" w:sz="0" w:space="0" w:color="auto"/>
      </w:pBdr>
      <w:tabs>
        <w:tab w:val="right" w:pos="6804"/>
      </w:tabs>
      <w:rPr>
        <w:lang w:val="en-AU"/>
      </w:rPr>
    </w:pPr>
    <w:r>
      <w:rPr>
        <w:lang w:val="en-AU"/>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433D6" w14:textId="77777777" w:rsidR="003B6511" w:rsidRPr="00BE1AD6" w:rsidRDefault="003B6511" w:rsidP="00D53C63">
    <w:pPr>
      <w:pStyle w:val="Footer"/>
      <w:tabs>
        <w:tab w:val="right" w:pos="6804"/>
      </w:tabs>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C90C7" w14:textId="77777777" w:rsidR="003B6511" w:rsidRPr="00D00431" w:rsidRDefault="003B6511" w:rsidP="00D53C63">
    <w:pPr>
      <w:pStyle w:val="Footer"/>
      <w:pBdr>
        <w:top w:val="none" w:sz="0" w:space="0" w:color="auto"/>
      </w:pBdr>
      <w:tabs>
        <w:tab w:val="right" w:pos="6804"/>
      </w:tabs>
      <w:rPr>
        <w:lang w:val="en-AU"/>
      </w:rPr>
    </w:pPr>
    <w:r>
      <w:rPr>
        <w:lang w:val="en-AU"/>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ADCAD" w14:textId="77777777" w:rsidR="003B6511" w:rsidRPr="00BE1AD6" w:rsidRDefault="003B6511" w:rsidP="00D53C63">
    <w:pPr>
      <w:pStyle w:val="Footer"/>
      <w:tabs>
        <w:tab w:val="right" w:pos="6804"/>
      </w:tabs>
      <w:rPr>
        <w:lang w:val="en-AU"/>
      </w:rPr>
    </w:pPr>
    <w:r>
      <w:fldChar w:fldCharType="begin"/>
    </w:r>
    <w:r w:rsidRPr="00471381">
      <w:rPr>
        <w:lang w:val="en-AU"/>
      </w:rPr>
      <w:instrText xml:space="preserve"> FILENAME   \* MERGEFORMAT </w:instrText>
    </w:r>
    <w:r>
      <w:fldChar w:fldCharType="separate"/>
    </w:r>
    <w:r w:rsidR="00310753">
      <w:rPr>
        <w:noProof/>
        <w:lang w:val="en-AU"/>
      </w:rPr>
      <w:t>FRA_Paratext_8_A5_v2.1-Supporters_2017.docx</w:t>
    </w:r>
    <w:r>
      <w:rPr>
        <w:noProof/>
      </w:rPr>
      <w:fldChar w:fldCharType="end"/>
    </w:r>
    <w:r>
      <w:rPr>
        <w:lang w:val="en-AU"/>
      </w:rPr>
      <w:tab/>
    </w:r>
    <w:r w:rsidRPr="00BE1AD6">
      <w:rPr>
        <w:lang w:val="en-AU"/>
      </w:rPr>
      <w:fldChar w:fldCharType="begin"/>
    </w:r>
    <w:r w:rsidRPr="00BE1AD6">
      <w:rPr>
        <w:lang w:val="en-AU"/>
      </w:rPr>
      <w:instrText xml:space="preserve"> PAGE   \* MERGEFORMAT </w:instrText>
    </w:r>
    <w:r w:rsidRPr="00BE1AD6">
      <w:rPr>
        <w:lang w:val="en-AU"/>
      </w:rPr>
      <w:fldChar w:fldCharType="separate"/>
    </w:r>
    <w:r w:rsidR="005D3689">
      <w:rPr>
        <w:noProof/>
        <w:lang w:val="en-AU"/>
      </w:rPr>
      <w:t>51</w:t>
    </w:r>
    <w:r w:rsidRPr="00BE1AD6">
      <w:rPr>
        <w:lang w:val="en-AU"/>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7DFBF" w14:textId="77777777" w:rsidR="003B6511" w:rsidRPr="00D00431" w:rsidRDefault="003B6511" w:rsidP="00A53DB5">
    <w:pPr>
      <w:pStyle w:val="Footer"/>
      <w:tabs>
        <w:tab w:val="right" w:pos="6804"/>
      </w:tabs>
      <w:rPr>
        <w:lang w:val="en-AU"/>
      </w:rPr>
    </w:pPr>
    <w:r>
      <w:fldChar w:fldCharType="begin"/>
    </w:r>
    <w:r w:rsidRPr="00471381">
      <w:rPr>
        <w:lang w:val="en-AU"/>
      </w:rPr>
      <w:instrText xml:space="preserve"> FILENAME   \* MERGEFORMAT </w:instrText>
    </w:r>
    <w:r>
      <w:fldChar w:fldCharType="separate"/>
    </w:r>
    <w:r w:rsidR="00310753">
      <w:rPr>
        <w:noProof/>
        <w:lang w:val="en-AU"/>
      </w:rPr>
      <w:t>FRA_Paratext_8_A5_v2.1-Supporters_2017.docx</w:t>
    </w:r>
    <w:r>
      <w:rPr>
        <w:noProof/>
      </w:rPr>
      <w:fldChar w:fldCharType="end"/>
    </w:r>
    <w:r>
      <w:rPr>
        <w:lang w:val="en-AU"/>
      </w:rPr>
      <w:tab/>
    </w:r>
    <w:r w:rsidRPr="00BE1AD6">
      <w:rPr>
        <w:lang w:val="en-AU"/>
      </w:rPr>
      <w:fldChar w:fldCharType="begin"/>
    </w:r>
    <w:r w:rsidRPr="00BE1AD6">
      <w:rPr>
        <w:lang w:val="en-AU"/>
      </w:rPr>
      <w:instrText xml:space="preserve"> PAGE   \* MERGEFORMAT </w:instrText>
    </w:r>
    <w:r w:rsidRPr="00BE1AD6">
      <w:rPr>
        <w:lang w:val="en-AU"/>
      </w:rPr>
      <w:fldChar w:fldCharType="separate"/>
    </w:r>
    <w:r w:rsidR="005D3689">
      <w:rPr>
        <w:noProof/>
        <w:lang w:val="en-AU"/>
      </w:rPr>
      <w:t>49</w:t>
    </w:r>
    <w:r w:rsidRPr="00BE1AD6">
      <w:rPr>
        <w:lang w:val="en-AU"/>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8AED3" w14:textId="77777777" w:rsidR="003B6511" w:rsidRPr="00D407A1" w:rsidRDefault="003B6511" w:rsidP="00D407A1">
    <w:pPr>
      <w:pStyle w:val="Footer"/>
      <w:pBdr>
        <w:top w:val="none" w:sz="0" w:space="0" w:color="auto"/>
      </w:pBd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13F9F" w14:textId="77777777" w:rsidR="003B6511" w:rsidRPr="00D407A1" w:rsidRDefault="003B6511" w:rsidP="00D407A1">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B6213" w14:textId="77777777" w:rsidR="00E26259" w:rsidRDefault="00E26259" w:rsidP="000C6752">
      <w:r>
        <w:separator/>
      </w:r>
    </w:p>
  </w:footnote>
  <w:footnote w:type="continuationSeparator" w:id="0">
    <w:p w14:paraId="3926AA85" w14:textId="77777777" w:rsidR="00E26259" w:rsidRDefault="00E26259" w:rsidP="000C67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F75BB" w14:textId="43A40A63" w:rsidR="003B6511" w:rsidRPr="00B22006" w:rsidRDefault="003B6511" w:rsidP="00E01BB6">
    <w:pPr>
      <w:pStyle w:val="Footer"/>
      <w:pBdr>
        <w:top w:val="none" w:sz="0" w:space="0" w:color="auto"/>
      </w:pBdr>
      <w:tabs>
        <w:tab w:val="clear" w:pos="9360"/>
        <w:tab w:val="clear" w:pos="14400"/>
        <w:tab w:val="left" w:pos="6663"/>
      </w:tabs>
      <w:spacing w:after="120"/>
    </w:pPr>
    <w:r>
      <w:fldChar w:fldCharType="begin"/>
    </w:r>
    <w:r w:rsidRPr="00B22006">
      <w:instrText xml:space="preserve"> STYLEREF  "Heading 1"  \* MERGEFORMAT </w:instrText>
    </w:r>
    <w:r>
      <w:fldChar w:fldCharType="separate"/>
    </w:r>
    <w:r w:rsidR="005D3689">
      <w:rPr>
        <w:noProof/>
      </w:rPr>
      <w:t>Conversion du projet</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F0B19" w14:textId="77777777" w:rsidR="003B6511" w:rsidRDefault="003B6511" w:rsidP="008B3DEF">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0329F" w14:textId="77777777" w:rsidR="003B6511" w:rsidRPr="00D407A1" w:rsidRDefault="003B6511" w:rsidP="00D407A1">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89AE4B40"/>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FFFFFF82"/>
    <w:multiLevelType w:val="singleLevel"/>
    <w:tmpl w:val="D494A886"/>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4EEAE00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2F067C26"/>
    <w:lvl w:ilvl="0">
      <w:start w:val="1"/>
      <w:numFmt w:val="bullet"/>
      <w:pStyle w:val="ListBullet"/>
      <w:lvlText w:val=""/>
      <w:lvlJc w:val="left"/>
      <w:pPr>
        <w:tabs>
          <w:tab w:val="num" w:pos="360"/>
        </w:tabs>
        <w:ind w:left="360" w:hanging="360"/>
      </w:pPr>
      <w:rPr>
        <w:rFonts w:ascii="Symbol" w:hAnsi="Symbol" w:hint="default"/>
        <w:lang w:val="en-AU"/>
      </w:rPr>
    </w:lvl>
  </w:abstractNum>
  <w:abstractNum w:abstractNumId="4" w15:restartNumberingAfterBreak="0">
    <w:nsid w:val="65FF21CE"/>
    <w:multiLevelType w:val="multilevel"/>
    <w:tmpl w:val="67F6A9D2"/>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rPr>
        <w:lang w:val="en-US"/>
      </w:rPr>
    </w:lvl>
    <w:lvl w:ilvl="3">
      <w:start w:val="1"/>
      <w:numFmt w:val="decimal"/>
      <w:pStyle w:val="ListProcedure"/>
      <w:lvlText w:val="%4."/>
      <w:lvlJc w:val="left"/>
      <w:pPr>
        <w:tabs>
          <w:tab w:val="num" w:pos="360"/>
        </w:tabs>
        <w:ind w:left="360" w:hanging="360"/>
      </w:pPr>
    </w:lvl>
    <w:lvl w:ilvl="4">
      <w:start w:val="1"/>
      <w:numFmt w:val="lowerLetter"/>
      <w:pStyle w:val="ListProcedure2"/>
      <w:lvlText w:val="%5."/>
      <w:lvlJc w:val="left"/>
      <w:pPr>
        <w:tabs>
          <w:tab w:val="num" w:pos="720"/>
        </w:tabs>
        <w:ind w:left="72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
  </w:num>
  <w:num w:numId="2">
    <w:abstractNumId w:val="2"/>
  </w:num>
  <w:num w:numId="3">
    <w:abstractNumId w:val="1"/>
  </w:num>
  <w:num w:numId="4">
    <w:abstractNumId w:val="0"/>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752"/>
    <w:rsid w:val="00000E42"/>
    <w:rsid w:val="0000412E"/>
    <w:rsid w:val="00005ACB"/>
    <w:rsid w:val="000062AC"/>
    <w:rsid w:val="00006EFA"/>
    <w:rsid w:val="00014681"/>
    <w:rsid w:val="00016A83"/>
    <w:rsid w:val="00021A59"/>
    <w:rsid w:val="000235B8"/>
    <w:rsid w:val="00024FAC"/>
    <w:rsid w:val="00025ACC"/>
    <w:rsid w:val="00026078"/>
    <w:rsid w:val="0003096D"/>
    <w:rsid w:val="00031A15"/>
    <w:rsid w:val="00033632"/>
    <w:rsid w:val="0003366A"/>
    <w:rsid w:val="00033E8F"/>
    <w:rsid w:val="00034B97"/>
    <w:rsid w:val="00036DB2"/>
    <w:rsid w:val="000405FA"/>
    <w:rsid w:val="000415D8"/>
    <w:rsid w:val="00042E65"/>
    <w:rsid w:val="000445BD"/>
    <w:rsid w:val="00045E80"/>
    <w:rsid w:val="00045F22"/>
    <w:rsid w:val="0004600E"/>
    <w:rsid w:val="000465CA"/>
    <w:rsid w:val="00050437"/>
    <w:rsid w:val="00050C66"/>
    <w:rsid w:val="000527EB"/>
    <w:rsid w:val="000558D4"/>
    <w:rsid w:val="00055C9F"/>
    <w:rsid w:val="00057D5D"/>
    <w:rsid w:val="00061752"/>
    <w:rsid w:val="00061BCF"/>
    <w:rsid w:val="000669E0"/>
    <w:rsid w:val="00072BE0"/>
    <w:rsid w:val="00072D29"/>
    <w:rsid w:val="0007380A"/>
    <w:rsid w:val="00075C65"/>
    <w:rsid w:val="000770E0"/>
    <w:rsid w:val="00083C5F"/>
    <w:rsid w:val="000850CD"/>
    <w:rsid w:val="0008525E"/>
    <w:rsid w:val="00085A39"/>
    <w:rsid w:val="00086A11"/>
    <w:rsid w:val="000871FD"/>
    <w:rsid w:val="00090613"/>
    <w:rsid w:val="000926A2"/>
    <w:rsid w:val="00092E48"/>
    <w:rsid w:val="00094DA2"/>
    <w:rsid w:val="00095F75"/>
    <w:rsid w:val="000A4623"/>
    <w:rsid w:val="000B01D4"/>
    <w:rsid w:val="000B149A"/>
    <w:rsid w:val="000B307F"/>
    <w:rsid w:val="000B5A31"/>
    <w:rsid w:val="000B6E23"/>
    <w:rsid w:val="000C0C19"/>
    <w:rsid w:val="000C0CEE"/>
    <w:rsid w:val="000C1D24"/>
    <w:rsid w:val="000C2AB3"/>
    <w:rsid w:val="000C376D"/>
    <w:rsid w:val="000C3D26"/>
    <w:rsid w:val="000C487D"/>
    <w:rsid w:val="000C4EF6"/>
    <w:rsid w:val="000C6752"/>
    <w:rsid w:val="000C6DF1"/>
    <w:rsid w:val="000D0CE8"/>
    <w:rsid w:val="000D187D"/>
    <w:rsid w:val="000D3799"/>
    <w:rsid w:val="000D549E"/>
    <w:rsid w:val="000D66C0"/>
    <w:rsid w:val="000D769D"/>
    <w:rsid w:val="000E25B1"/>
    <w:rsid w:val="000E2DD1"/>
    <w:rsid w:val="000E2DE1"/>
    <w:rsid w:val="000E4BA0"/>
    <w:rsid w:val="000E500E"/>
    <w:rsid w:val="000E60FC"/>
    <w:rsid w:val="000F1219"/>
    <w:rsid w:val="000F13D6"/>
    <w:rsid w:val="000F4BB6"/>
    <w:rsid w:val="000F5C14"/>
    <w:rsid w:val="00104BB1"/>
    <w:rsid w:val="00104EAB"/>
    <w:rsid w:val="00106E7B"/>
    <w:rsid w:val="00110036"/>
    <w:rsid w:val="001144B9"/>
    <w:rsid w:val="00115E26"/>
    <w:rsid w:val="0011626E"/>
    <w:rsid w:val="0011680B"/>
    <w:rsid w:val="00116BF1"/>
    <w:rsid w:val="0012118C"/>
    <w:rsid w:val="00122C75"/>
    <w:rsid w:val="0012331F"/>
    <w:rsid w:val="00126188"/>
    <w:rsid w:val="001270E1"/>
    <w:rsid w:val="001309FC"/>
    <w:rsid w:val="001321C3"/>
    <w:rsid w:val="00132C1B"/>
    <w:rsid w:val="00133CA9"/>
    <w:rsid w:val="00136856"/>
    <w:rsid w:val="00136AA9"/>
    <w:rsid w:val="001371FA"/>
    <w:rsid w:val="0013796C"/>
    <w:rsid w:val="0015682B"/>
    <w:rsid w:val="0015684D"/>
    <w:rsid w:val="00164D3E"/>
    <w:rsid w:val="00164FFC"/>
    <w:rsid w:val="001666E8"/>
    <w:rsid w:val="00167F31"/>
    <w:rsid w:val="00171BEA"/>
    <w:rsid w:val="00173BD8"/>
    <w:rsid w:val="00173D55"/>
    <w:rsid w:val="00174C93"/>
    <w:rsid w:val="00174CF3"/>
    <w:rsid w:val="0017553E"/>
    <w:rsid w:val="00180ED6"/>
    <w:rsid w:val="00182252"/>
    <w:rsid w:val="00182ECB"/>
    <w:rsid w:val="001839BE"/>
    <w:rsid w:val="0019094F"/>
    <w:rsid w:val="001916CD"/>
    <w:rsid w:val="001917F6"/>
    <w:rsid w:val="00193186"/>
    <w:rsid w:val="001938F9"/>
    <w:rsid w:val="00193AE7"/>
    <w:rsid w:val="00195B69"/>
    <w:rsid w:val="001A0141"/>
    <w:rsid w:val="001A1204"/>
    <w:rsid w:val="001A1797"/>
    <w:rsid w:val="001A2368"/>
    <w:rsid w:val="001A4418"/>
    <w:rsid w:val="001A6BEB"/>
    <w:rsid w:val="001A7C0F"/>
    <w:rsid w:val="001B1027"/>
    <w:rsid w:val="001B1D9A"/>
    <w:rsid w:val="001B270C"/>
    <w:rsid w:val="001B2B84"/>
    <w:rsid w:val="001B66B5"/>
    <w:rsid w:val="001B78CE"/>
    <w:rsid w:val="001C1334"/>
    <w:rsid w:val="001C5719"/>
    <w:rsid w:val="001C5E28"/>
    <w:rsid w:val="001D175B"/>
    <w:rsid w:val="001D1A18"/>
    <w:rsid w:val="001D201C"/>
    <w:rsid w:val="001D33D7"/>
    <w:rsid w:val="001E0DB4"/>
    <w:rsid w:val="001E2C29"/>
    <w:rsid w:val="001E2D3A"/>
    <w:rsid w:val="001E4D67"/>
    <w:rsid w:val="001E618F"/>
    <w:rsid w:val="001F2123"/>
    <w:rsid w:val="001F5104"/>
    <w:rsid w:val="001F6040"/>
    <w:rsid w:val="001F6D06"/>
    <w:rsid w:val="00203FA5"/>
    <w:rsid w:val="00204A00"/>
    <w:rsid w:val="00205290"/>
    <w:rsid w:val="002127ED"/>
    <w:rsid w:val="00212A18"/>
    <w:rsid w:val="00214670"/>
    <w:rsid w:val="00217372"/>
    <w:rsid w:val="00217406"/>
    <w:rsid w:val="00217DFC"/>
    <w:rsid w:val="00217E00"/>
    <w:rsid w:val="002214DA"/>
    <w:rsid w:val="00223A39"/>
    <w:rsid w:val="00226280"/>
    <w:rsid w:val="0022691C"/>
    <w:rsid w:val="00226B73"/>
    <w:rsid w:val="002315E4"/>
    <w:rsid w:val="00231C08"/>
    <w:rsid w:val="00234C86"/>
    <w:rsid w:val="002372F2"/>
    <w:rsid w:val="00237704"/>
    <w:rsid w:val="00237965"/>
    <w:rsid w:val="002416F3"/>
    <w:rsid w:val="0024395E"/>
    <w:rsid w:val="00243F91"/>
    <w:rsid w:val="0024433A"/>
    <w:rsid w:val="002461AE"/>
    <w:rsid w:val="002503D5"/>
    <w:rsid w:val="00253719"/>
    <w:rsid w:val="00253FEF"/>
    <w:rsid w:val="0025433F"/>
    <w:rsid w:val="00255BC9"/>
    <w:rsid w:val="00255F66"/>
    <w:rsid w:val="00257507"/>
    <w:rsid w:val="002613AB"/>
    <w:rsid w:val="00261570"/>
    <w:rsid w:val="002663E7"/>
    <w:rsid w:val="00270184"/>
    <w:rsid w:val="00275EE9"/>
    <w:rsid w:val="00276555"/>
    <w:rsid w:val="002811A8"/>
    <w:rsid w:val="002818B2"/>
    <w:rsid w:val="00282B11"/>
    <w:rsid w:val="00284234"/>
    <w:rsid w:val="0028495F"/>
    <w:rsid w:val="00284D12"/>
    <w:rsid w:val="00285202"/>
    <w:rsid w:val="0028527C"/>
    <w:rsid w:val="00285ADF"/>
    <w:rsid w:val="00286F70"/>
    <w:rsid w:val="002913B6"/>
    <w:rsid w:val="002927AF"/>
    <w:rsid w:val="00292B8F"/>
    <w:rsid w:val="00294C05"/>
    <w:rsid w:val="0029708A"/>
    <w:rsid w:val="002A2032"/>
    <w:rsid w:val="002A36BF"/>
    <w:rsid w:val="002A67C7"/>
    <w:rsid w:val="002B02DB"/>
    <w:rsid w:val="002B36A1"/>
    <w:rsid w:val="002B3A0E"/>
    <w:rsid w:val="002B4040"/>
    <w:rsid w:val="002B6AE2"/>
    <w:rsid w:val="002C12AA"/>
    <w:rsid w:val="002C580F"/>
    <w:rsid w:val="002C5824"/>
    <w:rsid w:val="002C5E53"/>
    <w:rsid w:val="002D015A"/>
    <w:rsid w:val="002D06C0"/>
    <w:rsid w:val="002D27DE"/>
    <w:rsid w:val="002D5C3C"/>
    <w:rsid w:val="002D6A27"/>
    <w:rsid w:val="002E0F06"/>
    <w:rsid w:val="002E1EAC"/>
    <w:rsid w:val="002E252C"/>
    <w:rsid w:val="002E301B"/>
    <w:rsid w:val="002E3698"/>
    <w:rsid w:val="002E4048"/>
    <w:rsid w:val="002E4068"/>
    <w:rsid w:val="002E5472"/>
    <w:rsid w:val="002E581E"/>
    <w:rsid w:val="002F1308"/>
    <w:rsid w:val="002F2290"/>
    <w:rsid w:val="002F2D79"/>
    <w:rsid w:val="002F2F4A"/>
    <w:rsid w:val="002F3E1B"/>
    <w:rsid w:val="00300DEE"/>
    <w:rsid w:val="00302D45"/>
    <w:rsid w:val="00303E06"/>
    <w:rsid w:val="00304E4D"/>
    <w:rsid w:val="003053A5"/>
    <w:rsid w:val="00305A81"/>
    <w:rsid w:val="003065DC"/>
    <w:rsid w:val="00306A16"/>
    <w:rsid w:val="00306F76"/>
    <w:rsid w:val="003070F2"/>
    <w:rsid w:val="00307ED1"/>
    <w:rsid w:val="00310753"/>
    <w:rsid w:val="00315E09"/>
    <w:rsid w:val="003166A3"/>
    <w:rsid w:val="00320E53"/>
    <w:rsid w:val="0032116D"/>
    <w:rsid w:val="003248B4"/>
    <w:rsid w:val="00330586"/>
    <w:rsid w:val="0033111B"/>
    <w:rsid w:val="003312FE"/>
    <w:rsid w:val="00334310"/>
    <w:rsid w:val="00334574"/>
    <w:rsid w:val="0033634D"/>
    <w:rsid w:val="0033651D"/>
    <w:rsid w:val="00340487"/>
    <w:rsid w:val="00342582"/>
    <w:rsid w:val="00342778"/>
    <w:rsid w:val="003427D7"/>
    <w:rsid w:val="00343D15"/>
    <w:rsid w:val="003460DE"/>
    <w:rsid w:val="003474AB"/>
    <w:rsid w:val="0035156B"/>
    <w:rsid w:val="0035302D"/>
    <w:rsid w:val="00354F9A"/>
    <w:rsid w:val="003565DB"/>
    <w:rsid w:val="00356E6A"/>
    <w:rsid w:val="00357B8E"/>
    <w:rsid w:val="00360352"/>
    <w:rsid w:val="00361D9A"/>
    <w:rsid w:val="003623C2"/>
    <w:rsid w:val="00362967"/>
    <w:rsid w:val="003629FA"/>
    <w:rsid w:val="0036393A"/>
    <w:rsid w:val="003652D5"/>
    <w:rsid w:val="00366A77"/>
    <w:rsid w:val="00367B38"/>
    <w:rsid w:val="00372C4F"/>
    <w:rsid w:val="00374350"/>
    <w:rsid w:val="00374C82"/>
    <w:rsid w:val="003754D4"/>
    <w:rsid w:val="0037703F"/>
    <w:rsid w:val="00377079"/>
    <w:rsid w:val="00380CBB"/>
    <w:rsid w:val="0038175F"/>
    <w:rsid w:val="00382496"/>
    <w:rsid w:val="003838D3"/>
    <w:rsid w:val="00384432"/>
    <w:rsid w:val="0038555D"/>
    <w:rsid w:val="00385F16"/>
    <w:rsid w:val="00386089"/>
    <w:rsid w:val="00386D1F"/>
    <w:rsid w:val="003900F4"/>
    <w:rsid w:val="00390C11"/>
    <w:rsid w:val="00391372"/>
    <w:rsid w:val="00393612"/>
    <w:rsid w:val="00393BDF"/>
    <w:rsid w:val="00394749"/>
    <w:rsid w:val="00396E6E"/>
    <w:rsid w:val="003A40C1"/>
    <w:rsid w:val="003A4B9D"/>
    <w:rsid w:val="003A62CD"/>
    <w:rsid w:val="003A6466"/>
    <w:rsid w:val="003B0842"/>
    <w:rsid w:val="003B2D97"/>
    <w:rsid w:val="003B2FAB"/>
    <w:rsid w:val="003B38A3"/>
    <w:rsid w:val="003B3E9B"/>
    <w:rsid w:val="003B4217"/>
    <w:rsid w:val="003B6511"/>
    <w:rsid w:val="003B6B7E"/>
    <w:rsid w:val="003C1E15"/>
    <w:rsid w:val="003C6E4E"/>
    <w:rsid w:val="003D2045"/>
    <w:rsid w:val="003D6A10"/>
    <w:rsid w:val="003E10A5"/>
    <w:rsid w:val="003E1859"/>
    <w:rsid w:val="003E4C3D"/>
    <w:rsid w:val="003E6972"/>
    <w:rsid w:val="003F2BDD"/>
    <w:rsid w:val="003F410E"/>
    <w:rsid w:val="003F58D3"/>
    <w:rsid w:val="003F6CEA"/>
    <w:rsid w:val="003F7B14"/>
    <w:rsid w:val="00400472"/>
    <w:rsid w:val="00400EA6"/>
    <w:rsid w:val="00402B24"/>
    <w:rsid w:val="00403416"/>
    <w:rsid w:val="00404032"/>
    <w:rsid w:val="00410827"/>
    <w:rsid w:val="00411A87"/>
    <w:rsid w:val="00411C49"/>
    <w:rsid w:val="004123BB"/>
    <w:rsid w:val="004123E1"/>
    <w:rsid w:val="0041409C"/>
    <w:rsid w:val="0041452F"/>
    <w:rsid w:val="00414A9D"/>
    <w:rsid w:val="004154A4"/>
    <w:rsid w:val="00415C73"/>
    <w:rsid w:val="00416952"/>
    <w:rsid w:val="00417E5C"/>
    <w:rsid w:val="00420571"/>
    <w:rsid w:val="00420CE6"/>
    <w:rsid w:val="00420E12"/>
    <w:rsid w:val="00421068"/>
    <w:rsid w:val="004218FC"/>
    <w:rsid w:val="00430727"/>
    <w:rsid w:val="0043286E"/>
    <w:rsid w:val="00434C43"/>
    <w:rsid w:val="00435437"/>
    <w:rsid w:val="004354B5"/>
    <w:rsid w:val="004378A7"/>
    <w:rsid w:val="0044038D"/>
    <w:rsid w:val="0044493B"/>
    <w:rsid w:val="00445290"/>
    <w:rsid w:val="00445AA5"/>
    <w:rsid w:val="00445B94"/>
    <w:rsid w:val="00446510"/>
    <w:rsid w:val="00446846"/>
    <w:rsid w:val="00446F41"/>
    <w:rsid w:val="00451D62"/>
    <w:rsid w:val="00451DB1"/>
    <w:rsid w:val="00451FD1"/>
    <w:rsid w:val="00453215"/>
    <w:rsid w:val="004537E7"/>
    <w:rsid w:val="00454DB9"/>
    <w:rsid w:val="0045592F"/>
    <w:rsid w:val="00456C4C"/>
    <w:rsid w:val="0045783A"/>
    <w:rsid w:val="00457BD6"/>
    <w:rsid w:val="004636C2"/>
    <w:rsid w:val="0046798C"/>
    <w:rsid w:val="00471381"/>
    <w:rsid w:val="00474172"/>
    <w:rsid w:val="004777B1"/>
    <w:rsid w:val="00480161"/>
    <w:rsid w:val="00480B26"/>
    <w:rsid w:val="00481D94"/>
    <w:rsid w:val="00483420"/>
    <w:rsid w:val="004839A0"/>
    <w:rsid w:val="00484957"/>
    <w:rsid w:val="0048512F"/>
    <w:rsid w:val="00485318"/>
    <w:rsid w:val="0048553E"/>
    <w:rsid w:val="0048578E"/>
    <w:rsid w:val="00485B1A"/>
    <w:rsid w:val="00486E3F"/>
    <w:rsid w:val="00490411"/>
    <w:rsid w:val="0049521B"/>
    <w:rsid w:val="00496121"/>
    <w:rsid w:val="004A03EF"/>
    <w:rsid w:val="004A2E85"/>
    <w:rsid w:val="004A3DE3"/>
    <w:rsid w:val="004A494F"/>
    <w:rsid w:val="004A5A13"/>
    <w:rsid w:val="004A6155"/>
    <w:rsid w:val="004A6635"/>
    <w:rsid w:val="004B2DFC"/>
    <w:rsid w:val="004B2EA6"/>
    <w:rsid w:val="004B3E92"/>
    <w:rsid w:val="004C43E4"/>
    <w:rsid w:val="004D3587"/>
    <w:rsid w:val="004D37BF"/>
    <w:rsid w:val="004D43DA"/>
    <w:rsid w:val="004D6F69"/>
    <w:rsid w:val="004D7561"/>
    <w:rsid w:val="004E1C4D"/>
    <w:rsid w:val="004E1CF1"/>
    <w:rsid w:val="004E232E"/>
    <w:rsid w:val="004E4176"/>
    <w:rsid w:val="004E4511"/>
    <w:rsid w:val="004E4C07"/>
    <w:rsid w:val="004E5E9C"/>
    <w:rsid w:val="004F239A"/>
    <w:rsid w:val="004F342C"/>
    <w:rsid w:val="004F4685"/>
    <w:rsid w:val="005006BB"/>
    <w:rsid w:val="005019A7"/>
    <w:rsid w:val="005019D5"/>
    <w:rsid w:val="00505055"/>
    <w:rsid w:val="00505656"/>
    <w:rsid w:val="00506B88"/>
    <w:rsid w:val="005128AB"/>
    <w:rsid w:val="005133CE"/>
    <w:rsid w:val="0051673C"/>
    <w:rsid w:val="00521585"/>
    <w:rsid w:val="00521CBA"/>
    <w:rsid w:val="00523A10"/>
    <w:rsid w:val="00523CC1"/>
    <w:rsid w:val="005276DB"/>
    <w:rsid w:val="00527861"/>
    <w:rsid w:val="00527CE1"/>
    <w:rsid w:val="00530A17"/>
    <w:rsid w:val="00531D9E"/>
    <w:rsid w:val="00532253"/>
    <w:rsid w:val="005325CD"/>
    <w:rsid w:val="00533506"/>
    <w:rsid w:val="00533BC9"/>
    <w:rsid w:val="005347D0"/>
    <w:rsid w:val="00536331"/>
    <w:rsid w:val="00536D98"/>
    <w:rsid w:val="00540861"/>
    <w:rsid w:val="0054150D"/>
    <w:rsid w:val="0054237D"/>
    <w:rsid w:val="00544544"/>
    <w:rsid w:val="0054541D"/>
    <w:rsid w:val="005468EB"/>
    <w:rsid w:val="005516CB"/>
    <w:rsid w:val="00551B60"/>
    <w:rsid w:val="005536D5"/>
    <w:rsid w:val="0055660C"/>
    <w:rsid w:val="005603F7"/>
    <w:rsid w:val="00562BAD"/>
    <w:rsid w:val="005654C6"/>
    <w:rsid w:val="00571BF4"/>
    <w:rsid w:val="00572764"/>
    <w:rsid w:val="00573383"/>
    <w:rsid w:val="005759DC"/>
    <w:rsid w:val="00575B66"/>
    <w:rsid w:val="00577A1A"/>
    <w:rsid w:val="00586433"/>
    <w:rsid w:val="00587306"/>
    <w:rsid w:val="005908A4"/>
    <w:rsid w:val="005A148F"/>
    <w:rsid w:val="005A310A"/>
    <w:rsid w:val="005A4584"/>
    <w:rsid w:val="005A4DDC"/>
    <w:rsid w:val="005A6B7C"/>
    <w:rsid w:val="005A7347"/>
    <w:rsid w:val="005B0F5C"/>
    <w:rsid w:val="005B3856"/>
    <w:rsid w:val="005B3AFB"/>
    <w:rsid w:val="005B5A3B"/>
    <w:rsid w:val="005B76EF"/>
    <w:rsid w:val="005C1E1C"/>
    <w:rsid w:val="005C2674"/>
    <w:rsid w:val="005C6170"/>
    <w:rsid w:val="005C6B91"/>
    <w:rsid w:val="005D1BF5"/>
    <w:rsid w:val="005D2605"/>
    <w:rsid w:val="005D278C"/>
    <w:rsid w:val="005D3689"/>
    <w:rsid w:val="005D4163"/>
    <w:rsid w:val="005D4EF3"/>
    <w:rsid w:val="005D5AAC"/>
    <w:rsid w:val="005D6000"/>
    <w:rsid w:val="005E0B86"/>
    <w:rsid w:val="005E1714"/>
    <w:rsid w:val="005E42EB"/>
    <w:rsid w:val="005E5663"/>
    <w:rsid w:val="005E7B3A"/>
    <w:rsid w:val="005F0518"/>
    <w:rsid w:val="005F2BC7"/>
    <w:rsid w:val="005F6B81"/>
    <w:rsid w:val="005F7F36"/>
    <w:rsid w:val="0060095D"/>
    <w:rsid w:val="00600EB0"/>
    <w:rsid w:val="00601778"/>
    <w:rsid w:val="0060179E"/>
    <w:rsid w:val="006042D7"/>
    <w:rsid w:val="00604695"/>
    <w:rsid w:val="00604A92"/>
    <w:rsid w:val="00610A18"/>
    <w:rsid w:val="006122AA"/>
    <w:rsid w:val="00615C63"/>
    <w:rsid w:val="00617C0E"/>
    <w:rsid w:val="006213C2"/>
    <w:rsid w:val="006214B4"/>
    <w:rsid w:val="00621C32"/>
    <w:rsid w:val="00621EDC"/>
    <w:rsid w:val="00622946"/>
    <w:rsid w:val="006232BF"/>
    <w:rsid w:val="00625ADE"/>
    <w:rsid w:val="00626406"/>
    <w:rsid w:val="006303B1"/>
    <w:rsid w:val="00630A6A"/>
    <w:rsid w:val="00634AE6"/>
    <w:rsid w:val="00635D04"/>
    <w:rsid w:val="00637519"/>
    <w:rsid w:val="006403EA"/>
    <w:rsid w:val="00643754"/>
    <w:rsid w:val="0064590F"/>
    <w:rsid w:val="006478F4"/>
    <w:rsid w:val="00647DED"/>
    <w:rsid w:val="00650A6E"/>
    <w:rsid w:val="00651784"/>
    <w:rsid w:val="006522F5"/>
    <w:rsid w:val="0065415F"/>
    <w:rsid w:val="00654D34"/>
    <w:rsid w:val="006556A3"/>
    <w:rsid w:val="00660892"/>
    <w:rsid w:val="0066469F"/>
    <w:rsid w:val="0067091A"/>
    <w:rsid w:val="00671642"/>
    <w:rsid w:val="00673DBD"/>
    <w:rsid w:val="00674FBA"/>
    <w:rsid w:val="00676FFE"/>
    <w:rsid w:val="006856CF"/>
    <w:rsid w:val="00686A3A"/>
    <w:rsid w:val="0068723C"/>
    <w:rsid w:val="00690A9B"/>
    <w:rsid w:val="00694A25"/>
    <w:rsid w:val="00694DF1"/>
    <w:rsid w:val="006A003F"/>
    <w:rsid w:val="006A52EA"/>
    <w:rsid w:val="006A641E"/>
    <w:rsid w:val="006B1AA1"/>
    <w:rsid w:val="006B34C6"/>
    <w:rsid w:val="006B3AF9"/>
    <w:rsid w:val="006D0C86"/>
    <w:rsid w:val="006D43C0"/>
    <w:rsid w:val="006E350C"/>
    <w:rsid w:val="006E6F83"/>
    <w:rsid w:val="006E7A12"/>
    <w:rsid w:val="006F0521"/>
    <w:rsid w:val="006F15E3"/>
    <w:rsid w:val="006F18FF"/>
    <w:rsid w:val="006F2501"/>
    <w:rsid w:val="006F4D35"/>
    <w:rsid w:val="006F5228"/>
    <w:rsid w:val="007010F5"/>
    <w:rsid w:val="00703086"/>
    <w:rsid w:val="00703091"/>
    <w:rsid w:val="0070762B"/>
    <w:rsid w:val="00715330"/>
    <w:rsid w:val="007176DD"/>
    <w:rsid w:val="007204F1"/>
    <w:rsid w:val="00720AED"/>
    <w:rsid w:val="00720C99"/>
    <w:rsid w:val="007228DF"/>
    <w:rsid w:val="00722DD5"/>
    <w:rsid w:val="007274AE"/>
    <w:rsid w:val="007316D4"/>
    <w:rsid w:val="0073267A"/>
    <w:rsid w:val="007369E2"/>
    <w:rsid w:val="0074041F"/>
    <w:rsid w:val="007406E2"/>
    <w:rsid w:val="007416B2"/>
    <w:rsid w:val="0074407E"/>
    <w:rsid w:val="007441F2"/>
    <w:rsid w:val="007451F0"/>
    <w:rsid w:val="00747860"/>
    <w:rsid w:val="00750142"/>
    <w:rsid w:val="00751229"/>
    <w:rsid w:val="00754F43"/>
    <w:rsid w:val="00757D3C"/>
    <w:rsid w:val="0076069E"/>
    <w:rsid w:val="0076122C"/>
    <w:rsid w:val="007632F1"/>
    <w:rsid w:val="00766234"/>
    <w:rsid w:val="00770531"/>
    <w:rsid w:val="00771372"/>
    <w:rsid w:val="00771D58"/>
    <w:rsid w:val="00772571"/>
    <w:rsid w:val="0077362C"/>
    <w:rsid w:val="00773F3A"/>
    <w:rsid w:val="0077455E"/>
    <w:rsid w:val="00783AEA"/>
    <w:rsid w:val="00785628"/>
    <w:rsid w:val="00791A03"/>
    <w:rsid w:val="00792576"/>
    <w:rsid w:val="007933B3"/>
    <w:rsid w:val="007945B7"/>
    <w:rsid w:val="007A2D08"/>
    <w:rsid w:val="007A53CE"/>
    <w:rsid w:val="007B1918"/>
    <w:rsid w:val="007B572E"/>
    <w:rsid w:val="007B5AE8"/>
    <w:rsid w:val="007B7A31"/>
    <w:rsid w:val="007C1E78"/>
    <w:rsid w:val="007C222D"/>
    <w:rsid w:val="007C2F78"/>
    <w:rsid w:val="007C4F03"/>
    <w:rsid w:val="007D15D1"/>
    <w:rsid w:val="007D1957"/>
    <w:rsid w:val="007D4562"/>
    <w:rsid w:val="007E14C9"/>
    <w:rsid w:val="007E61AC"/>
    <w:rsid w:val="007F0193"/>
    <w:rsid w:val="007F4BDC"/>
    <w:rsid w:val="007F4E39"/>
    <w:rsid w:val="007F5602"/>
    <w:rsid w:val="007F6369"/>
    <w:rsid w:val="007F70A4"/>
    <w:rsid w:val="00800F4A"/>
    <w:rsid w:val="00801AD8"/>
    <w:rsid w:val="0080709B"/>
    <w:rsid w:val="00807804"/>
    <w:rsid w:val="00812BA9"/>
    <w:rsid w:val="008202B2"/>
    <w:rsid w:val="008218A3"/>
    <w:rsid w:val="00826764"/>
    <w:rsid w:val="00831C43"/>
    <w:rsid w:val="00831EF8"/>
    <w:rsid w:val="0083693C"/>
    <w:rsid w:val="00837151"/>
    <w:rsid w:val="00837691"/>
    <w:rsid w:val="00842684"/>
    <w:rsid w:val="00845536"/>
    <w:rsid w:val="008471FC"/>
    <w:rsid w:val="0084750A"/>
    <w:rsid w:val="00850A40"/>
    <w:rsid w:val="0085131F"/>
    <w:rsid w:val="00851B02"/>
    <w:rsid w:val="00852071"/>
    <w:rsid w:val="00853830"/>
    <w:rsid w:val="0085396B"/>
    <w:rsid w:val="00854477"/>
    <w:rsid w:val="00855FF8"/>
    <w:rsid w:val="00862B76"/>
    <w:rsid w:val="00863E50"/>
    <w:rsid w:val="00864029"/>
    <w:rsid w:val="00864629"/>
    <w:rsid w:val="00871369"/>
    <w:rsid w:val="00871D3E"/>
    <w:rsid w:val="0087575D"/>
    <w:rsid w:val="00877A2E"/>
    <w:rsid w:val="008839C6"/>
    <w:rsid w:val="0088566E"/>
    <w:rsid w:val="00887180"/>
    <w:rsid w:val="00887517"/>
    <w:rsid w:val="008902D2"/>
    <w:rsid w:val="008920BF"/>
    <w:rsid w:val="008932F8"/>
    <w:rsid w:val="0089388D"/>
    <w:rsid w:val="00896EDC"/>
    <w:rsid w:val="008A0D91"/>
    <w:rsid w:val="008A25DE"/>
    <w:rsid w:val="008A2E28"/>
    <w:rsid w:val="008A581E"/>
    <w:rsid w:val="008B011E"/>
    <w:rsid w:val="008B0598"/>
    <w:rsid w:val="008B265D"/>
    <w:rsid w:val="008B2695"/>
    <w:rsid w:val="008B3DEF"/>
    <w:rsid w:val="008B5020"/>
    <w:rsid w:val="008B73F6"/>
    <w:rsid w:val="008B7718"/>
    <w:rsid w:val="008C2004"/>
    <w:rsid w:val="008C20C0"/>
    <w:rsid w:val="008C35E5"/>
    <w:rsid w:val="008C37EC"/>
    <w:rsid w:val="008C47A6"/>
    <w:rsid w:val="008D01A5"/>
    <w:rsid w:val="008D071F"/>
    <w:rsid w:val="008D408D"/>
    <w:rsid w:val="008D5E04"/>
    <w:rsid w:val="008D61D8"/>
    <w:rsid w:val="008D6A8B"/>
    <w:rsid w:val="008E4590"/>
    <w:rsid w:val="008E6BA7"/>
    <w:rsid w:val="008E722E"/>
    <w:rsid w:val="008F3E54"/>
    <w:rsid w:val="008F5BAB"/>
    <w:rsid w:val="009004FA"/>
    <w:rsid w:val="00904DF4"/>
    <w:rsid w:val="00905D7D"/>
    <w:rsid w:val="009065BA"/>
    <w:rsid w:val="00907B12"/>
    <w:rsid w:val="009103C6"/>
    <w:rsid w:val="00910F62"/>
    <w:rsid w:val="00911292"/>
    <w:rsid w:val="00911390"/>
    <w:rsid w:val="00913328"/>
    <w:rsid w:val="00916EB7"/>
    <w:rsid w:val="00921F5D"/>
    <w:rsid w:val="00922008"/>
    <w:rsid w:val="00922886"/>
    <w:rsid w:val="009233E2"/>
    <w:rsid w:val="009250FE"/>
    <w:rsid w:val="009259B7"/>
    <w:rsid w:val="0092639B"/>
    <w:rsid w:val="009369A3"/>
    <w:rsid w:val="00944027"/>
    <w:rsid w:val="00947792"/>
    <w:rsid w:val="00952B44"/>
    <w:rsid w:val="009600A4"/>
    <w:rsid w:val="00960EA7"/>
    <w:rsid w:val="00962B31"/>
    <w:rsid w:val="0096368B"/>
    <w:rsid w:val="00963F51"/>
    <w:rsid w:val="00964BB5"/>
    <w:rsid w:val="00966B36"/>
    <w:rsid w:val="00966D47"/>
    <w:rsid w:val="00966DCD"/>
    <w:rsid w:val="00967329"/>
    <w:rsid w:val="00972683"/>
    <w:rsid w:val="00972B58"/>
    <w:rsid w:val="0097478B"/>
    <w:rsid w:val="009756FC"/>
    <w:rsid w:val="009814DA"/>
    <w:rsid w:val="009830D9"/>
    <w:rsid w:val="0098452D"/>
    <w:rsid w:val="009848C6"/>
    <w:rsid w:val="009862CF"/>
    <w:rsid w:val="00987E36"/>
    <w:rsid w:val="00991019"/>
    <w:rsid w:val="009911B3"/>
    <w:rsid w:val="00992D07"/>
    <w:rsid w:val="00994D34"/>
    <w:rsid w:val="0099647D"/>
    <w:rsid w:val="00996B1C"/>
    <w:rsid w:val="00996B9A"/>
    <w:rsid w:val="00996FD2"/>
    <w:rsid w:val="00997ADD"/>
    <w:rsid w:val="009A2BAE"/>
    <w:rsid w:val="009A3A45"/>
    <w:rsid w:val="009A4071"/>
    <w:rsid w:val="009A4825"/>
    <w:rsid w:val="009A4F6E"/>
    <w:rsid w:val="009B2AE8"/>
    <w:rsid w:val="009B4014"/>
    <w:rsid w:val="009B5852"/>
    <w:rsid w:val="009B7D53"/>
    <w:rsid w:val="009C1085"/>
    <w:rsid w:val="009C4F58"/>
    <w:rsid w:val="009C6377"/>
    <w:rsid w:val="009D02ED"/>
    <w:rsid w:val="009D1AD5"/>
    <w:rsid w:val="009D21F4"/>
    <w:rsid w:val="009D59BD"/>
    <w:rsid w:val="009E0A11"/>
    <w:rsid w:val="009E1D32"/>
    <w:rsid w:val="009E219A"/>
    <w:rsid w:val="009E25AD"/>
    <w:rsid w:val="009E2C4C"/>
    <w:rsid w:val="009E2C69"/>
    <w:rsid w:val="009E4333"/>
    <w:rsid w:val="009E46F0"/>
    <w:rsid w:val="009E4828"/>
    <w:rsid w:val="009E61AC"/>
    <w:rsid w:val="009E62E3"/>
    <w:rsid w:val="009E6976"/>
    <w:rsid w:val="009F0460"/>
    <w:rsid w:val="009F0882"/>
    <w:rsid w:val="009F1978"/>
    <w:rsid w:val="00A00E22"/>
    <w:rsid w:val="00A0237B"/>
    <w:rsid w:val="00A02A92"/>
    <w:rsid w:val="00A0544A"/>
    <w:rsid w:val="00A06EFB"/>
    <w:rsid w:val="00A07B27"/>
    <w:rsid w:val="00A07BAE"/>
    <w:rsid w:val="00A12C1C"/>
    <w:rsid w:val="00A12E6E"/>
    <w:rsid w:val="00A14968"/>
    <w:rsid w:val="00A2315F"/>
    <w:rsid w:val="00A23916"/>
    <w:rsid w:val="00A2473F"/>
    <w:rsid w:val="00A25077"/>
    <w:rsid w:val="00A31838"/>
    <w:rsid w:val="00A3311F"/>
    <w:rsid w:val="00A347F6"/>
    <w:rsid w:val="00A349E5"/>
    <w:rsid w:val="00A40D7A"/>
    <w:rsid w:val="00A413F8"/>
    <w:rsid w:val="00A41CCC"/>
    <w:rsid w:val="00A42A02"/>
    <w:rsid w:val="00A431FA"/>
    <w:rsid w:val="00A43DE5"/>
    <w:rsid w:val="00A47308"/>
    <w:rsid w:val="00A47787"/>
    <w:rsid w:val="00A514E7"/>
    <w:rsid w:val="00A52229"/>
    <w:rsid w:val="00A535F9"/>
    <w:rsid w:val="00A53DB5"/>
    <w:rsid w:val="00A5631C"/>
    <w:rsid w:val="00A575A6"/>
    <w:rsid w:val="00A57905"/>
    <w:rsid w:val="00A61E93"/>
    <w:rsid w:val="00A62524"/>
    <w:rsid w:val="00A66738"/>
    <w:rsid w:val="00A6692E"/>
    <w:rsid w:val="00A67BAC"/>
    <w:rsid w:val="00A7164A"/>
    <w:rsid w:val="00A71682"/>
    <w:rsid w:val="00A73E98"/>
    <w:rsid w:val="00A80533"/>
    <w:rsid w:val="00A820AE"/>
    <w:rsid w:val="00A84451"/>
    <w:rsid w:val="00A90EF2"/>
    <w:rsid w:val="00A91E99"/>
    <w:rsid w:val="00A93E06"/>
    <w:rsid w:val="00AA0BE4"/>
    <w:rsid w:val="00AA11EE"/>
    <w:rsid w:val="00AA2AC3"/>
    <w:rsid w:val="00AA3E50"/>
    <w:rsid w:val="00AA495D"/>
    <w:rsid w:val="00AA55FE"/>
    <w:rsid w:val="00AA5C29"/>
    <w:rsid w:val="00AA7BAF"/>
    <w:rsid w:val="00AA7BFC"/>
    <w:rsid w:val="00AB1B86"/>
    <w:rsid w:val="00AB1E1C"/>
    <w:rsid w:val="00AB251C"/>
    <w:rsid w:val="00AB360C"/>
    <w:rsid w:val="00AB5B8A"/>
    <w:rsid w:val="00AB76F4"/>
    <w:rsid w:val="00AC1955"/>
    <w:rsid w:val="00AC23C9"/>
    <w:rsid w:val="00AC33E8"/>
    <w:rsid w:val="00AC3514"/>
    <w:rsid w:val="00AC3A02"/>
    <w:rsid w:val="00AC7C61"/>
    <w:rsid w:val="00AD1377"/>
    <w:rsid w:val="00AD208B"/>
    <w:rsid w:val="00AD2438"/>
    <w:rsid w:val="00AD4A36"/>
    <w:rsid w:val="00AE02C2"/>
    <w:rsid w:val="00AE2C76"/>
    <w:rsid w:val="00AE35DC"/>
    <w:rsid w:val="00AE3973"/>
    <w:rsid w:val="00AE3E91"/>
    <w:rsid w:val="00AE54DC"/>
    <w:rsid w:val="00AF187B"/>
    <w:rsid w:val="00AF23D6"/>
    <w:rsid w:val="00AF6630"/>
    <w:rsid w:val="00AF6D74"/>
    <w:rsid w:val="00B028BC"/>
    <w:rsid w:val="00B029B0"/>
    <w:rsid w:val="00B105BF"/>
    <w:rsid w:val="00B105EA"/>
    <w:rsid w:val="00B11286"/>
    <w:rsid w:val="00B117A6"/>
    <w:rsid w:val="00B13CA3"/>
    <w:rsid w:val="00B171BF"/>
    <w:rsid w:val="00B17968"/>
    <w:rsid w:val="00B17D46"/>
    <w:rsid w:val="00B21D94"/>
    <w:rsid w:val="00B21F32"/>
    <w:rsid w:val="00B22006"/>
    <w:rsid w:val="00B24423"/>
    <w:rsid w:val="00B274B5"/>
    <w:rsid w:val="00B27D64"/>
    <w:rsid w:val="00B36C5A"/>
    <w:rsid w:val="00B40664"/>
    <w:rsid w:val="00B412E4"/>
    <w:rsid w:val="00B445BC"/>
    <w:rsid w:val="00B46676"/>
    <w:rsid w:val="00B4743C"/>
    <w:rsid w:val="00B513F4"/>
    <w:rsid w:val="00B523E5"/>
    <w:rsid w:val="00B54E20"/>
    <w:rsid w:val="00B55D3A"/>
    <w:rsid w:val="00B61D8F"/>
    <w:rsid w:val="00B6356B"/>
    <w:rsid w:val="00B64CEB"/>
    <w:rsid w:val="00B64DD8"/>
    <w:rsid w:val="00B673DB"/>
    <w:rsid w:val="00B67C9F"/>
    <w:rsid w:val="00B71257"/>
    <w:rsid w:val="00B736B1"/>
    <w:rsid w:val="00B760CC"/>
    <w:rsid w:val="00B76403"/>
    <w:rsid w:val="00B77B43"/>
    <w:rsid w:val="00B77C59"/>
    <w:rsid w:val="00B8057C"/>
    <w:rsid w:val="00B831EB"/>
    <w:rsid w:val="00B83C03"/>
    <w:rsid w:val="00B87916"/>
    <w:rsid w:val="00B92810"/>
    <w:rsid w:val="00B92B3A"/>
    <w:rsid w:val="00B94AD3"/>
    <w:rsid w:val="00B95A7F"/>
    <w:rsid w:val="00BA1C4F"/>
    <w:rsid w:val="00BA69F4"/>
    <w:rsid w:val="00BB0475"/>
    <w:rsid w:val="00BB1636"/>
    <w:rsid w:val="00BB28E1"/>
    <w:rsid w:val="00BB30A8"/>
    <w:rsid w:val="00BB3B84"/>
    <w:rsid w:val="00BB3FE7"/>
    <w:rsid w:val="00BB56E0"/>
    <w:rsid w:val="00BB75E0"/>
    <w:rsid w:val="00BB7D26"/>
    <w:rsid w:val="00BC0447"/>
    <w:rsid w:val="00BC1C6E"/>
    <w:rsid w:val="00BC2FA1"/>
    <w:rsid w:val="00BC577D"/>
    <w:rsid w:val="00BC694D"/>
    <w:rsid w:val="00BD29E7"/>
    <w:rsid w:val="00BD34C6"/>
    <w:rsid w:val="00BD7395"/>
    <w:rsid w:val="00BD76B4"/>
    <w:rsid w:val="00BE1AD6"/>
    <w:rsid w:val="00BE1E6B"/>
    <w:rsid w:val="00BE1E87"/>
    <w:rsid w:val="00BE20B6"/>
    <w:rsid w:val="00BE359E"/>
    <w:rsid w:val="00BE6512"/>
    <w:rsid w:val="00BE730A"/>
    <w:rsid w:val="00BF1723"/>
    <w:rsid w:val="00BF1A95"/>
    <w:rsid w:val="00BF2A44"/>
    <w:rsid w:val="00BF3358"/>
    <w:rsid w:val="00BF363E"/>
    <w:rsid w:val="00BF570B"/>
    <w:rsid w:val="00C01BC7"/>
    <w:rsid w:val="00C0374F"/>
    <w:rsid w:val="00C03E17"/>
    <w:rsid w:val="00C05332"/>
    <w:rsid w:val="00C0626B"/>
    <w:rsid w:val="00C0662E"/>
    <w:rsid w:val="00C11C63"/>
    <w:rsid w:val="00C142CA"/>
    <w:rsid w:val="00C156D0"/>
    <w:rsid w:val="00C1581C"/>
    <w:rsid w:val="00C204E2"/>
    <w:rsid w:val="00C21A01"/>
    <w:rsid w:val="00C2446D"/>
    <w:rsid w:val="00C24953"/>
    <w:rsid w:val="00C26E5A"/>
    <w:rsid w:val="00C26F8E"/>
    <w:rsid w:val="00C27629"/>
    <w:rsid w:val="00C30794"/>
    <w:rsid w:val="00C30B7F"/>
    <w:rsid w:val="00C33510"/>
    <w:rsid w:val="00C34C38"/>
    <w:rsid w:val="00C364BD"/>
    <w:rsid w:val="00C369CF"/>
    <w:rsid w:val="00C40B21"/>
    <w:rsid w:val="00C417EE"/>
    <w:rsid w:val="00C42C0E"/>
    <w:rsid w:val="00C4419F"/>
    <w:rsid w:val="00C44320"/>
    <w:rsid w:val="00C44735"/>
    <w:rsid w:val="00C447ED"/>
    <w:rsid w:val="00C450A2"/>
    <w:rsid w:val="00C45383"/>
    <w:rsid w:val="00C514B3"/>
    <w:rsid w:val="00C53948"/>
    <w:rsid w:val="00C53ACC"/>
    <w:rsid w:val="00C637B6"/>
    <w:rsid w:val="00C6447F"/>
    <w:rsid w:val="00C66659"/>
    <w:rsid w:val="00C66F06"/>
    <w:rsid w:val="00C6715A"/>
    <w:rsid w:val="00C674B3"/>
    <w:rsid w:val="00C674BE"/>
    <w:rsid w:val="00C704CD"/>
    <w:rsid w:val="00C71317"/>
    <w:rsid w:val="00C7285A"/>
    <w:rsid w:val="00C73696"/>
    <w:rsid w:val="00C73753"/>
    <w:rsid w:val="00C7483C"/>
    <w:rsid w:val="00C75346"/>
    <w:rsid w:val="00C816CD"/>
    <w:rsid w:val="00C838A9"/>
    <w:rsid w:val="00C86D77"/>
    <w:rsid w:val="00C90CF2"/>
    <w:rsid w:val="00C91AF4"/>
    <w:rsid w:val="00C91C4D"/>
    <w:rsid w:val="00C92B15"/>
    <w:rsid w:val="00C96249"/>
    <w:rsid w:val="00C9787D"/>
    <w:rsid w:val="00C979B7"/>
    <w:rsid w:val="00CA0A42"/>
    <w:rsid w:val="00CA13ED"/>
    <w:rsid w:val="00CA48C1"/>
    <w:rsid w:val="00CA6375"/>
    <w:rsid w:val="00CB1852"/>
    <w:rsid w:val="00CB2BE4"/>
    <w:rsid w:val="00CB52B5"/>
    <w:rsid w:val="00CB5DA7"/>
    <w:rsid w:val="00CC1613"/>
    <w:rsid w:val="00CC23BD"/>
    <w:rsid w:val="00CC65F1"/>
    <w:rsid w:val="00CD19FC"/>
    <w:rsid w:val="00CD53D8"/>
    <w:rsid w:val="00CE0DCE"/>
    <w:rsid w:val="00CE1100"/>
    <w:rsid w:val="00CE4525"/>
    <w:rsid w:val="00CE7C7A"/>
    <w:rsid w:val="00CF11D5"/>
    <w:rsid w:val="00CF15BF"/>
    <w:rsid w:val="00CF168D"/>
    <w:rsid w:val="00CF23C8"/>
    <w:rsid w:val="00CF3303"/>
    <w:rsid w:val="00CF34E1"/>
    <w:rsid w:val="00CF4EDF"/>
    <w:rsid w:val="00CF7D7C"/>
    <w:rsid w:val="00D0013E"/>
    <w:rsid w:val="00D00431"/>
    <w:rsid w:val="00D03D96"/>
    <w:rsid w:val="00D06D13"/>
    <w:rsid w:val="00D07B8A"/>
    <w:rsid w:val="00D116F6"/>
    <w:rsid w:val="00D1326A"/>
    <w:rsid w:val="00D13FB9"/>
    <w:rsid w:val="00D1400E"/>
    <w:rsid w:val="00D17728"/>
    <w:rsid w:val="00D1785A"/>
    <w:rsid w:val="00D204BB"/>
    <w:rsid w:val="00D24807"/>
    <w:rsid w:val="00D25FE7"/>
    <w:rsid w:val="00D26AAF"/>
    <w:rsid w:val="00D27230"/>
    <w:rsid w:val="00D37010"/>
    <w:rsid w:val="00D3735C"/>
    <w:rsid w:val="00D4065A"/>
    <w:rsid w:val="00D407A1"/>
    <w:rsid w:val="00D4231E"/>
    <w:rsid w:val="00D43301"/>
    <w:rsid w:val="00D46F97"/>
    <w:rsid w:val="00D47110"/>
    <w:rsid w:val="00D472F3"/>
    <w:rsid w:val="00D47C05"/>
    <w:rsid w:val="00D51977"/>
    <w:rsid w:val="00D51B84"/>
    <w:rsid w:val="00D51D5F"/>
    <w:rsid w:val="00D52582"/>
    <w:rsid w:val="00D53C63"/>
    <w:rsid w:val="00D55443"/>
    <w:rsid w:val="00D62FD9"/>
    <w:rsid w:val="00D6304A"/>
    <w:rsid w:val="00D65066"/>
    <w:rsid w:val="00D668A3"/>
    <w:rsid w:val="00D70AEB"/>
    <w:rsid w:val="00D7387A"/>
    <w:rsid w:val="00D74739"/>
    <w:rsid w:val="00D76001"/>
    <w:rsid w:val="00D834D7"/>
    <w:rsid w:val="00D83ABF"/>
    <w:rsid w:val="00D87172"/>
    <w:rsid w:val="00D873DD"/>
    <w:rsid w:val="00D87A72"/>
    <w:rsid w:val="00D94223"/>
    <w:rsid w:val="00D94E52"/>
    <w:rsid w:val="00D954C4"/>
    <w:rsid w:val="00D97EB7"/>
    <w:rsid w:val="00DA118D"/>
    <w:rsid w:val="00DA1445"/>
    <w:rsid w:val="00DA5B48"/>
    <w:rsid w:val="00DA5E75"/>
    <w:rsid w:val="00DA6118"/>
    <w:rsid w:val="00DA7916"/>
    <w:rsid w:val="00DB10CB"/>
    <w:rsid w:val="00DB120B"/>
    <w:rsid w:val="00DB56BF"/>
    <w:rsid w:val="00DB5ACE"/>
    <w:rsid w:val="00DB5BF7"/>
    <w:rsid w:val="00DB64B8"/>
    <w:rsid w:val="00DC05CB"/>
    <w:rsid w:val="00DC33AE"/>
    <w:rsid w:val="00DC7258"/>
    <w:rsid w:val="00DC7A90"/>
    <w:rsid w:val="00DD0751"/>
    <w:rsid w:val="00DD6DD8"/>
    <w:rsid w:val="00DD79D6"/>
    <w:rsid w:val="00DE00E6"/>
    <w:rsid w:val="00DE1670"/>
    <w:rsid w:val="00DE51F6"/>
    <w:rsid w:val="00DF019B"/>
    <w:rsid w:val="00DF122F"/>
    <w:rsid w:val="00DF2CB2"/>
    <w:rsid w:val="00DF2FB6"/>
    <w:rsid w:val="00DF3FDA"/>
    <w:rsid w:val="00E00FA1"/>
    <w:rsid w:val="00E01BB6"/>
    <w:rsid w:val="00E0241C"/>
    <w:rsid w:val="00E038A8"/>
    <w:rsid w:val="00E04EB6"/>
    <w:rsid w:val="00E05D35"/>
    <w:rsid w:val="00E06AB8"/>
    <w:rsid w:val="00E07B85"/>
    <w:rsid w:val="00E127FC"/>
    <w:rsid w:val="00E12FAB"/>
    <w:rsid w:val="00E134A7"/>
    <w:rsid w:val="00E149F3"/>
    <w:rsid w:val="00E160C6"/>
    <w:rsid w:val="00E16BB9"/>
    <w:rsid w:val="00E16CB8"/>
    <w:rsid w:val="00E179C8"/>
    <w:rsid w:val="00E22CD3"/>
    <w:rsid w:val="00E23281"/>
    <w:rsid w:val="00E2489D"/>
    <w:rsid w:val="00E26259"/>
    <w:rsid w:val="00E26743"/>
    <w:rsid w:val="00E26A46"/>
    <w:rsid w:val="00E26BA5"/>
    <w:rsid w:val="00E272A5"/>
    <w:rsid w:val="00E326A9"/>
    <w:rsid w:val="00E331E8"/>
    <w:rsid w:val="00E3584E"/>
    <w:rsid w:val="00E40452"/>
    <w:rsid w:val="00E44A78"/>
    <w:rsid w:val="00E46E7F"/>
    <w:rsid w:val="00E509E5"/>
    <w:rsid w:val="00E5104D"/>
    <w:rsid w:val="00E532B4"/>
    <w:rsid w:val="00E543D0"/>
    <w:rsid w:val="00E714D3"/>
    <w:rsid w:val="00E72BB4"/>
    <w:rsid w:val="00E7309F"/>
    <w:rsid w:val="00E733DC"/>
    <w:rsid w:val="00E75A9C"/>
    <w:rsid w:val="00E761B2"/>
    <w:rsid w:val="00E807DC"/>
    <w:rsid w:val="00E81527"/>
    <w:rsid w:val="00E81BEB"/>
    <w:rsid w:val="00E82F73"/>
    <w:rsid w:val="00E8705D"/>
    <w:rsid w:val="00E87917"/>
    <w:rsid w:val="00E914B2"/>
    <w:rsid w:val="00E94677"/>
    <w:rsid w:val="00E96FC8"/>
    <w:rsid w:val="00EA0656"/>
    <w:rsid w:val="00EA274F"/>
    <w:rsid w:val="00EA3078"/>
    <w:rsid w:val="00EA46C0"/>
    <w:rsid w:val="00EA484A"/>
    <w:rsid w:val="00EA50F4"/>
    <w:rsid w:val="00EA6380"/>
    <w:rsid w:val="00EA67CC"/>
    <w:rsid w:val="00EA6F94"/>
    <w:rsid w:val="00EB0F17"/>
    <w:rsid w:val="00EB30CB"/>
    <w:rsid w:val="00EB426A"/>
    <w:rsid w:val="00EB4B82"/>
    <w:rsid w:val="00EB70BC"/>
    <w:rsid w:val="00EC139A"/>
    <w:rsid w:val="00EC14E7"/>
    <w:rsid w:val="00EC5473"/>
    <w:rsid w:val="00EC685B"/>
    <w:rsid w:val="00ED03E5"/>
    <w:rsid w:val="00ED09F1"/>
    <w:rsid w:val="00ED18CA"/>
    <w:rsid w:val="00ED221B"/>
    <w:rsid w:val="00ED30E9"/>
    <w:rsid w:val="00ED31F4"/>
    <w:rsid w:val="00ED3C18"/>
    <w:rsid w:val="00ED5E45"/>
    <w:rsid w:val="00EE065F"/>
    <w:rsid w:val="00EE1E2C"/>
    <w:rsid w:val="00EE3102"/>
    <w:rsid w:val="00EE3720"/>
    <w:rsid w:val="00EF3E5C"/>
    <w:rsid w:val="00EF4046"/>
    <w:rsid w:val="00EF42FA"/>
    <w:rsid w:val="00EF6D3E"/>
    <w:rsid w:val="00F0736A"/>
    <w:rsid w:val="00F07C9A"/>
    <w:rsid w:val="00F12BAD"/>
    <w:rsid w:val="00F170DE"/>
    <w:rsid w:val="00F17FD2"/>
    <w:rsid w:val="00F21F16"/>
    <w:rsid w:val="00F22804"/>
    <w:rsid w:val="00F229C0"/>
    <w:rsid w:val="00F23B52"/>
    <w:rsid w:val="00F25BA4"/>
    <w:rsid w:val="00F26D3F"/>
    <w:rsid w:val="00F275D4"/>
    <w:rsid w:val="00F279B4"/>
    <w:rsid w:val="00F27AEB"/>
    <w:rsid w:val="00F27B42"/>
    <w:rsid w:val="00F31A5F"/>
    <w:rsid w:val="00F34D95"/>
    <w:rsid w:val="00F360C5"/>
    <w:rsid w:val="00F36D03"/>
    <w:rsid w:val="00F41E35"/>
    <w:rsid w:val="00F4218B"/>
    <w:rsid w:val="00F42FD6"/>
    <w:rsid w:val="00F4362A"/>
    <w:rsid w:val="00F44CCF"/>
    <w:rsid w:val="00F44F7F"/>
    <w:rsid w:val="00F47DAC"/>
    <w:rsid w:val="00F5263E"/>
    <w:rsid w:val="00F53B30"/>
    <w:rsid w:val="00F54B99"/>
    <w:rsid w:val="00F56A7C"/>
    <w:rsid w:val="00F56AB8"/>
    <w:rsid w:val="00F601F4"/>
    <w:rsid w:val="00F608C2"/>
    <w:rsid w:val="00F64591"/>
    <w:rsid w:val="00F647E0"/>
    <w:rsid w:val="00F67A72"/>
    <w:rsid w:val="00F70739"/>
    <w:rsid w:val="00F7088E"/>
    <w:rsid w:val="00F716E2"/>
    <w:rsid w:val="00F72213"/>
    <w:rsid w:val="00F73B61"/>
    <w:rsid w:val="00F801A3"/>
    <w:rsid w:val="00F805FF"/>
    <w:rsid w:val="00F807B3"/>
    <w:rsid w:val="00F81652"/>
    <w:rsid w:val="00F83A32"/>
    <w:rsid w:val="00F85E0A"/>
    <w:rsid w:val="00F90751"/>
    <w:rsid w:val="00F92020"/>
    <w:rsid w:val="00F94818"/>
    <w:rsid w:val="00F95916"/>
    <w:rsid w:val="00F95C75"/>
    <w:rsid w:val="00F97F3A"/>
    <w:rsid w:val="00FA12E9"/>
    <w:rsid w:val="00FA4EEB"/>
    <w:rsid w:val="00FA55FE"/>
    <w:rsid w:val="00FA5939"/>
    <w:rsid w:val="00FA64FF"/>
    <w:rsid w:val="00FA69C4"/>
    <w:rsid w:val="00FA7C81"/>
    <w:rsid w:val="00FB2A60"/>
    <w:rsid w:val="00FB4206"/>
    <w:rsid w:val="00FB622A"/>
    <w:rsid w:val="00FB6C19"/>
    <w:rsid w:val="00FC4BD5"/>
    <w:rsid w:val="00FC5CB7"/>
    <w:rsid w:val="00FC616F"/>
    <w:rsid w:val="00FD1FED"/>
    <w:rsid w:val="00FD27DD"/>
    <w:rsid w:val="00FD48E2"/>
    <w:rsid w:val="00FE1D3E"/>
    <w:rsid w:val="00FE2513"/>
    <w:rsid w:val="00FE4320"/>
    <w:rsid w:val="00FE529D"/>
    <w:rsid w:val="00FF1C45"/>
    <w:rsid w:val="00FF3451"/>
    <w:rsid w:val="00FF422F"/>
    <w:rsid w:val="00FF4B7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07C81"/>
  <w15:docId w15:val="{1F007121-5F31-4269-8934-DD2D6DF8B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1317"/>
    <w:pPr>
      <w:spacing w:after="0" w:line="240" w:lineRule="auto"/>
    </w:pPr>
    <w:rPr>
      <w:rFonts w:ascii="Times New Roman" w:eastAsia="SimSun" w:hAnsi="Times New Roman" w:cs="Times New Roman"/>
      <w:szCs w:val="24"/>
      <w:lang w:val="fr-FR"/>
    </w:rPr>
  </w:style>
  <w:style w:type="paragraph" w:styleId="Heading1">
    <w:name w:val="heading 1"/>
    <w:basedOn w:val="Normal"/>
    <w:next w:val="BodyText"/>
    <w:link w:val="Heading1Char"/>
    <w:qFormat/>
    <w:rsid w:val="00C71317"/>
    <w:pPr>
      <w:keepNext/>
      <w:keepLines/>
      <w:pageBreakBefore/>
      <w:spacing w:after="240"/>
      <w:ind w:left="-1134"/>
      <w:outlineLvl w:val="0"/>
    </w:pPr>
    <w:rPr>
      <w:rFonts w:cs="Arial"/>
      <w:b/>
      <w:bCs/>
      <w:kern w:val="28"/>
      <w:sz w:val="48"/>
      <w:szCs w:val="32"/>
      <w:lang w:val="en-AU"/>
    </w:rPr>
  </w:style>
  <w:style w:type="paragraph" w:styleId="Heading2">
    <w:name w:val="heading 2"/>
    <w:basedOn w:val="Normal"/>
    <w:next w:val="BodyText"/>
    <w:link w:val="Heading2Char"/>
    <w:qFormat/>
    <w:rsid w:val="00C71317"/>
    <w:pPr>
      <w:keepNext/>
      <w:keepLines/>
      <w:numPr>
        <w:ilvl w:val="1"/>
        <w:numId w:val="5"/>
      </w:numPr>
      <w:spacing w:before="240" w:after="120"/>
      <w:ind w:left="-1134"/>
      <w:outlineLvl w:val="1"/>
    </w:pPr>
    <w:rPr>
      <w:rFonts w:cs="Arial"/>
      <w:b/>
      <w:bCs/>
      <w:iCs/>
      <w:kern w:val="28"/>
      <w:sz w:val="28"/>
      <w:szCs w:val="28"/>
    </w:rPr>
  </w:style>
  <w:style w:type="paragraph" w:styleId="Heading3">
    <w:name w:val="heading 3"/>
    <w:basedOn w:val="Normal"/>
    <w:next w:val="BodyText"/>
    <w:link w:val="Heading3Char"/>
    <w:qFormat/>
    <w:rsid w:val="00C71317"/>
    <w:pPr>
      <w:keepNext/>
      <w:keepLines/>
      <w:numPr>
        <w:ilvl w:val="2"/>
        <w:numId w:val="5"/>
      </w:numPr>
      <w:spacing w:before="240" w:after="120"/>
      <w:ind w:left="-1134"/>
      <w:outlineLvl w:val="2"/>
    </w:pPr>
    <w:rPr>
      <w:rFonts w:cs="Arial"/>
      <w:i/>
      <w:iCs/>
      <w:kern w:val="28"/>
      <w:szCs w:val="26"/>
      <w:lang w:val="en-AU"/>
    </w:rPr>
  </w:style>
  <w:style w:type="paragraph" w:styleId="Heading4">
    <w:name w:val="heading 4"/>
    <w:basedOn w:val="Normal"/>
    <w:next w:val="BodyText"/>
    <w:link w:val="Heading4Char"/>
    <w:qFormat/>
    <w:rsid w:val="00C71317"/>
    <w:pPr>
      <w:keepNext/>
      <w:keepLines/>
      <w:pBdr>
        <w:top w:val="single" w:sz="4" w:space="3" w:color="auto"/>
      </w:pBdr>
      <w:spacing w:before="240" w:after="120"/>
      <w:ind w:left="-1134"/>
      <w:outlineLvl w:val="3"/>
    </w:pPr>
    <w:rPr>
      <w:b/>
      <w:bCs/>
      <w:szCs w:val="28"/>
    </w:rPr>
  </w:style>
  <w:style w:type="paragraph" w:styleId="Heading5">
    <w:name w:val="heading 5"/>
    <w:basedOn w:val="Normal"/>
    <w:next w:val="Normal"/>
    <w:link w:val="Heading5Char"/>
    <w:uiPriority w:val="9"/>
    <w:unhideWhenUsed/>
    <w:qFormat/>
    <w:rsid w:val="00C71317"/>
    <w:pPr>
      <w:keepNext/>
      <w:keepLines/>
      <w:spacing w:before="240" w:after="120"/>
      <w:ind w:left="-1134"/>
      <w:outlineLvl w:val="4"/>
    </w:pPr>
    <w:rPr>
      <w:rFonts w:asciiTheme="majorBidi" w:eastAsiaTheme="majorEastAsia" w:hAnsiTheme="majorBidi" w:cstheme="majorBidi"/>
      <w:i/>
    </w:rPr>
  </w:style>
  <w:style w:type="character" w:default="1" w:styleId="DefaultParagraphFont">
    <w:name w:val="Default Paragraph Font"/>
    <w:uiPriority w:val="1"/>
    <w:semiHidden/>
    <w:unhideWhenUsed/>
    <w:rsid w:val="00C7131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71317"/>
  </w:style>
  <w:style w:type="paragraph" w:styleId="BodyText">
    <w:name w:val="Body Text"/>
    <w:basedOn w:val="Normal"/>
    <w:link w:val="BodyTextChar"/>
    <w:uiPriority w:val="99"/>
    <w:rsid w:val="00C71317"/>
    <w:pPr>
      <w:spacing w:after="120"/>
    </w:pPr>
    <w:rPr>
      <w:rFonts w:eastAsia="Times New Roman"/>
    </w:rPr>
  </w:style>
  <w:style w:type="character" w:customStyle="1" w:styleId="BodyTextChar">
    <w:name w:val="Body Text Char"/>
    <w:basedOn w:val="DefaultParagraphFont"/>
    <w:link w:val="BodyText"/>
    <w:uiPriority w:val="99"/>
    <w:rsid w:val="00C71317"/>
    <w:rPr>
      <w:rFonts w:ascii="Times New Roman" w:eastAsia="Times New Roman" w:hAnsi="Times New Roman" w:cs="Times New Roman"/>
      <w:szCs w:val="24"/>
      <w:lang w:val="fr-FR"/>
    </w:rPr>
  </w:style>
  <w:style w:type="character" w:customStyle="1" w:styleId="Heading1Char">
    <w:name w:val="Heading 1 Char"/>
    <w:basedOn w:val="DefaultParagraphFont"/>
    <w:link w:val="Heading1"/>
    <w:rsid w:val="00C71317"/>
    <w:rPr>
      <w:rFonts w:ascii="Times New Roman" w:eastAsia="SimSun" w:hAnsi="Times New Roman" w:cs="Arial"/>
      <w:b/>
      <w:bCs/>
      <w:kern w:val="28"/>
      <w:sz w:val="48"/>
      <w:szCs w:val="32"/>
    </w:rPr>
  </w:style>
  <w:style w:type="character" w:customStyle="1" w:styleId="Heading2Char">
    <w:name w:val="Heading 2 Char"/>
    <w:basedOn w:val="DefaultParagraphFont"/>
    <w:link w:val="Heading2"/>
    <w:rsid w:val="00C71317"/>
    <w:rPr>
      <w:rFonts w:ascii="Times New Roman" w:eastAsia="SimSun" w:hAnsi="Times New Roman" w:cs="Arial"/>
      <w:b/>
      <w:bCs/>
      <w:iCs/>
      <w:kern w:val="28"/>
      <w:sz w:val="28"/>
      <w:szCs w:val="28"/>
      <w:lang w:val="fr-FR"/>
    </w:rPr>
  </w:style>
  <w:style w:type="character" w:customStyle="1" w:styleId="Heading3Char">
    <w:name w:val="Heading 3 Char"/>
    <w:basedOn w:val="DefaultParagraphFont"/>
    <w:link w:val="Heading3"/>
    <w:rsid w:val="00C71317"/>
    <w:rPr>
      <w:rFonts w:ascii="Times New Roman" w:eastAsia="SimSun" w:hAnsi="Times New Roman" w:cs="Arial"/>
      <w:i/>
      <w:iCs/>
      <w:kern w:val="28"/>
      <w:szCs w:val="26"/>
    </w:rPr>
  </w:style>
  <w:style w:type="character" w:customStyle="1" w:styleId="Heading4Char">
    <w:name w:val="Heading 4 Char"/>
    <w:basedOn w:val="DefaultParagraphFont"/>
    <w:link w:val="Heading4"/>
    <w:rsid w:val="00C71317"/>
    <w:rPr>
      <w:rFonts w:ascii="Times New Roman" w:eastAsia="SimSun" w:hAnsi="Times New Roman" w:cs="Times New Roman"/>
      <w:b/>
      <w:bCs/>
      <w:szCs w:val="28"/>
      <w:lang w:val="fr-FR"/>
    </w:rPr>
  </w:style>
  <w:style w:type="character" w:styleId="BookTitle">
    <w:name w:val="Book Title"/>
    <w:basedOn w:val="DefaultParagraphFont"/>
    <w:qFormat/>
    <w:rsid w:val="00C71317"/>
    <w:rPr>
      <w:i/>
    </w:rPr>
  </w:style>
  <w:style w:type="paragraph" w:customStyle="1" w:styleId="Callout">
    <w:name w:val="Callout"/>
    <w:basedOn w:val="Normal"/>
    <w:rsid w:val="00C71317"/>
    <w:rPr>
      <w:rFonts w:ascii="Arial" w:hAnsi="Arial"/>
      <w:sz w:val="20"/>
    </w:rPr>
  </w:style>
  <w:style w:type="paragraph" w:customStyle="1" w:styleId="Copyright">
    <w:name w:val="Copyright"/>
    <w:basedOn w:val="Normal"/>
    <w:next w:val="SpaceSingle"/>
    <w:rsid w:val="00C71317"/>
    <w:pPr>
      <w:keepLines/>
      <w:jc w:val="center"/>
    </w:pPr>
    <w:rPr>
      <w:sz w:val="18"/>
    </w:rPr>
  </w:style>
  <w:style w:type="paragraph" w:customStyle="1" w:styleId="SpaceSingle">
    <w:name w:val="Space Single"/>
    <w:basedOn w:val="Normal"/>
    <w:link w:val="SpaceSingleChar"/>
    <w:rsid w:val="00C71317"/>
    <w:pPr>
      <w:spacing w:line="240" w:lineRule="exact"/>
    </w:pPr>
  </w:style>
  <w:style w:type="character" w:customStyle="1" w:styleId="SpaceSingleChar">
    <w:name w:val="Space Single Char"/>
    <w:link w:val="SpaceSingle"/>
    <w:rsid w:val="00C71317"/>
    <w:rPr>
      <w:rFonts w:ascii="Times New Roman" w:eastAsia="SimSun" w:hAnsi="Times New Roman" w:cs="Times New Roman"/>
      <w:szCs w:val="24"/>
      <w:lang w:val="fr-FR"/>
    </w:rPr>
  </w:style>
  <w:style w:type="character" w:customStyle="1" w:styleId="DefinedWord">
    <w:name w:val="Defined Word"/>
    <w:basedOn w:val="DefaultParagraphFont"/>
    <w:rsid w:val="00C71317"/>
    <w:rPr>
      <w:i/>
    </w:rPr>
  </w:style>
  <w:style w:type="character" w:styleId="Emphasis">
    <w:name w:val="Emphasis"/>
    <w:basedOn w:val="DefaultParagraphFont"/>
    <w:qFormat/>
    <w:rsid w:val="00C71317"/>
    <w:rPr>
      <w:i/>
      <w:iCs/>
    </w:rPr>
  </w:style>
  <w:style w:type="character" w:customStyle="1" w:styleId="FileName">
    <w:name w:val="File Name"/>
    <w:basedOn w:val="DefaultParagraphFont"/>
    <w:rsid w:val="00C71317"/>
    <w:rPr>
      <w:rFonts w:ascii="Arial" w:hAnsi="Arial"/>
      <w:sz w:val="22"/>
    </w:rPr>
  </w:style>
  <w:style w:type="paragraph" w:styleId="Footer">
    <w:name w:val="footer"/>
    <w:basedOn w:val="Normal"/>
    <w:link w:val="FooterChar"/>
    <w:rsid w:val="00C71317"/>
    <w:pPr>
      <w:pBdr>
        <w:top w:val="single" w:sz="4" w:space="1" w:color="auto"/>
      </w:pBdr>
      <w:tabs>
        <w:tab w:val="right" w:pos="9360"/>
        <w:tab w:val="right" w:pos="14400"/>
        <w:tab w:val="right" w:pos="18720"/>
      </w:tabs>
    </w:pPr>
    <w:rPr>
      <w:sz w:val="18"/>
    </w:rPr>
  </w:style>
  <w:style w:type="character" w:customStyle="1" w:styleId="FooterChar">
    <w:name w:val="Footer Char"/>
    <w:basedOn w:val="DefaultParagraphFont"/>
    <w:link w:val="Footer"/>
    <w:rsid w:val="00C71317"/>
    <w:rPr>
      <w:rFonts w:ascii="Times New Roman" w:eastAsia="SimSun" w:hAnsi="Times New Roman" w:cs="Times New Roman"/>
      <w:sz w:val="18"/>
      <w:szCs w:val="24"/>
      <w:lang w:val="fr-FR"/>
    </w:rPr>
  </w:style>
  <w:style w:type="paragraph" w:styleId="Header">
    <w:name w:val="header"/>
    <w:basedOn w:val="Normal"/>
    <w:link w:val="HeaderChar"/>
    <w:rsid w:val="00C71317"/>
    <w:pPr>
      <w:pBdr>
        <w:bottom w:val="single" w:sz="4" w:space="1" w:color="auto"/>
      </w:pBdr>
      <w:tabs>
        <w:tab w:val="right" w:pos="9360"/>
        <w:tab w:val="right" w:pos="14400"/>
        <w:tab w:val="right" w:pos="18720"/>
      </w:tabs>
    </w:pPr>
  </w:style>
  <w:style w:type="character" w:customStyle="1" w:styleId="HeaderChar">
    <w:name w:val="Header Char"/>
    <w:basedOn w:val="DefaultParagraphFont"/>
    <w:link w:val="Header"/>
    <w:rsid w:val="00C71317"/>
    <w:rPr>
      <w:rFonts w:ascii="Times New Roman" w:eastAsia="SimSun" w:hAnsi="Times New Roman" w:cs="Times New Roman"/>
      <w:szCs w:val="24"/>
      <w:lang w:val="fr-FR"/>
    </w:rPr>
  </w:style>
  <w:style w:type="character" w:styleId="Hyperlink">
    <w:name w:val="Hyperlink"/>
    <w:basedOn w:val="DefaultParagraphFont"/>
    <w:uiPriority w:val="99"/>
    <w:rsid w:val="00C71317"/>
    <w:rPr>
      <w:color w:val="0000FF"/>
      <w:u w:val="single"/>
    </w:rPr>
  </w:style>
  <w:style w:type="paragraph" w:customStyle="1" w:styleId="ImageCentered">
    <w:name w:val="Image Centered"/>
    <w:basedOn w:val="Normal"/>
    <w:next w:val="SpaceSingle"/>
    <w:rsid w:val="00C71317"/>
    <w:pPr>
      <w:jc w:val="center"/>
    </w:pPr>
  </w:style>
  <w:style w:type="paragraph" w:customStyle="1" w:styleId="ImageLeft">
    <w:name w:val="Image Left"/>
    <w:basedOn w:val="Normal"/>
    <w:next w:val="SpaceSingle"/>
    <w:rsid w:val="00C71317"/>
  </w:style>
  <w:style w:type="paragraph" w:customStyle="1" w:styleId="ImageRight">
    <w:name w:val="Image Right"/>
    <w:basedOn w:val="Normal"/>
    <w:next w:val="SpaceSingle"/>
    <w:rsid w:val="00C71317"/>
    <w:pPr>
      <w:jc w:val="right"/>
    </w:pPr>
  </w:style>
  <w:style w:type="character" w:customStyle="1" w:styleId="Keyboard">
    <w:name w:val="Keyboard"/>
    <w:basedOn w:val="DefaultParagraphFont"/>
    <w:rsid w:val="00C71317"/>
    <w:rPr>
      <w:b/>
    </w:rPr>
  </w:style>
  <w:style w:type="paragraph" w:styleId="List">
    <w:name w:val="List"/>
    <w:basedOn w:val="BodyText"/>
    <w:rsid w:val="00C71317"/>
    <w:pPr>
      <w:ind w:left="360" w:hanging="360"/>
    </w:pPr>
  </w:style>
  <w:style w:type="paragraph" w:styleId="List2">
    <w:name w:val="List 2"/>
    <w:basedOn w:val="BodyText"/>
    <w:rsid w:val="00C71317"/>
    <w:pPr>
      <w:ind w:left="720" w:hanging="360"/>
    </w:pPr>
  </w:style>
  <w:style w:type="paragraph" w:styleId="List3">
    <w:name w:val="List 3"/>
    <w:basedOn w:val="BodyText"/>
    <w:rsid w:val="00C71317"/>
    <w:pPr>
      <w:ind w:left="1080" w:hanging="360"/>
    </w:pPr>
  </w:style>
  <w:style w:type="paragraph" w:styleId="ListBullet">
    <w:name w:val="List Bullet"/>
    <w:basedOn w:val="BodyText"/>
    <w:uiPriority w:val="99"/>
    <w:rsid w:val="00C71317"/>
    <w:pPr>
      <w:numPr>
        <w:numId w:val="1"/>
      </w:numPr>
      <w:spacing w:after="60"/>
    </w:pPr>
  </w:style>
  <w:style w:type="paragraph" w:styleId="ListBullet2">
    <w:name w:val="List Bullet 2"/>
    <w:basedOn w:val="BodyText"/>
    <w:rsid w:val="00C71317"/>
    <w:pPr>
      <w:numPr>
        <w:numId w:val="2"/>
      </w:numPr>
    </w:pPr>
  </w:style>
  <w:style w:type="paragraph" w:styleId="ListBullet3">
    <w:name w:val="List Bullet 3"/>
    <w:basedOn w:val="BodyText"/>
    <w:rsid w:val="00C71317"/>
    <w:pPr>
      <w:numPr>
        <w:numId w:val="3"/>
      </w:numPr>
    </w:pPr>
  </w:style>
  <w:style w:type="paragraph" w:styleId="ListContinue">
    <w:name w:val="List Continue"/>
    <w:basedOn w:val="BodyText"/>
    <w:rsid w:val="00C71317"/>
    <w:pPr>
      <w:ind w:left="360"/>
    </w:pPr>
  </w:style>
  <w:style w:type="paragraph" w:styleId="ListContinue2">
    <w:name w:val="List Continue 2"/>
    <w:basedOn w:val="BodyText"/>
    <w:rsid w:val="00C71317"/>
    <w:pPr>
      <w:ind w:left="720"/>
    </w:pPr>
  </w:style>
  <w:style w:type="paragraph" w:styleId="ListContinue3">
    <w:name w:val="List Continue 3"/>
    <w:basedOn w:val="BodyText"/>
    <w:rsid w:val="00C71317"/>
    <w:pPr>
      <w:ind w:left="1080"/>
    </w:pPr>
  </w:style>
  <w:style w:type="paragraph" w:customStyle="1" w:styleId="ListProcedure">
    <w:name w:val="List Procedure"/>
    <w:basedOn w:val="BodyText"/>
    <w:rsid w:val="00C71317"/>
    <w:pPr>
      <w:numPr>
        <w:ilvl w:val="3"/>
        <w:numId w:val="5"/>
      </w:numPr>
    </w:pPr>
  </w:style>
  <w:style w:type="paragraph" w:customStyle="1" w:styleId="ListProcedure2">
    <w:name w:val="List Procedure 2"/>
    <w:basedOn w:val="BodyText"/>
    <w:rsid w:val="00C71317"/>
    <w:pPr>
      <w:numPr>
        <w:ilvl w:val="4"/>
        <w:numId w:val="5"/>
      </w:numPr>
    </w:pPr>
  </w:style>
  <w:style w:type="paragraph" w:customStyle="1" w:styleId="Note">
    <w:name w:val="Note"/>
    <w:basedOn w:val="BodyText"/>
    <w:next w:val="BodyText"/>
    <w:link w:val="NoteChar"/>
    <w:rsid w:val="00C71317"/>
    <w:pPr>
      <w:keepLines/>
      <w:pBdr>
        <w:top w:val="single" w:sz="12" w:space="3" w:color="auto" w:shadow="1"/>
        <w:left w:val="single" w:sz="12" w:space="3" w:color="auto" w:shadow="1"/>
        <w:bottom w:val="single" w:sz="12" w:space="3" w:color="auto" w:shadow="1"/>
        <w:right w:val="single" w:sz="12" w:space="3" w:color="auto" w:shadow="1"/>
      </w:pBdr>
      <w:ind w:left="170" w:right="170"/>
    </w:pPr>
  </w:style>
  <w:style w:type="character" w:customStyle="1" w:styleId="NoteChar">
    <w:name w:val="Note Char"/>
    <w:basedOn w:val="BodyTextChar"/>
    <w:link w:val="Note"/>
    <w:rsid w:val="00C71317"/>
    <w:rPr>
      <w:rFonts w:ascii="Times New Roman" w:eastAsia="Times New Roman" w:hAnsi="Times New Roman" w:cs="Times New Roman"/>
      <w:szCs w:val="24"/>
      <w:lang w:val="fr-FR"/>
    </w:rPr>
  </w:style>
  <w:style w:type="character" w:styleId="PageNumber">
    <w:name w:val="page number"/>
    <w:basedOn w:val="DefaultParagraphFont"/>
    <w:rsid w:val="00C71317"/>
  </w:style>
  <w:style w:type="character" w:customStyle="1" w:styleId="Placeholder">
    <w:name w:val="Placeholder"/>
    <w:basedOn w:val="DefaultParagraphFont"/>
    <w:rsid w:val="00C71317"/>
    <w:rPr>
      <w:i/>
    </w:rPr>
  </w:style>
  <w:style w:type="paragraph" w:styleId="PlainText">
    <w:name w:val="Plain Text"/>
    <w:basedOn w:val="Normal"/>
    <w:link w:val="PlainTextChar"/>
    <w:rsid w:val="00C71317"/>
    <w:rPr>
      <w:rFonts w:ascii="Courier New" w:hAnsi="Courier New" w:cs="Courier New"/>
      <w:sz w:val="20"/>
      <w:szCs w:val="20"/>
    </w:rPr>
  </w:style>
  <w:style w:type="character" w:customStyle="1" w:styleId="PlainTextChar">
    <w:name w:val="Plain Text Char"/>
    <w:basedOn w:val="DefaultParagraphFont"/>
    <w:link w:val="PlainText"/>
    <w:rsid w:val="00C71317"/>
    <w:rPr>
      <w:rFonts w:ascii="Courier New" w:eastAsia="SimSun" w:hAnsi="Courier New" w:cs="Courier New"/>
      <w:sz w:val="20"/>
      <w:szCs w:val="20"/>
      <w:lang w:val="fr-FR"/>
    </w:rPr>
  </w:style>
  <w:style w:type="paragraph" w:customStyle="1" w:styleId="SpaceHalf">
    <w:name w:val="Space Half"/>
    <w:basedOn w:val="Normal"/>
    <w:rsid w:val="00C71317"/>
    <w:pPr>
      <w:spacing w:line="120" w:lineRule="exact"/>
    </w:pPr>
  </w:style>
  <w:style w:type="character" w:customStyle="1" w:styleId="Vernacular">
    <w:name w:val="Vernacular"/>
    <w:basedOn w:val="DefaultParagraphFont"/>
    <w:rsid w:val="00C71317"/>
    <w:rPr>
      <w:rFonts w:ascii="Doulos SIL" w:hAnsi="Doulos SIL"/>
    </w:rPr>
  </w:style>
  <w:style w:type="character" w:styleId="Strong">
    <w:name w:val="Strong"/>
    <w:basedOn w:val="DefaultParagraphFont"/>
    <w:qFormat/>
    <w:rsid w:val="00C71317"/>
    <w:rPr>
      <w:b/>
      <w:bCs/>
    </w:rPr>
  </w:style>
  <w:style w:type="character" w:customStyle="1" w:styleId="Style">
    <w:name w:val="Style"/>
    <w:basedOn w:val="DefaultParagraphFont"/>
    <w:rsid w:val="00C71317"/>
    <w:rPr>
      <w:i/>
    </w:rPr>
  </w:style>
  <w:style w:type="paragraph" w:styleId="Subtitle">
    <w:name w:val="Subtitle"/>
    <w:basedOn w:val="Normal"/>
    <w:next w:val="SpaceSingle"/>
    <w:link w:val="SubtitleChar"/>
    <w:qFormat/>
    <w:rsid w:val="00C71317"/>
    <w:pPr>
      <w:keepLines/>
      <w:jc w:val="center"/>
    </w:pPr>
    <w:rPr>
      <w:rFonts w:cs="Arial"/>
      <w:b/>
      <w:kern w:val="28"/>
      <w:sz w:val="48"/>
    </w:rPr>
  </w:style>
  <w:style w:type="character" w:customStyle="1" w:styleId="SubtitleChar">
    <w:name w:val="Subtitle Char"/>
    <w:basedOn w:val="DefaultParagraphFont"/>
    <w:link w:val="Subtitle"/>
    <w:rsid w:val="00C71317"/>
    <w:rPr>
      <w:rFonts w:ascii="Times New Roman" w:eastAsia="SimSun" w:hAnsi="Times New Roman" w:cs="Arial"/>
      <w:b/>
      <w:kern w:val="28"/>
      <w:sz w:val="48"/>
      <w:szCs w:val="24"/>
      <w:lang w:val="fr-FR"/>
    </w:rPr>
  </w:style>
  <w:style w:type="paragraph" w:customStyle="1" w:styleId="TableHeadingRow">
    <w:name w:val="Table Heading Row"/>
    <w:basedOn w:val="Normal"/>
    <w:next w:val="TableRow"/>
    <w:rsid w:val="00C71317"/>
    <w:pPr>
      <w:keepNext/>
      <w:spacing w:before="60" w:after="60"/>
    </w:pPr>
    <w:rPr>
      <w:b/>
    </w:rPr>
  </w:style>
  <w:style w:type="paragraph" w:customStyle="1" w:styleId="TableRow">
    <w:name w:val="Table Row"/>
    <w:basedOn w:val="Normal"/>
    <w:rsid w:val="00C71317"/>
    <w:pPr>
      <w:spacing w:before="60" w:after="60"/>
    </w:pPr>
  </w:style>
  <w:style w:type="paragraph" w:styleId="Title">
    <w:name w:val="Title"/>
    <w:basedOn w:val="Normal"/>
    <w:next w:val="SpaceSingle"/>
    <w:link w:val="TitleChar"/>
    <w:qFormat/>
    <w:rsid w:val="00C71317"/>
    <w:pPr>
      <w:keepLines/>
      <w:jc w:val="center"/>
    </w:pPr>
    <w:rPr>
      <w:rFonts w:cs="Arial"/>
      <w:b/>
      <w:bCs/>
      <w:kern w:val="28"/>
      <w:sz w:val="96"/>
      <w:szCs w:val="32"/>
    </w:rPr>
  </w:style>
  <w:style w:type="character" w:customStyle="1" w:styleId="TitleChar">
    <w:name w:val="Title Char"/>
    <w:basedOn w:val="DefaultParagraphFont"/>
    <w:link w:val="Title"/>
    <w:rsid w:val="00C71317"/>
    <w:rPr>
      <w:rFonts w:ascii="Times New Roman" w:eastAsia="SimSun" w:hAnsi="Times New Roman" w:cs="Arial"/>
      <w:b/>
      <w:bCs/>
      <w:kern w:val="28"/>
      <w:sz w:val="96"/>
      <w:szCs w:val="32"/>
      <w:lang w:val="fr-FR"/>
    </w:rPr>
  </w:style>
  <w:style w:type="paragraph" w:styleId="TOC1">
    <w:name w:val="toc 1"/>
    <w:basedOn w:val="Normal"/>
    <w:next w:val="Normal"/>
    <w:uiPriority w:val="39"/>
    <w:rsid w:val="00C71317"/>
    <w:pPr>
      <w:spacing w:before="60"/>
    </w:pPr>
    <w:rPr>
      <w:b/>
    </w:rPr>
  </w:style>
  <w:style w:type="character" w:customStyle="1" w:styleId="TypedText">
    <w:name w:val="Typed Text"/>
    <w:basedOn w:val="DefaultParagraphFont"/>
    <w:rsid w:val="00C71317"/>
    <w:rPr>
      <w:b/>
    </w:rPr>
  </w:style>
  <w:style w:type="character" w:customStyle="1" w:styleId="UserInterface">
    <w:name w:val="User Interface"/>
    <w:basedOn w:val="DefaultParagraphFont"/>
    <w:rsid w:val="00C71317"/>
    <w:rPr>
      <w:rFonts w:ascii="Arial" w:hAnsi="Arial"/>
      <w:b/>
      <w:sz w:val="20"/>
    </w:rPr>
  </w:style>
  <w:style w:type="character" w:customStyle="1" w:styleId="VernacularStrong">
    <w:name w:val="Vernacular Strong"/>
    <w:basedOn w:val="DefaultParagraphFont"/>
    <w:rsid w:val="00C71317"/>
    <w:rPr>
      <w:rFonts w:ascii="Doulos SIL" w:hAnsi="Doulos SIL"/>
      <w:b/>
    </w:rPr>
  </w:style>
  <w:style w:type="character" w:customStyle="1" w:styleId="VernacularEmphasis">
    <w:name w:val="Vernacular Emphasis"/>
    <w:basedOn w:val="DefaultParagraphFont"/>
    <w:rsid w:val="00C71317"/>
    <w:rPr>
      <w:rFonts w:ascii="Doulos SIL" w:hAnsi="Doulos SIL"/>
      <w:i/>
    </w:rPr>
  </w:style>
  <w:style w:type="paragraph" w:styleId="BalloonText">
    <w:name w:val="Balloon Text"/>
    <w:basedOn w:val="Normal"/>
    <w:link w:val="BalloonTextChar"/>
    <w:rsid w:val="00C71317"/>
    <w:rPr>
      <w:rFonts w:ascii="Tahoma" w:hAnsi="Tahoma" w:cs="Tahoma"/>
      <w:sz w:val="16"/>
      <w:szCs w:val="16"/>
    </w:rPr>
  </w:style>
  <w:style w:type="character" w:customStyle="1" w:styleId="BalloonTextChar">
    <w:name w:val="Balloon Text Char"/>
    <w:basedOn w:val="DefaultParagraphFont"/>
    <w:link w:val="BalloonText"/>
    <w:rsid w:val="00C71317"/>
    <w:rPr>
      <w:rFonts w:ascii="Tahoma" w:eastAsia="SimSun" w:hAnsi="Tahoma" w:cs="Tahoma"/>
      <w:sz w:val="16"/>
      <w:szCs w:val="16"/>
      <w:lang w:val="fr-FR"/>
    </w:rPr>
  </w:style>
  <w:style w:type="character" w:styleId="CommentReference">
    <w:name w:val="annotation reference"/>
    <w:basedOn w:val="DefaultParagraphFont"/>
    <w:rsid w:val="00C71317"/>
    <w:rPr>
      <w:sz w:val="16"/>
      <w:szCs w:val="16"/>
    </w:rPr>
  </w:style>
  <w:style w:type="paragraph" w:styleId="CommentText">
    <w:name w:val="annotation text"/>
    <w:basedOn w:val="Normal"/>
    <w:link w:val="CommentTextChar"/>
    <w:rsid w:val="00C71317"/>
    <w:rPr>
      <w:rFonts w:eastAsia="Times New Roman"/>
      <w:sz w:val="20"/>
      <w:szCs w:val="20"/>
    </w:rPr>
  </w:style>
  <w:style w:type="character" w:customStyle="1" w:styleId="CommentTextChar">
    <w:name w:val="Comment Text Char"/>
    <w:basedOn w:val="DefaultParagraphFont"/>
    <w:link w:val="CommentText"/>
    <w:rsid w:val="00C71317"/>
    <w:rPr>
      <w:rFonts w:ascii="Times New Roman" w:eastAsia="Times New Roman" w:hAnsi="Times New Roman" w:cs="Times New Roman"/>
      <w:sz w:val="20"/>
      <w:szCs w:val="20"/>
      <w:lang w:val="fr-FR"/>
    </w:rPr>
  </w:style>
  <w:style w:type="paragraph" w:styleId="DocumentMap">
    <w:name w:val="Document Map"/>
    <w:basedOn w:val="Normal"/>
    <w:link w:val="DocumentMapChar"/>
    <w:rsid w:val="00C71317"/>
    <w:rPr>
      <w:rFonts w:ascii="Tahoma" w:hAnsi="Tahoma" w:cs="Tahoma"/>
      <w:sz w:val="16"/>
      <w:szCs w:val="16"/>
    </w:rPr>
  </w:style>
  <w:style w:type="character" w:customStyle="1" w:styleId="DocumentMapChar">
    <w:name w:val="Document Map Char"/>
    <w:basedOn w:val="DefaultParagraphFont"/>
    <w:link w:val="DocumentMap"/>
    <w:rsid w:val="00C71317"/>
    <w:rPr>
      <w:rFonts w:ascii="Tahoma" w:eastAsia="SimSun" w:hAnsi="Tahoma" w:cs="Tahoma"/>
      <w:sz w:val="16"/>
      <w:szCs w:val="16"/>
      <w:lang w:val="fr-FR"/>
    </w:rPr>
  </w:style>
  <w:style w:type="paragraph" w:customStyle="1" w:styleId="UpgradeTip">
    <w:name w:val="Upgrade Tip"/>
    <w:basedOn w:val="Note"/>
    <w:qFormat/>
    <w:rsid w:val="00C71317"/>
    <w:pPr>
      <w:pBdr>
        <w:top w:val="double" w:sz="4" w:space="3" w:color="auto" w:shadow="1"/>
        <w:left w:val="double" w:sz="4" w:space="3" w:color="auto" w:shadow="1"/>
        <w:bottom w:val="double" w:sz="4" w:space="3" w:color="auto" w:shadow="1"/>
        <w:right w:val="double" w:sz="4" w:space="3" w:color="auto" w:shadow="1"/>
      </w:pBdr>
      <w:spacing w:line="240" w:lineRule="atLeast"/>
      <w:ind w:left="709"/>
    </w:pPr>
    <w:rPr>
      <w:bCs/>
      <w:lang w:val="en-GB"/>
    </w:rPr>
  </w:style>
  <w:style w:type="paragraph" w:styleId="TOC2">
    <w:name w:val="toc 2"/>
    <w:basedOn w:val="Normal"/>
    <w:next w:val="Normal"/>
    <w:autoRedefine/>
    <w:uiPriority w:val="39"/>
    <w:rsid w:val="00C71317"/>
    <w:pPr>
      <w:spacing w:after="100"/>
      <w:ind w:left="220"/>
    </w:pPr>
  </w:style>
  <w:style w:type="paragraph" w:styleId="TOC3">
    <w:name w:val="toc 3"/>
    <w:basedOn w:val="Normal"/>
    <w:next w:val="Normal"/>
    <w:autoRedefine/>
    <w:uiPriority w:val="39"/>
    <w:rsid w:val="00C71317"/>
    <w:pPr>
      <w:spacing w:after="100"/>
      <w:ind w:left="440"/>
    </w:pPr>
  </w:style>
  <w:style w:type="paragraph" w:customStyle="1" w:styleId="Rsum">
    <w:name w:val="Résumé"/>
    <w:basedOn w:val="Heading1"/>
    <w:link w:val="RsumChar"/>
    <w:qFormat/>
    <w:rsid w:val="00C71317"/>
  </w:style>
  <w:style w:type="character" w:customStyle="1" w:styleId="RsumChar">
    <w:name w:val="Résumé Char"/>
    <w:basedOn w:val="Heading1Char"/>
    <w:link w:val="Rsum"/>
    <w:rsid w:val="00C71317"/>
    <w:rPr>
      <w:rFonts w:ascii="Times New Roman" w:eastAsia="SimSun" w:hAnsi="Times New Roman" w:cs="Arial"/>
      <w:b/>
      <w:bCs/>
      <w:kern w:val="28"/>
      <w:sz w:val="48"/>
      <w:szCs w:val="32"/>
    </w:rPr>
  </w:style>
  <w:style w:type="paragraph" w:customStyle="1" w:styleId="TitlePageTitle">
    <w:name w:val="Title Page Title"/>
    <w:basedOn w:val="Normal"/>
    <w:next w:val="Normal"/>
    <w:rsid w:val="00C71317"/>
    <w:pPr>
      <w:pBdr>
        <w:bottom w:val="single" w:sz="24" w:space="1" w:color="auto"/>
      </w:pBdr>
      <w:spacing w:before="3000" w:after="60"/>
      <w:jc w:val="right"/>
    </w:pPr>
    <w:rPr>
      <w:rFonts w:ascii="Arial" w:eastAsia="Times New Roman" w:hAnsi="Arial" w:cs="Arial"/>
      <w:b/>
      <w:color w:val="000000"/>
      <w:sz w:val="48"/>
      <w:szCs w:val="48"/>
      <w:lang w:val="en-US"/>
    </w:rPr>
  </w:style>
  <w:style w:type="paragraph" w:customStyle="1" w:styleId="Times">
    <w:name w:val="Times"/>
    <w:basedOn w:val="Normal"/>
    <w:rsid w:val="00C71317"/>
    <w:pPr>
      <w:tabs>
        <w:tab w:val="right" w:pos="426"/>
        <w:tab w:val="left" w:pos="567"/>
        <w:tab w:val="right" w:pos="1134"/>
        <w:tab w:val="left" w:pos="1418"/>
      </w:tabs>
      <w:spacing w:before="40" w:after="40"/>
    </w:pPr>
    <w:rPr>
      <w:rFonts w:eastAsia="Times New Roman"/>
      <w:sz w:val="24"/>
      <w:lang w:val="en-US"/>
    </w:rPr>
  </w:style>
  <w:style w:type="paragraph" w:styleId="TOCHeading">
    <w:name w:val="TOC Heading"/>
    <w:basedOn w:val="Heading1"/>
    <w:next w:val="Normal"/>
    <w:uiPriority w:val="39"/>
    <w:semiHidden/>
    <w:unhideWhenUsed/>
    <w:qFormat/>
    <w:rsid w:val="00C71317"/>
    <w:pPr>
      <w:pageBreakBefore w:val="0"/>
      <w:spacing w:before="480" w:after="0" w:line="276" w:lineRule="auto"/>
      <w:ind w:left="0"/>
      <w:outlineLvl w:val="9"/>
    </w:pPr>
    <w:rPr>
      <w:rFonts w:ascii="Cambria" w:eastAsia="Times New Roman" w:hAnsi="Cambria" w:cs="Times New Roman"/>
      <w:color w:val="365F91"/>
      <w:kern w:val="0"/>
      <w:sz w:val="28"/>
      <w:szCs w:val="28"/>
      <w:lang w:val="en-US"/>
    </w:rPr>
  </w:style>
  <w:style w:type="paragraph" w:styleId="CommentSubject">
    <w:name w:val="annotation subject"/>
    <w:basedOn w:val="CommentText"/>
    <w:next w:val="CommentText"/>
    <w:link w:val="CommentSubjectChar"/>
    <w:rsid w:val="00C71317"/>
    <w:rPr>
      <w:rFonts w:eastAsia="SimSun"/>
      <w:b/>
      <w:bCs/>
    </w:rPr>
  </w:style>
  <w:style w:type="character" w:customStyle="1" w:styleId="CommentSubjectChar">
    <w:name w:val="Comment Subject Char"/>
    <w:basedOn w:val="CommentTextChar"/>
    <w:link w:val="CommentSubject"/>
    <w:rsid w:val="00C71317"/>
    <w:rPr>
      <w:rFonts w:ascii="Times New Roman" w:eastAsia="SimSun" w:hAnsi="Times New Roman" w:cs="Times New Roman"/>
      <w:b/>
      <w:bCs/>
      <w:sz w:val="20"/>
      <w:szCs w:val="20"/>
      <w:lang w:val="fr-FR"/>
    </w:rPr>
  </w:style>
  <w:style w:type="paragraph" w:customStyle="1" w:styleId="Teacher">
    <w:name w:val="Teacher"/>
    <w:basedOn w:val="BodyText"/>
    <w:link w:val="TeacherChar"/>
    <w:qFormat/>
    <w:rsid w:val="00C71317"/>
    <w:pPr>
      <w:pBdr>
        <w:top w:val="dashSmallGap" w:sz="4" w:space="1" w:color="auto"/>
        <w:left w:val="dashSmallGap" w:sz="4" w:space="4" w:color="auto"/>
        <w:bottom w:val="dashSmallGap" w:sz="4" w:space="1" w:color="auto"/>
        <w:right w:val="dashSmallGap" w:sz="4" w:space="4" w:color="auto"/>
      </w:pBdr>
      <w:spacing w:before="60"/>
      <w:ind w:left="170" w:right="170"/>
    </w:pPr>
    <w:rPr>
      <w:i/>
      <w:iCs/>
    </w:rPr>
  </w:style>
  <w:style w:type="character" w:customStyle="1" w:styleId="TeacherChar">
    <w:name w:val="Teacher Char"/>
    <w:basedOn w:val="BodyTextChar"/>
    <w:link w:val="Teacher"/>
    <w:rsid w:val="00C71317"/>
    <w:rPr>
      <w:rFonts w:ascii="Times New Roman" w:eastAsia="Times New Roman" w:hAnsi="Times New Roman" w:cs="Times New Roman"/>
      <w:i/>
      <w:iCs/>
      <w:szCs w:val="24"/>
      <w:lang w:val="fr-FR"/>
    </w:rPr>
  </w:style>
  <w:style w:type="paragraph" w:customStyle="1" w:styleId="StyleTeacherBefore023cmAfter031cm">
    <w:name w:val="Style Teacher + Before:  0.23 cm After:  0.31 cm"/>
    <w:basedOn w:val="Teacher"/>
    <w:rsid w:val="00C71317"/>
    <w:pPr>
      <w:ind w:left="130" w:right="176"/>
    </w:pPr>
  </w:style>
  <w:style w:type="paragraph" w:customStyle="1" w:styleId="ListResult">
    <w:name w:val="List Result"/>
    <w:basedOn w:val="ListContinue"/>
    <w:link w:val="ListResultChar"/>
    <w:qFormat/>
    <w:rsid w:val="00C71317"/>
    <w:pPr>
      <w:ind w:left="720"/>
    </w:pPr>
    <w:rPr>
      <w:rFonts w:eastAsia="SimSun"/>
      <w:i/>
      <w:iCs/>
      <w:lang w:val="en-GB"/>
    </w:rPr>
  </w:style>
  <w:style w:type="character" w:customStyle="1" w:styleId="ListResultChar">
    <w:name w:val="List Result Char"/>
    <w:link w:val="ListResult"/>
    <w:rsid w:val="00C71317"/>
    <w:rPr>
      <w:rFonts w:ascii="Times New Roman" w:eastAsia="SimSun" w:hAnsi="Times New Roman" w:cs="Times New Roman"/>
      <w:i/>
      <w:iCs/>
      <w:szCs w:val="24"/>
      <w:lang w:val="en-GB"/>
    </w:rPr>
  </w:style>
  <w:style w:type="table" w:styleId="TableGrid">
    <w:name w:val="Table Grid"/>
    <w:basedOn w:val="TableNormal"/>
    <w:uiPriority w:val="39"/>
    <w:rsid w:val="00C71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C71317"/>
    <w:pPr>
      <w:tabs>
        <w:tab w:val="right" w:leader="dot" w:pos="3117"/>
      </w:tabs>
      <w:spacing w:before="60"/>
      <w:ind w:left="221" w:hanging="221"/>
    </w:pPr>
    <w:rPr>
      <w:noProof/>
    </w:rPr>
  </w:style>
  <w:style w:type="paragraph" w:styleId="Index2">
    <w:name w:val="index 2"/>
    <w:basedOn w:val="Normal"/>
    <w:next w:val="Normal"/>
    <w:autoRedefine/>
    <w:uiPriority w:val="99"/>
    <w:unhideWhenUsed/>
    <w:rsid w:val="00C71317"/>
    <w:pPr>
      <w:tabs>
        <w:tab w:val="right" w:leader="dot" w:pos="3117"/>
      </w:tabs>
      <w:ind w:left="440" w:hanging="220"/>
    </w:pPr>
    <w:rPr>
      <w:noProof/>
      <w:sz w:val="20"/>
    </w:rPr>
  </w:style>
  <w:style w:type="paragraph" w:styleId="Index3">
    <w:name w:val="index 3"/>
    <w:basedOn w:val="Normal"/>
    <w:next w:val="Normal"/>
    <w:autoRedefine/>
    <w:uiPriority w:val="99"/>
    <w:unhideWhenUsed/>
    <w:rsid w:val="00C71317"/>
    <w:pPr>
      <w:tabs>
        <w:tab w:val="right" w:leader="dot" w:pos="3117"/>
      </w:tabs>
      <w:ind w:left="660" w:hanging="220"/>
    </w:pPr>
    <w:rPr>
      <w:sz w:val="20"/>
    </w:rPr>
  </w:style>
  <w:style w:type="paragraph" w:styleId="Revision">
    <w:name w:val="Revision"/>
    <w:hidden/>
    <w:uiPriority w:val="99"/>
    <w:semiHidden/>
    <w:rsid w:val="00C71317"/>
    <w:pPr>
      <w:spacing w:after="0" w:line="240" w:lineRule="auto"/>
    </w:pPr>
    <w:rPr>
      <w:rFonts w:ascii="Times New Roman" w:eastAsia="SimSun" w:hAnsi="Times New Roman" w:cs="Times New Roman"/>
      <w:szCs w:val="24"/>
      <w:lang w:val="fr-FR"/>
    </w:rPr>
  </w:style>
  <w:style w:type="table" w:customStyle="1" w:styleId="PlainTable21">
    <w:name w:val="Plain Table 21"/>
    <w:basedOn w:val="TableNormal"/>
    <w:uiPriority w:val="42"/>
    <w:rsid w:val="00C713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C71317"/>
    <w:rPr>
      <w:sz w:val="20"/>
      <w:szCs w:val="20"/>
    </w:rPr>
  </w:style>
  <w:style w:type="character" w:customStyle="1" w:styleId="FootnoteTextChar">
    <w:name w:val="Footnote Text Char"/>
    <w:basedOn w:val="DefaultParagraphFont"/>
    <w:link w:val="FootnoteText"/>
    <w:uiPriority w:val="99"/>
    <w:semiHidden/>
    <w:rsid w:val="00C71317"/>
    <w:rPr>
      <w:rFonts w:ascii="Times New Roman" w:eastAsia="SimSun" w:hAnsi="Times New Roman" w:cs="Times New Roman"/>
      <w:sz w:val="20"/>
      <w:szCs w:val="20"/>
      <w:lang w:val="fr-FR"/>
    </w:rPr>
  </w:style>
  <w:style w:type="character" w:styleId="FootnoteReference">
    <w:name w:val="footnote reference"/>
    <w:basedOn w:val="DefaultParagraphFont"/>
    <w:uiPriority w:val="99"/>
    <w:semiHidden/>
    <w:unhideWhenUsed/>
    <w:rsid w:val="00C71317"/>
    <w:rPr>
      <w:vertAlign w:val="superscript"/>
    </w:rPr>
  </w:style>
  <w:style w:type="table" w:customStyle="1" w:styleId="PlainTable41">
    <w:name w:val="Plain Table 41"/>
    <w:basedOn w:val="TableNormal"/>
    <w:uiPriority w:val="44"/>
    <w:rsid w:val="00C713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eystroke">
    <w:name w:val="Keystroke"/>
    <w:basedOn w:val="Normal"/>
    <w:qFormat/>
    <w:rsid w:val="00C71317"/>
    <w:pPr>
      <w:tabs>
        <w:tab w:val="left" w:pos="584"/>
      </w:tabs>
      <w:ind w:left="17"/>
    </w:pPr>
    <w:rPr>
      <w:rFonts w:ascii="Charis SIL Compact" w:eastAsiaTheme="minorHAnsi" w:hAnsi="Charis SIL Compact" w:cs="Charis SIL Compact"/>
      <w:szCs w:val="22"/>
    </w:rPr>
  </w:style>
  <w:style w:type="paragraph" w:styleId="HTMLPreformatted">
    <w:name w:val="HTML Preformatted"/>
    <w:basedOn w:val="Normal"/>
    <w:link w:val="HTMLPreformattedChar"/>
    <w:uiPriority w:val="99"/>
    <w:semiHidden/>
    <w:unhideWhenUsed/>
    <w:rsid w:val="00C71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C71317"/>
    <w:rPr>
      <w:rFonts w:ascii="Courier New" w:eastAsia="Times New Roman" w:hAnsi="Courier New" w:cs="Courier New"/>
      <w:sz w:val="20"/>
      <w:szCs w:val="20"/>
      <w:lang w:eastAsia="en-AU"/>
    </w:rPr>
  </w:style>
  <w:style w:type="paragraph" w:styleId="NormalWeb">
    <w:name w:val="Normal (Web)"/>
    <w:basedOn w:val="Normal"/>
    <w:uiPriority w:val="99"/>
    <w:unhideWhenUsed/>
    <w:rsid w:val="00C71317"/>
    <w:pPr>
      <w:spacing w:before="100" w:beforeAutospacing="1" w:after="100" w:afterAutospacing="1"/>
    </w:pPr>
    <w:rPr>
      <w:rFonts w:eastAsia="Times New Roman"/>
      <w:sz w:val="24"/>
      <w:lang w:val="en-AU" w:eastAsia="en-AU"/>
    </w:rPr>
  </w:style>
  <w:style w:type="table" w:customStyle="1" w:styleId="InstructionalContentResume">
    <w:name w:val="InstructionalContentResume"/>
    <w:basedOn w:val="TableNormal"/>
    <w:uiPriority w:val="99"/>
    <w:rsid w:val="00C71317"/>
    <w:pPr>
      <w:spacing w:after="0" w:line="240" w:lineRule="auto"/>
    </w:pPr>
    <w:tblPr>
      <w:tblInd w:w="0" w:type="nil"/>
      <w:tblBorders>
        <w:top w:val="single" w:sz="4" w:space="0" w:color="auto"/>
        <w:bottom w:val="single" w:sz="4" w:space="0" w:color="auto"/>
        <w:insideH w:val="single" w:sz="4" w:space="0" w:color="auto"/>
      </w:tblBorders>
    </w:tblPr>
    <w:tblStylePr w:type="firstRow">
      <w:tblPr/>
      <w:tcPr>
        <w:tcBorders>
          <w:bottom w:val="double" w:sz="4" w:space="0" w:color="auto"/>
        </w:tcBorders>
      </w:tcPr>
    </w:tblStylePr>
  </w:style>
  <w:style w:type="paragraph" w:customStyle="1" w:styleId="Textbody">
    <w:name w:val="Text body"/>
    <w:basedOn w:val="Normal"/>
    <w:rsid w:val="00C71317"/>
    <w:pPr>
      <w:suppressAutoHyphens/>
      <w:autoSpaceDN w:val="0"/>
      <w:spacing w:after="120"/>
      <w:textAlignment w:val="baseline"/>
    </w:pPr>
    <w:rPr>
      <w:rFonts w:eastAsia="Times New Roman"/>
      <w:kern w:val="3"/>
      <w:sz w:val="21"/>
      <w:lang w:val="en-US"/>
    </w:rPr>
  </w:style>
  <w:style w:type="paragraph" w:customStyle="1" w:styleId="Sectionheading">
    <w:name w:val="Section heading"/>
    <w:basedOn w:val="BodyText"/>
    <w:qFormat/>
    <w:rsid w:val="00C71317"/>
    <w:pPr>
      <w:spacing w:before="180" w:after="40"/>
      <w:ind w:left="-1134"/>
    </w:pPr>
    <w:rPr>
      <w:rFonts w:asciiTheme="minorBidi" w:eastAsia="SimSun" w:hAnsiTheme="minorBidi" w:cstheme="minorBidi"/>
      <w:b/>
      <w:bCs/>
      <w:i/>
      <w:iCs/>
      <w:sz w:val="26"/>
      <w:szCs w:val="28"/>
    </w:rPr>
  </w:style>
  <w:style w:type="paragraph" w:customStyle="1" w:styleId="Stageheading">
    <w:name w:val="Stage heading"/>
    <w:basedOn w:val="Heading1"/>
    <w:qFormat/>
    <w:rsid w:val="00C71317"/>
    <w:pPr>
      <w:pBdr>
        <w:top w:val="thinThickSmallGap" w:sz="24" w:space="1" w:color="auto"/>
        <w:bottom w:val="thinThickSmallGap" w:sz="24" w:space="1" w:color="auto"/>
      </w:pBdr>
      <w:ind w:left="0" w:right="-187"/>
    </w:pPr>
  </w:style>
  <w:style w:type="paragraph" w:styleId="ListBullet4">
    <w:name w:val="List Bullet 4"/>
    <w:basedOn w:val="Normal"/>
    <w:uiPriority w:val="99"/>
    <w:unhideWhenUsed/>
    <w:rsid w:val="00C71317"/>
    <w:pPr>
      <w:numPr>
        <w:numId w:val="4"/>
      </w:numPr>
      <w:contextualSpacing/>
    </w:pPr>
  </w:style>
  <w:style w:type="character" w:customStyle="1" w:styleId="apple-tab-span">
    <w:name w:val="apple-tab-span"/>
    <w:basedOn w:val="DefaultParagraphFont"/>
    <w:rsid w:val="00C71317"/>
  </w:style>
  <w:style w:type="character" w:styleId="FollowedHyperlink">
    <w:name w:val="FollowedHyperlink"/>
    <w:basedOn w:val="DefaultParagraphFont"/>
    <w:uiPriority w:val="99"/>
    <w:semiHidden/>
    <w:unhideWhenUsed/>
    <w:rsid w:val="00C71317"/>
    <w:rPr>
      <w:color w:val="800080" w:themeColor="followedHyperlink"/>
      <w:u w:val="single"/>
    </w:rPr>
  </w:style>
  <w:style w:type="character" w:customStyle="1" w:styleId="bold">
    <w:name w:val="bold"/>
    <w:basedOn w:val="DefaultParagraphFont"/>
    <w:rsid w:val="00C71317"/>
  </w:style>
  <w:style w:type="character" w:customStyle="1" w:styleId="italic">
    <w:name w:val="italic"/>
    <w:basedOn w:val="DefaultParagraphFont"/>
    <w:rsid w:val="00C71317"/>
  </w:style>
  <w:style w:type="paragraph" w:styleId="ListNumber2">
    <w:name w:val="List Number 2"/>
    <w:basedOn w:val="Normal"/>
    <w:uiPriority w:val="99"/>
    <w:unhideWhenUsed/>
    <w:rsid w:val="000B149A"/>
    <w:pPr>
      <w:tabs>
        <w:tab w:val="num" w:pos="720"/>
      </w:tabs>
      <w:ind w:left="720" w:hanging="360"/>
      <w:contextualSpacing/>
    </w:pPr>
  </w:style>
  <w:style w:type="paragraph" w:styleId="Salutation">
    <w:name w:val="Salutation"/>
    <w:basedOn w:val="Normal"/>
    <w:next w:val="Normal"/>
    <w:link w:val="SalutationChar"/>
    <w:uiPriority w:val="99"/>
    <w:unhideWhenUsed/>
    <w:rsid w:val="0077455E"/>
  </w:style>
  <w:style w:type="character" w:customStyle="1" w:styleId="SalutationChar">
    <w:name w:val="Salutation Char"/>
    <w:basedOn w:val="DefaultParagraphFont"/>
    <w:link w:val="Salutation"/>
    <w:uiPriority w:val="99"/>
    <w:rsid w:val="0077455E"/>
    <w:rPr>
      <w:rFonts w:ascii="Times New Roman" w:eastAsia="SimSun" w:hAnsi="Times New Roman" w:cs="Times New Roman"/>
      <w:szCs w:val="24"/>
      <w:lang w:val="fr-FR"/>
    </w:rPr>
  </w:style>
  <w:style w:type="character" w:customStyle="1" w:styleId="Heading5Char">
    <w:name w:val="Heading 5 Char"/>
    <w:basedOn w:val="DefaultParagraphFont"/>
    <w:link w:val="Heading5"/>
    <w:uiPriority w:val="9"/>
    <w:rsid w:val="00C71317"/>
    <w:rPr>
      <w:rFonts w:asciiTheme="majorBidi" w:eastAsiaTheme="majorEastAsia" w:hAnsiTheme="majorBidi" w:cstheme="majorBidi"/>
      <w:i/>
      <w:szCs w:val="24"/>
      <w:lang w:val="fr-FR"/>
    </w:rPr>
  </w:style>
  <w:style w:type="table" w:styleId="PlainTable2">
    <w:name w:val="Plain Table 2"/>
    <w:basedOn w:val="TableNormal"/>
    <w:uiPriority w:val="42"/>
    <w:rsid w:val="00C713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C713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C71317"/>
    <w:pPr>
      <w:ind w:left="720"/>
      <w:contextualSpacing/>
    </w:pPr>
  </w:style>
  <w:style w:type="paragraph" w:customStyle="1" w:styleId="Section">
    <w:name w:val="Section"/>
    <w:basedOn w:val="BodyText"/>
    <w:qFormat/>
    <w:rsid w:val="00C71317"/>
    <w:pPr>
      <w:spacing w:line="259" w:lineRule="auto"/>
    </w:pPr>
    <w:rPr>
      <w:rFonts w:asciiTheme="minorHAnsi" w:eastAsia="SimSun" w:hAnsiTheme="minorHAnsi" w:cstheme="minorBidi"/>
      <w:b/>
      <w:sz w:val="24"/>
      <w:szCs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9477">
      <w:bodyDiv w:val="1"/>
      <w:marLeft w:val="0"/>
      <w:marRight w:val="0"/>
      <w:marTop w:val="0"/>
      <w:marBottom w:val="0"/>
      <w:divBdr>
        <w:top w:val="none" w:sz="0" w:space="0" w:color="auto"/>
        <w:left w:val="none" w:sz="0" w:space="0" w:color="auto"/>
        <w:bottom w:val="none" w:sz="0" w:space="0" w:color="auto"/>
        <w:right w:val="none" w:sz="0" w:space="0" w:color="auto"/>
      </w:divBdr>
    </w:div>
    <w:div w:id="93091303">
      <w:bodyDiv w:val="1"/>
      <w:marLeft w:val="0"/>
      <w:marRight w:val="0"/>
      <w:marTop w:val="0"/>
      <w:marBottom w:val="0"/>
      <w:divBdr>
        <w:top w:val="none" w:sz="0" w:space="0" w:color="auto"/>
        <w:left w:val="none" w:sz="0" w:space="0" w:color="auto"/>
        <w:bottom w:val="none" w:sz="0" w:space="0" w:color="auto"/>
        <w:right w:val="none" w:sz="0" w:space="0" w:color="auto"/>
      </w:divBdr>
    </w:div>
    <w:div w:id="215434249">
      <w:bodyDiv w:val="1"/>
      <w:marLeft w:val="0"/>
      <w:marRight w:val="0"/>
      <w:marTop w:val="0"/>
      <w:marBottom w:val="0"/>
      <w:divBdr>
        <w:top w:val="none" w:sz="0" w:space="0" w:color="auto"/>
        <w:left w:val="none" w:sz="0" w:space="0" w:color="auto"/>
        <w:bottom w:val="none" w:sz="0" w:space="0" w:color="auto"/>
        <w:right w:val="none" w:sz="0" w:space="0" w:color="auto"/>
      </w:divBdr>
    </w:div>
    <w:div w:id="357463629">
      <w:bodyDiv w:val="1"/>
      <w:marLeft w:val="0"/>
      <w:marRight w:val="0"/>
      <w:marTop w:val="0"/>
      <w:marBottom w:val="0"/>
      <w:divBdr>
        <w:top w:val="none" w:sz="0" w:space="0" w:color="auto"/>
        <w:left w:val="none" w:sz="0" w:space="0" w:color="auto"/>
        <w:bottom w:val="none" w:sz="0" w:space="0" w:color="auto"/>
        <w:right w:val="none" w:sz="0" w:space="0" w:color="auto"/>
      </w:divBdr>
    </w:div>
    <w:div w:id="463043116">
      <w:bodyDiv w:val="1"/>
      <w:marLeft w:val="0"/>
      <w:marRight w:val="0"/>
      <w:marTop w:val="0"/>
      <w:marBottom w:val="0"/>
      <w:divBdr>
        <w:top w:val="none" w:sz="0" w:space="0" w:color="auto"/>
        <w:left w:val="none" w:sz="0" w:space="0" w:color="auto"/>
        <w:bottom w:val="none" w:sz="0" w:space="0" w:color="auto"/>
        <w:right w:val="none" w:sz="0" w:space="0" w:color="auto"/>
      </w:divBdr>
    </w:div>
    <w:div w:id="480464126">
      <w:bodyDiv w:val="1"/>
      <w:marLeft w:val="0"/>
      <w:marRight w:val="0"/>
      <w:marTop w:val="0"/>
      <w:marBottom w:val="0"/>
      <w:divBdr>
        <w:top w:val="none" w:sz="0" w:space="0" w:color="auto"/>
        <w:left w:val="none" w:sz="0" w:space="0" w:color="auto"/>
        <w:bottom w:val="none" w:sz="0" w:space="0" w:color="auto"/>
        <w:right w:val="none" w:sz="0" w:space="0" w:color="auto"/>
      </w:divBdr>
    </w:div>
    <w:div w:id="956910906">
      <w:bodyDiv w:val="1"/>
      <w:marLeft w:val="0"/>
      <w:marRight w:val="0"/>
      <w:marTop w:val="0"/>
      <w:marBottom w:val="0"/>
      <w:divBdr>
        <w:top w:val="none" w:sz="0" w:space="0" w:color="auto"/>
        <w:left w:val="none" w:sz="0" w:space="0" w:color="auto"/>
        <w:bottom w:val="none" w:sz="0" w:space="0" w:color="auto"/>
        <w:right w:val="none" w:sz="0" w:space="0" w:color="auto"/>
      </w:divBdr>
      <w:divsChild>
        <w:div w:id="1726442466">
          <w:marLeft w:val="0"/>
          <w:marRight w:val="0"/>
          <w:marTop w:val="0"/>
          <w:marBottom w:val="0"/>
          <w:divBdr>
            <w:top w:val="none" w:sz="0" w:space="0" w:color="auto"/>
            <w:left w:val="none" w:sz="0" w:space="0" w:color="auto"/>
            <w:bottom w:val="none" w:sz="0" w:space="0" w:color="auto"/>
            <w:right w:val="none" w:sz="0" w:space="0" w:color="auto"/>
          </w:divBdr>
        </w:div>
        <w:div w:id="1612778912">
          <w:marLeft w:val="0"/>
          <w:marRight w:val="0"/>
          <w:marTop w:val="0"/>
          <w:marBottom w:val="0"/>
          <w:divBdr>
            <w:top w:val="none" w:sz="0" w:space="0" w:color="auto"/>
            <w:left w:val="none" w:sz="0" w:space="0" w:color="auto"/>
            <w:bottom w:val="none" w:sz="0" w:space="0" w:color="auto"/>
            <w:right w:val="none" w:sz="0" w:space="0" w:color="auto"/>
          </w:divBdr>
          <w:divsChild>
            <w:div w:id="19018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5951">
      <w:bodyDiv w:val="1"/>
      <w:marLeft w:val="0"/>
      <w:marRight w:val="0"/>
      <w:marTop w:val="0"/>
      <w:marBottom w:val="0"/>
      <w:divBdr>
        <w:top w:val="none" w:sz="0" w:space="0" w:color="auto"/>
        <w:left w:val="none" w:sz="0" w:space="0" w:color="auto"/>
        <w:bottom w:val="none" w:sz="0" w:space="0" w:color="auto"/>
        <w:right w:val="none" w:sz="0" w:space="0" w:color="auto"/>
      </w:divBdr>
    </w:div>
    <w:div w:id="1232546698">
      <w:bodyDiv w:val="1"/>
      <w:marLeft w:val="0"/>
      <w:marRight w:val="0"/>
      <w:marTop w:val="0"/>
      <w:marBottom w:val="0"/>
      <w:divBdr>
        <w:top w:val="none" w:sz="0" w:space="0" w:color="auto"/>
        <w:left w:val="none" w:sz="0" w:space="0" w:color="auto"/>
        <w:bottom w:val="none" w:sz="0" w:space="0" w:color="auto"/>
        <w:right w:val="none" w:sz="0" w:space="0" w:color="auto"/>
      </w:divBdr>
    </w:div>
    <w:div w:id="1329401793">
      <w:bodyDiv w:val="1"/>
      <w:marLeft w:val="0"/>
      <w:marRight w:val="0"/>
      <w:marTop w:val="0"/>
      <w:marBottom w:val="0"/>
      <w:divBdr>
        <w:top w:val="none" w:sz="0" w:space="0" w:color="auto"/>
        <w:left w:val="none" w:sz="0" w:space="0" w:color="auto"/>
        <w:bottom w:val="none" w:sz="0" w:space="0" w:color="auto"/>
        <w:right w:val="none" w:sz="0" w:space="0" w:color="auto"/>
      </w:divBdr>
    </w:div>
    <w:div w:id="1398935032">
      <w:bodyDiv w:val="1"/>
      <w:marLeft w:val="0"/>
      <w:marRight w:val="0"/>
      <w:marTop w:val="0"/>
      <w:marBottom w:val="0"/>
      <w:divBdr>
        <w:top w:val="none" w:sz="0" w:space="0" w:color="auto"/>
        <w:left w:val="none" w:sz="0" w:space="0" w:color="auto"/>
        <w:bottom w:val="none" w:sz="0" w:space="0" w:color="auto"/>
        <w:right w:val="none" w:sz="0" w:space="0" w:color="auto"/>
      </w:divBdr>
    </w:div>
    <w:div w:id="1607887386">
      <w:bodyDiv w:val="1"/>
      <w:marLeft w:val="0"/>
      <w:marRight w:val="0"/>
      <w:marTop w:val="0"/>
      <w:marBottom w:val="0"/>
      <w:divBdr>
        <w:top w:val="none" w:sz="0" w:space="0" w:color="auto"/>
        <w:left w:val="none" w:sz="0" w:space="0" w:color="auto"/>
        <w:bottom w:val="none" w:sz="0" w:space="0" w:color="auto"/>
        <w:right w:val="none" w:sz="0" w:space="0" w:color="auto"/>
      </w:divBdr>
    </w:div>
    <w:div w:id="1639607602">
      <w:bodyDiv w:val="1"/>
      <w:marLeft w:val="0"/>
      <w:marRight w:val="0"/>
      <w:marTop w:val="0"/>
      <w:marBottom w:val="0"/>
      <w:divBdr>
        <w:top w:val="none" w:sz="0" w:space="0" w:color="auto"/>
        <w:left w:val="none" w:sz="0" w:space="0" w:color="auto"/>
        <w:bottom w:val="none" w:sz="0" w:space="0" w:color="auto"/>
        <w:right w:val="none" w:sz="0" w:space="0" w:color="auto"/>
      </w:divBdr>
    </w:div>
    <w:div w:id="1794982959">
      <w:bodyDiv w:val="1"/>
      <w:marLeft w:val="0"/>
      <w:marRight w:val="0"/>
      <w:marTop w:val="0"/>
      <w:marBottom w:val="0"/>
      <w:divBdr>
        <w:top w:val="none" w:sz="0" w:space="0" w:color="auto"/>
        <w:left w:val="none" w:sz="0" w:space="0" w:color="auto"/>
        <w:bottom w:val="none" w:sz="0" w:space="0" w:color="auto"/>
        <w:right w:val="none" w:sz="0" w:space="0" w:color="auto"/>
      </w:divBdr>
    </w:div>
    <w:div w:id="1900941640">
      <w:bodyDiv w:val="1"/>
      <w:marLeft w:val="0"/>
      <w:marRight w:val="0"/>
      <w:marTop w:val="0"/>
      <w:marBottom w:val="0"/>
      <w:divBdr>
        <w:top w:val="none" w:sz="0" w:space="0" w:color="auto"/>
        <w:left w:val="none" w:sz="0" w:space="0" w:color="auto"/>
        <w:bottom w:val="none" w:sz="0" w:space="0" w:color="auto"/>
        <w:right w:val="none" w:sz="0" w:space="0" w:color="auto"/>
      </w:divBdr>
    </w:div>
    <w:div w:id="2039156397">
      <w:bodyDiv w:val="1"/>
      <w:marLeft w:val="0"/>
      <w:marRight w:val="0"/>
      <w:marTop w:val="0"/>
      <w:marBottom w:val="0"/>
      <w:divBdr>
        <w:top w:val="none" w:sz="0" w:space="0" w:color="auto"/>
        <w:left w:val="none" w:sz="0" w:space="0" w:color="auto"/>
        <w:bottom w:val="none" w:sz="0" w:space="0" w:color="auto"/>
        <w:right w:val="none" w:sz="0" w:space="0" w:color="auto"/>
      </w:divBdr>
    </w:div>
    <w:div w:id="207723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registry.paratext.org/"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s://registry.paratext.org/" TargetMode="External"/><Relationship Id="rId40" Type="http://schemas.openxmlformats.org/officeDocument/2006/relationships/hyperlink" Target="mailto:boardofgovernors@paratext.org" TargetMode="Externa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hyperlink" Target="https://registry.paratext.org"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microsoft.com/office/2007/relationships/hdphoto" Target="media/hdphoto1.wdp"/><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gif"/><Relationship Id="rId69"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t8.paratext.org/download" TargetMode="External"/><Relationship Id="rId25" Type="http://schemas.openxmlformats.org/officeDocument/2006/relationships/image" Target="media/image6.png"/><Relationship Id="rId33" Type="http://schemas.openxmlformats.org/officeDocument/2006/relationships/hyperlink" Target="https://registry.paratext.org"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eader" Target="header3.xml"/><Relationship Id="rId20" Type="http://schemas.microsoft.com/office/2011/relationships/commentsExtended" Target="commentsExtended.xm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Custom%20Office%20Templates\Instructional%20Content%20A5%20-%204c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F8ED7-75F6-4D0A-8525-828973972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Instructional Content A5 - 4cm.dotx</Template>
  <TotalTime>1629</TotalTime>
  <Pages>52</Pages>
  <Words>5923</Words>
  <Characters>33762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39606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dc:creator>
  <cp:keywords/>
  <dc:description/>
  <cp:lastModifiedBy>jjpdq82@yahoo.com.au</cp:lastModifiedBy>
  <cp:revision>8</cp:revision>
  <cp:lastPrinted>2017-02-21T15:59:00Z</cp:lastPrinted>
  <dcterms:created xsi:type="dcterms:W3CDTF">2017-02-21T14:50:00Z</dcterms:created>
  <dcterms:modified xsi:type="dcterms:W3CDTF">2017-03-14T21:21:00Z</dcterms:modified>
</cp:coreProperties>
</file>