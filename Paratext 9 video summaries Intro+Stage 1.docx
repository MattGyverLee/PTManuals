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96CFE5A" w14:textId="77777777" w:rsidR="002522D2" w:rsidRPr="008B40B1" w:rsidRDefault="002522D2" w:rsidP="00FF0B89">
      <w:pPr>
        <w:pStyle w:val="Title"/>
        <w:rPr>
          <w:lang w:val="en-AU"/>
        </w:rPr>
      </w:pPr>
    </w:p>
    <w:p w14:paraId="6566B93B" w14:textId="0B3837E6" w:rsidR="00A04D20" w:rsidRPr="008B40B1" w:rsidRDefault="00A04D20" w:rsidP="00FF0B89">
      <w:pPr>
        <w:pStyle w:val="Title"/>
        <w:rPr>
          <w:sz w:val="80"/>
          <w:szCs w:val="16"/>
          <w:lang w:val="en-AU"/>
        </w:rPr>
      </w:pPr>
      <w:r w:rsidRPr="008B40B1">
        <w:rPr>
          <w:sz w:val="80"/>
          <w:szCs w:val="16"/>
          <w:lang w:val="en-AU"/>
        </w:rPr>
        <w:t xml:space="preserve">Paratext </w:t>
      </w:r>
      <w:r w:rsidR="008C071B" w:rsidRPr="008B40B1">
        <w:rPr>
          <w:sz w:val="80"/>
          <w:szCs w:val="16"/>
          <w:lang w:val="en-AU"/>
        </w:rPr>
        <w:t xml:space="preserve">9 </w:t>
      </w:r>
      <w:r w:rsidR="005C4AAC" w:rsidRPr="008B40B1">
        <w:rPr>
          <w:sz w:val="80"/>
          <w:szCs w:val="16"/>
          <w:lang w:val="en-AU"/>
        </w:rPr>
        <w:br/>
      </w:r>
      <w:r w:rsidR="008C071B" w:rsidRPr="008B40B1">
        <w:rPr>
          <w:sz w:val="80"/>
          <w:szCs w:val="16"/>
          <w:lang w:val="en-AU"/>
        </w:rPr>
        <w:t>Video</w:t>
      </w:r>
      <w:r w:rsidRPr="008B40B1">
        <w:rPr>
          <w:sz w:val="80"/>
          <w:szCs w:val="16"/>
          <w:lang w:val="en-AU"/>
        </w:rPr>
        <w:t xml:space="preserve"> </w:t>
      </w:r>
      <w:r w:rsidR="002522D2" w:rsidRPr="008B40B1">
        <w:rPr>
          <w:sz w:val="80"/>
          <w:szCs w:val="16"/>
          <w:lang w:val="en-AU"/>
        </w:rPr>
        <w:t>Course</w:t>
      </w:r>
    </w:p>
    <w:p w14:paraId="30DCF410" w14:textId="77777777" w:rsidR="002522D2" w:rsidRPr="008B40B1" w:rsidRDefault="002522D2" w:rsidP="002522D2">
      <w:pPr>
        <w:pStyle w:val="SpaceSingle"/>
        <w:rPr>
          <w:lang w:val="en-AU"/>
        </w:rPr>
      </w:pPr>
    </w:p>
    <w:p w14:paraId="278BC54F" w14:textId="77777777" w:rsidR="002522D2" w:rsidRPr="008B40B1" w:rsidRDefault="002522D2" w:rsidP="002522D2">
      <w:pPr>
        <w:pStyle w:val="SpaceSingle"/>
        <w:rPr>
          <w:lang w:val="en-AU"/>
        </w:rPr>
      </w:pPr>
    </w:p>
    <w:p w14:paraId="50F01047" w14:textId="20CCCA89" w:rsidR="002522D2" w:rsidRPr="008B40B1" w:rsidRDefault="002522D2" w:rsidP="008C071B">
      <w:pPr>
        <w:pStyle w:val="Subtitle"/>
        <w:rPr>
          <w:sz w:val="32"/>
          <w:szCs w:val="32"/>
          <w:lang w:val="en-AU"/>
        </w:rPr>
      </w:pPr>
      <w:r w:rsidRPr="008B40B1">
        <w:rPr>
          <w:sz w:val="32"/>
          <w:szCs w:val="32"/>
          <w:lang w:val="en-AU"/>
        </w:rPr>
        <w:t>Summaries</w:t>
      </w:r>
    </w:p>
    <w:p w14:paraId="24AD43BE" w14:textId="77777777" w:rsidR="002522D2" w:rsidRPr="008B40B1" w:rsidRDefault="002522D2">
      <w:pPr>
        <w:spacing w:after="200" w:line="276" w:lineRule="auto"/>
        <w:rPr>
          <w:rFonts w:cs="Arial"/>
          <w:b/>
          <w:bCs/>
          <w:kern w:val="28"/>
          <w:sz w:val="48"/>
          <w:szCs w:val="32"/>
          <w:lang w:val="en-AU"/>
        </w:rPr>
      </w:pPr>
      <w:r w:rsidRPr="008B40B1">
        <w:rPr>
          <w:lang w:val="en-AU"/>
        </w:rPr>
        <w:br w:type="page"/>
      </w:r>
    </w:p>
    <w:p w14:paraId="6D39B9F5" w14:textId="0B469CBC" w:rsidR="002D13F4" w:rsidRPr="008B40B1" w:rsidRDefault="002D13F4" w:rsidP="000E385D">
      <w:pPr>
        <w:pStyle w:val="Heading1"/>
      </w:pPr>
      <w:r w:rsidRPr="008B40B1">
        <w:lastRenderedPageBreak/>
        <w:t>List of videos</w:t>
      </w:r>
    </w:p>
    <w:p w14:paraId="148730A6" w14:textId="77777777" w:rsidR="0027254C" w:rsidRPr="008B40B1" w:rsidRDefault="0027254C" w:rsidP="005C4AAC">
      <w:pPr>
        <w:pStyle w:val="Heading2"/>
        <w:rPr>
          <w:lang w:val="en-AU"/>
        </w:rPr>
      </w:pPr>
      <w:r w:rsidRPr="008B40B1">
        <w:rPr>
          <w:lang w:val="en-AU"/>
        </w:rPr>
        <w:t>Intro</w:t>
      </w:r>
      <w:r w:rsidRPr="008B40B1">
        <w:rPr>
          <w:lang w:val="en-AU"/>
        </w:rPr>
        <w:tab/>
        <w:t>Introduction</w:t>
      </w:r>
    </w:p>
    <w:p w14:paraId="21620595" w14:textId="77777777" w:rsidR="0027254C" w:rsidRPr="008B40B1" w:rsidRDefault="0027254C" w:rsidP="00FF0B89">
      <w:pPr>
        <w:pStyle w:val="List"/>
        <w:rPr>
          <w:lang w:val="en-AU"/>
        </w:rPr>
      </w:pPr>
      <w:r w:rsidRPr="008B40B1">
        <w:rPr>
          <w:lang w:val="en-AU"/>
        </w:rPr>
        <w:t>0.1</w:t>
      </w:r>
      <w:r w:rsidRPr="008B40B1">
        <w:rPr>
          <w:lang w:val="en-AU"/>
        </w:rPr>
        <w:tab/>
        <w:t>What is Paratext</w:t>
      </w:r>
    </w:p>
    <w:p w14:paraId="487CDE39" w14:textId="77777777" w:rsidR="0027254C" w:rsidRPr="008B40B1" w:rsidRDefault="0027254C" w:rsidP="00FF0B89">
      <w:pPr>
        <w:pStyle w:val="List"/>
        <w:rPr>
          <w:lang w:val="en-AU"/>
        </w:rPr>
      </w:pPr>
      <w:r w:rsidRPr="008B40B1">
        <w:rPr>
          <w:lang w:val="en-AU"/>
        </w:rPr>
        <w:t>0.2.1</w:t>
      </w:r>
      <w:r w:rsidRPr="008B40B1">
        <w:rPr>
          <w:lang w:val="en-AU"/>
        </w:rPr>
        <w:tab/>
        <w:t>Windows and Navigation 1</w:t>
      </w:r>
    </w:p>
    <w:p w14:paraId="79661A47" w14:textId="77777777" w:rsidR="0027254C" w:rsidRPr="008B40B1" w:rsidRDefault="0027254C" w:rsidP="00FF0B89">
      <w:pPr>
        <w:pStyle w:val="List"/>
        <w:rPr>
          <w:lang w:val="en-AU"/>
        </w:rPr>
      </w:pPr>
      <w:r w:rsidRPr="008B40B1">
        <w:rPr>
          <w:lang w:val="en-AU"/>
        </w:rPr>
        <w:t>0.2.1a</w:t>
      </w:r>
      <w:r w:rsidRPr="008B40B1">
        <w:rPr>
          <w:lang w:val="en-AU"/>
        </w:rPr>
        <w:tab/>
        <w:t>a) Change user Interface language</w:t>
      </w:r>
    </w:p>
    <w:p w14:paraId="5D0B135F" w14:textId="77777777" w:rsidR="0027254C" w:rsidRPr="008B40B1" w:rsidRDefault="0027254C" w:rsidP="00FF0B89">
      <w:pPr>
        <w:pStyle w:val="List"/>
        <w:rPr>
          <w:lang w:val="en-AU"/>
        </w:rPr>
      </w:pPr>
      <w:r w:rsidRPr="008B40B1">
        <w:rPr>
          <w:lang w:val="en-AU"/>
        </w:rPr>
        <w:t>0.2.1b</w:t>
      </w:r>
      <w:r w:rsidRPr="008B40B1">
        <w:rPr>
          <w:lang w:val="en-AU"/>
        </w:rPr>
        <w:tab/>
        <w:t>b) The basics of Projects and Resources</w:t>
      </w:r>
    </w:p>
    <w:p w14:paraId="0CF30DD7" w14:textId="77777777" w:rsidR="0027254C" w:rsidRPr="008B40B1" w:rsidRDefault="0027254C" w:rsidP="00FF0B89">
      <w:pPr>
        <w:pStyle w:val="List"/>
        <w:rPr>
          <w:lang w:val="en-AU"/>
        </w:rPr>
      </w:pPr>
      <w:r w:rsidRPr="008B40B1">
        <w:rPr>
          <w:lang w:val="en-AU"/>
        </w:rPr>
        <w:t>0.2.1.1</w:t>
      </w:r>
      <w:r w:rsidRPr="008B40B1">
        <w:rPr>
          <w:lang w:val="en-AU"/>
        </w:rPr>
        <w:tab/>
        <w:t>Finding menu items</w:t>
      </w:r>
    </w:p>
    <w:p w14:paraId="63669AEA" w14:textId="77777777" w:rsidR="0027254C" w:rsidRPr="008B40B1" w:rsidRDefault="0027254C" w:rsidP="00FF0B89">
      <w:pPr>
        <w:pStyle w:val="List"/>
        <w:rPr>
          <w:lang w:val="en-AU"/>
        </w:rPr>
      </w:pPr>
      <w:r w:rsidRPr="008B40B1">
        <w:rPr>
          <w:lang w:val="en-AU"/>
        </w:rPr>
        <w:t>0.2.1c</w:t>
      </w:r>
      <w:r w:rsidRPr="008B40B1">
        <w:rPr>
          <w:lang w:val="en-AU"/>
        </w:rPr>
        <w:tab/>
        <w:t>c) Arranging Windows</w:t>
      </w:r>
    </w:p>
    <w:p w14:paraId="4B9D6AF7" w14:textId="3CE8EB3D" w:rsidR="0027254C" w:rsidRPr="008B40B1" w:rsidRDefault="0027254C" w:rsidP="00FF0B89">
      <w:pPr>
        <w:pStyle w:val="List"/>
        <w:rPr>
          <w:lang w:val="en-AU"/>
        </w:rPr>
      </w:pPr>
      <w:r w:rsidRPr="008B40B1">
        <w:rPr>
          <w:lang w:val="en-AU"/>
        </w:rPr>
        <w:t>0.2.2</w:t>
      </w:r>
      <w:r w:rsidRPr="008B40B1">
        <w:rPr>
          <w:lang w:val="en-AU"/>
        </w:rPr>
        <w:tab/>
        <w:t>Windows and Navigation 2</w:t>
      </w:r>
    </w:p>
    <w:p w14:paraId="711D705A" w14:textId="77777777" w:rsidR="0027254C" w:rsidRPr="008B40B1" w:rsidRDefault="0027254C" w:rsidP="00FF0B89">
      <w:pPr>
        <w:pStyle w:val="List"/>
        <w:rPr>
          <w:lang w:val="en-AU"/>
        </w:rPr>
      </w:pPr>
      <w:r w:rsidRPr="008B40B1">
        <w:rPr>
          <w:lang w:val="en-AU"/>
        </w:rPr>
        <w:t>0.2.2a</w:t>
      </w:r>
      <w:r w:rsidRPr="008B40B1">
        <w:rPr>
          <w:lang w:val="en-AU"/>
        </w:rPr>
        <w:tab/>
        <w:t>a) Text Collection</w:t>
      </w:r>
    </w:p>
    <w:p w14:paraId="116C18BF" w14:textId="77777777" w:rsidR="0027254C" w:rsidRPr="008B40B1" w:rsidRDefault="0027254C" w:rsidP="00FF0B89">
      <w:pPr>
        <w:pStyle w:val="List"/>
        <w:rPr>
          <w:lang w:val="en-AU"/>
        </w:rPr>
      </w:pPr>
      <w:r w:rsidRPr="008B40B1">
        <w:rPr>
          <w:lang w:val="en-AU"/>
        </w:rPr>
        <w:t>0.2.3</w:t>
      </w:r>
      <w:r w:rsidRPr="008B40B1">
        <w:rPr>
          <w:lang w:val="en-AU"/>
        </w:rPr>
        <w:tab/>
        <w:t>Windows and Navigation 3</w:t>
      </w:r>
    </w:p>
    <w:p w14:paraId="7AFE0829" w14:textId="77777777" w:rsidR="0027254C" w:rsidRPr="008B40B1" w:rsidRDefault="0027254C" w:rsidP="00FF0B89">
      <w:pPr>
        <w:pStyle w:val="List"/>
        <w:rPr>
          <w:lang w:val="en-AU"/>
        </w:rPr>
      </w:pPr>
      <w:r w:rsidRPr="008B40B1">
        <w:rPr>
          <w:lang w:val="en-AU"/>
        </w:rPr>
        <w:t>0.2.3a</w:t>
      </w:r>
      <w:r w:rsidRPr="008B40B1">
        <w:rPr>
          <w:lang w:val="en-AU"/>
        </w:rPr>
        <w:tab/>
        <w:t>a) scroll group</w:t>
      </w:r>
    </w:p>
    <w:p w14:paraId="7E8C169C" w14:textId="77777777" w:rsidR="0027254C" w:rsidRPr="008B40B1" w:rsidRDefault="0027254C" w:rsidP="00FF0B89">
      <w:pPr>
        <w:pStyle w:val="List"/>
        <w:rPr>
          <w:lang w:val="en-AU"/>
        </w:rPr>
      </w:pPr>
      <w:r w:rsidRPr="008B40B1">
        <w:rPr>
          <w:lang w:val="en-AU"/>
        </w:rPr>
        <w:t>0.2.3b</w:t>
      </w:r>
      <w:r w:rsidRPr="008B40B1">
        <w:rPr>
          <w:lang w:val="en-AU"/>
        </w:rPr>
        <w:tab/>
        <w:t>b) keyboard</w:t>
      </w:r>
    </w:p>
    <w:p w14:paraId="5F4C597A" w14:textId="77777777" w:rsidR="0027254C" w:rsidRPr="008B40B1" w:rsidRDefault="0027254C" w:rsidP="00FF0B89">
      <w:pPr>
        <w:pStyle w:val="List"/>
        <w:rPr>
          <w:lang w:val="en-AU"/>
        </w:rPr>
      </w:pPr>
      <w:r w:rsidRPr="008B40B1">
        <w:rPr>
          <w:lang w:val="en-AU"/>
        </w:rPr>
        <w:t>0.2.3c</w:t>
      </w:r>
      <w:r w:rsidRPr="008B40B1">
        <w:rPr>
          <w:lang w:val="en-AU"/>
        </w:rPr>
        <w:tab/>
        <w:t>c) Swap text in a window</w:t>
      </w:r>
    </w:p>
    <w:p w14:paraId="0F119270" w14:textId="77777777" w:rsidR="0027254C" w:rsidRPr="008B40B1" w:rsidRDefault="0027254C" w:rsidP="00FF0B89">
      <w:pPr>
        <w:pStyle w:val="List"/>
        <w:rPr>
          <w:lang w:val="en-AU"/>
        </w:rPr>
      </w:pPr>
      <w:r w:rsidRPr="008B40B1">
        <w:rPr>
          <w:lang w:val="en-AU"/>
        </w:rPr>
        <w:t>0.2.3d</w:t>
      </w:r>
      <w:r w:rsidRPr="008B40B1">
        <w:rPr>
          <w:lang w:val="en-AU"/>
        </w:rPr>
        <w:tab/>
        <w:t>d) Further tips on Arranging Windows</w:t>
      </w:r>
    </w:p>
    <w:p w14:paraId="302B827E" w14:textId="77777777" w:rsidR="0027254C" w:rsidRPr="008B40B1" w:rsidRDefault="0027254C" w:rsidP="00FF0B89">
      <w:pPr>
        <w:pStyle w:val="List"/>
        <w:rPr>
          <w:lang w:val="en-AU"/>
        </w:rPr>
      </w:pPr>
      <w:r w:rsidRPr="008B40B1">
        <w:rPr>
          <w:lang w:val="en-AU"/>
        </w:rPr>
        <w:t>0.2.3e</w:t>
      </w:r>
      <w:r w:rsidRPr="008B40B1">
        <w:rPr>
          <w:lang w:val="en-AU"/>
        </w:rPr>
        <w:tab/>
        <w:t>e) Going to non-Biblical books</w:t>
      </w:r>
    </w:p>
    <w:p w14:paraId="1039F145" w14:textId="77777777" w:rsidR="0027254C" w:rsidRPr="008B40B1" w:rsidRDefault="0027254C" w:rsidP="00FF0B89">
      <w:pPr>
        <w:pStyle w:val="List"/>
        <w:rPr>
          <w:lang w:val="en-AU"/>
        </w:rPr>
      </w:pPr>
      <w:r w:rsidRPr="008B40B1">
        <w:rPr>
          <w:lang w:val="en-AU"/>
        </w:rPr>
        <w:t>0.2.4</w:t>
      </w:r>
      <w:r w:rsidRPr="008B40B1">
        <w:rPr>
          <w:lang w:val="en-AU"/>
        </w:rPr>
        <w:tab/>
        <w:t>Quick Bible Reference Navigation</w:t>
      </w:r>
    </w:p>
    <w:p w14:paraId="19E9A136" w14:textId="77777777" w:rsidR="0027254C" w:rsidRPr="008B40B1" w:rsidRDefault="0027254C" w:rsidP="00FF0B89">
      <w:pPr>
        <w:pStyle w:val="List"/>
        <w:rPr>
          <w:lang w:val="en-AU"/>
        </w:rPr>
      </w:pPr>
      <w:r w:rsidRPr="008B40B1">
        <w:rPr>
          <w:lang w:val="en-AU"/>
        </w:rPr>
        <w:t>0.3</w:t>
      </w:r>
      <w:r w:rsidRPr="008B40B1">
        <w:rPr>
          <w:lang w:val="en-AU"/>
        </w:rPr>
        <w:tab/>
        <w:t>Help in Paratext</w:t>
      </w:r>
    </w:p>
    <w:p w14:paraId="32DA507C" w14:textId="77777777" w:rsidR="0027254C" w:rsidRPr="008B40B1" w:rsidRDefault="0027254C" w:rsidP="00FF0B89">
      <w:pPr>
        <w:pStyle w:val="List"/>
        <w:rPr>
          <w:lang w:val="en-AU"/>
        </w:rPr>
      </w:pPr>
      <w:r w:rsidRPr="008B40B1">
        <w:rPr>
          <w:lang w:val="en-AU"/>
        </w:rPr>
        <w:t>0.3a</w:t>
      </w:r>
      <w:r w:rsidRPr="008B40B1">
        <w:rPr>
          <w:lang w:val="en-AU"/>
        </w:rPr>
        <w:tab/>
        <w:t>Installing Resources</w:t>
      </w:r>
    </w:p>
    <w:p w14:paraId="7C4E83E7" w14:textId="77777777" w:rsidR="0027254C" w:rsidRPr="008B40B1" w:rsidRDefault="0027254C" w:rsidP="00FF0B89">
      <w:pPr>
        <w:pStyle w:val="List"/>
        <w:rPr>
          <w:lang w:val="en-AU"/>
        </w:rPr>
      </w:pPr>
      <w:r w:rsidRPr="008B40B1">
        <w:rPr>
          <w:lang w:val="en-AU"/>
        </w:rPr>
        <w:t>0.3b</w:t>
      </w:r>
      <w:r w:rsidRPr="008B40B1">
        <w:rPr>
          <w:lang w:val="en-AU"/>
        </w:rPr>
        <w:tab/>
        <w:t>Installing enhanced resources</w:t>
      </w:r>
    </w:p>
    <w:p w14:paraId="6B273378" w14:textId="77777777" w:rsidR="0027254C" w:rsidRPr="008B40B1" w:rsidRDefault="0027254C" w:rsidP="00FF0B89">
      <w:pPr>
        <w:pStyle w:val="List"/>
        <w:rPr>
          <w:lang w:val="en-AU"/>
        </w:rPr>
      </w:pPr>
      <w:r w:rsidRPr="008B40B1">
        <w:rPr>
          <w:lang w:val="en-AU"/>
        </w:rPr>
        <w:t>0.4</w:t>
      </w:r>
      <w:r w:rsidRPr="008B40B1">
        <w:rPr>
          <w:lang w:val="en-AU"/>
        </w:rPr>
        <w:tab/>
        <w:t>S/R (1) Explanation</w:t>
      </w:r>
    </w:p>
    <w:p w14:paraId="59EE7ADA" w14:textId="77777777" w:rsidR="0027254C" w:rsidRPr="008B40B1" w:rsidRDefault="0027254C" w:rsidP="00FF0B89">
      <w:pPr>
        <w:pStyle w:val="List"/>
        <w:rPr>
          <w:lang w:val="en-AU"/>
        </w:rPr>
      </w:pPr>
      <w:r w:rsidRPr="008B40B1">
        <w:rPr>
          <w:lang w:val="en-AU"/>
        </w:rPr>
        <w:t>0.4.1</w:t>
      </w:r>
      <w:r w:rsidRPr="008B40B1">
        <w:rPr>
          <w:lang w:val="en-AU"/>
        </w:rPr>
        <w:tab/>
        <w:t>S/R (2) Receiving project for first time</w:t>
      </w:r>
    </w:p>
    <w:p w14:paraId="2CEBEB91" w14:textId="77777777" w:rsidR="0027254C" w:rsidRPr="008B40B1" w:rsidRDefault="0027254C" w:rsidP="00FF0B89">
      <w:pPr>
        <w:pStyle w:val="List"/>
        <w:rPr>
          <w:lang w:val="en-AU"/>
        </w:rPr>
      </w:pPr>
      <w:r w:rsidRPr="008B40B1">
        <w:rPr>
          <w:lang w:val="en-AU"/>
        </w:rPr>
        <w:t>0.4.2a</w:t>
      </w:r>
      <w:r w:rsidRPr="008B40B1">
        <w:rPr>
          <w:lang w:val="en-AU"/>
        </w:rPr>
        <w:tab/>
        <w:t>S/R (3) Keeping in Sync with S/R</w:t>
      </w:r>
    </w:p>
    <w:p w14:paraId="71B8E281" w14:textId="77777777" w:rsidR="0027254C" w:rsidRPr="008B40B1" w:rsidRDefault="0027254C" w:rsidP="00FF0B89">
      <w:pPr>
        <w:pStyle w:val="List"/>
        <w:rPr>
          <w:lang w:val="en-AU"/>
        </w:rPr>
      </w:pPr>
      <w:r w:rsidRPr="008B40B1">
        <w:rPr>
          <w:lang w:val="en-AU"/>
        </w:rPr>
        <w:t>0.4.2b</w:t>
      </w:r>
      <w:r w:rsidRPr="008B40B1">
        <w:rPr>
          <w:lang w:val="en-AU"/>
        </w:rPr>
        <w:tab/>
        <w:t>S/R (4) Avoiding Conflicts in a shared project</w:t>
      </w:r>
    </w:p>
    <w:p w14:paraId="5CD65DFB" w14:textId="77777777" w:rsidR="0027254C" w:rsidRPr="008B40B1" w:rsidRDefault="0027254C" w:rsidP="00FF0B89">
      <w:pPr>
        <w:pStyle w:val="List"/>
        <w:rPr>
          <w:lang w:val="en-AU"/>
        </w:rPr>
      </w:pPr>
      <w:r w:rsidRPr="008B40B1">
        <w:rPr>
          <w:lang w:val="en-AU"/>
        </w:rPr>
        <w:t>0.5</w:t>
      </w:r>
      <w:r w:rsidRPr="008B40B1">
        <w:rPr>
          <w:lang w:val="en-AU"/>
        </w:rPr>
        <w:tab/>
        <w:t>Enhanced resources - Introduction</w:t>
      </w:r>
    </w:p>
    <w:p w14:paraId="26E04E69" w14:textId="77777777" w:rsidR="0027254C" w:rsidRPr="008B40B1" w:rsidRDefault="0027254C" w:rsidP="00FF0B89">
      <w:pPr>
        <w:pStyle w:val="List"/>
        <w:rPr>
          <w:lang w:val="en-AU"/>
        </w:rPr>
      </w:pPr>
      <w:r w:rsidRPr="008B40B1">
        <w:rPr>
          <w:lang w:val="en-AU"/>
        </w:rPr>
        <w:t>0.5.1.1</w:t>
      </w:r>
      <w:r w:rsidRPr="008B40B1">
        <w:rPr>
          <w:lang w:val="en-AU"/>
        </w:rPr>
        <w:tab/>
        <w:t>Enhanced resources 1 - Linking a project</w:t>
      </w:r>
    </w:p>
    <w:p w14:paraId="062CDF06" w14:textId="77777777" w:rsidR="0027254C" w:rsidRPr="008B40B1" w:rsidRDefault="0027254C" w:rsidP="00FF0B89">
      <w:pPr>
        <w:pStyle w:val="List"/>
        <w:rPr>
          <w:lang w:val="en-AU"/>
        </w:rPr>
      </w:pPr>
      <w:r w:rsidRPr="008B40B1">
        <w:rPr>
          <w:lang w:val="en-AU"/>
        </w:rPr>
        <w:lastRenderedPageBreak/>
        <w:t>0.5.1.2</w:t>
      </w:r>
      <w:r w:rsidRPr="008B40B1">
        <w:rPr>
          <w:lang w:val="en-AU"/>
        </w:rPr>
        <w:tab/>
        <w:t>Enhanced resources 2 - Found and Problem terms</w:t>
      </w:r>
    </w:p>
    <w:p w14:paraId="0274AA99" w14:textId="77777777" w:rsidR="0027254C" w:rsidRPr="008B40B1" w:rsidRDefault="0027254C" w:rsidP="00FF0B89">
      <w:pPr>
        <w:pStyle w:val="List"/>
        <w:rPr>
          <w:lang w:val="en-AU"/>
        </w:rPr>
      </w:pPr>
      <w:r w:rsidRPr="008B40B1">
        <w:rPr>
          <w:lang w:val="en-AU"/>
        </w:rPr>
        <w:t>0.5.1.3</w:t>
      </w:r>
      <w:r w:rsidRPr="008B40B1">
        <w:rPr>
          <w:lang w:val="en-AU"/>
        </w:rPr>
        <w:tab/>
        <w:t xml:space="preserve">Enhanced resources - Biblical </w:t>
      </w:r>
      <w:proofErr w:type="gramStart"/>
      <w:r w:rsidRPr="008B40B1">
        <w:rPr>
          <w:lang w:val="en-AU"/>
        </w:rPr>
        <w:t>terms</w:t>
      </w:r>
      <w:proofErr w:type="gramEnd"/>
      <w:r w:rsidRPr="008B40B1">
        <w:rPr>
          <w:lang w:val="en-AU"/>
        </w:rPr>
        <w:t xml:space="preserve"> Lists</w:t>
      </w:r>
    </w:p>
    <w:p w14:paraId="50C152A6" w14:textId="77777777" w:rsidR="0027254C" w:rsidRPr="008B40B1" w:rsidRDefault="0027254C" w:rsidP="00FF0B89">
      <w:pPr>
        <w:pStyle w:val="List"/>
        <w:rPr>
          <w:lang w:val="en-AU"/>
        </w:rPr>
      </w:pPr>
      <w:r w:rsidRPr="008B40B1">
        <w:rPr>
          <w:lang w:val="en-AU"/>
        </w:rPr>
        <w:t>0.5.1.4a</w:t>
      </w:r>
      <w:r w:rsidRPr="008B40B1">
        <w:rPr>
          <w:lang w:val="en-AU"/>
        </w:rPr>
        <w:tab/>
        <w:t>Enhanced resources - Biblical terms - Searching</w:t>
      </w:r>
    </w:p>
    <w:p w14:paraId="238C8473" w14:textId="77777777" w:rsidR="0027254C" w:rsidRPr="008B40B1" w:rsidRDefault="0027254C" w:rsidP="00FF0B89">
      <w:pPr>
        <w:pStyle w:val="List"/>
        <w:rPr>
          <w:lang w:val="en-AU"/>
        </w:rPr>
      </w:pPr>
      <w:r w:rsidRPr="008B40B1">
        <w:rPr>
          <w:lang w:val="en-AU"/>
        </w:rPr>
        <w:t>0.5.1.4b</w:t>
      </w:r>
      <w:r w:rsidRPr="008B40B1">
        <w:rPr>
          <w:lang w:val="en-AU"/>
        </w:rPr>
        <w:tab/>
        <w:t>Enhanced resources - Biblical terms - Searching with Shortcut keys</w:t>
      </w:r>
    </w:p>
    <w:p w14:paraId="60C1E799" w14:textId="77777777" w:rsidR="0027254C" w:rsidRPr="008B40B1" w:rsidRDefault="0027254C" w:rsidP="005C4AAC">
      <w:pPr>
        <w:pStyle w:val="Heading2"/>
        <w:rPr>
          <w:lang w:val="en-AU"/>
        </w:rPr>
      </w:pPr>
      <w:r w:rsidRPr="008B40B1">
        <w:rPr>
          <w:lang w:val="en-AU"/>
        </w:rPr>
        <w:t>Stage 1</w:t>
      </w:r>
      <w:r w:rsidRPr="008B40B1">
        <w:rPr>
          <w:lang w:val="en-AU"/>
        </w:rPr>
        <w:tab/>
        <w:t>Drafting</w:t>
      </w:r>
    </w:p>
    <w:p w14:paraId="09DEBECA" w14:textId="77777777" w:rsidR="0027254C" w:rsidRPr="008B40B1" w:rsidRDefault="0027254C" w:rsidP="00FF0B89">
      <w:pPr>
        <w:pStyle w:val="List"/>
        <w:rPr>
          <w:lang w:val="en-AU"/>
        </w:rPr>
      </w:pPr>
      <w:r w:rsidRPr="008B40B1">
        <w:rPr>
          <w:lang w:val="en-AU"/>
        </w:rPr>
        <w:t>1.1</w:t>
      </w:r>
      <w:r w:rsidRPr="008B40B1">
        <w:rPr>
          <w:lang w:val="en-AU"/>
        </w:rPr>
        <w:tab/>
        <w:t>My Tasks (Project Plan and Progress)</w:t>
      </w:r>
    </w:p>
    <w:p w14:paraId="4149F591" w14:textId="77777777" w:rsidR="0027254C" w:rsidRPr="008B40B1" w:rsidRDefault="0027254C" w:rsidP="00FF0B89">
      <w:pPr>
        <w:pStyle w:val="List"/>
        <w:rPr>
          <w:lang w:val="en-AU"/>
        </w:rPr>
      </w:pPr>
      <w:r w:rsidRPr="008B40B1">
        <w:rPr>
          <w:lang w:val="en-AU"/>
        </w:rPr>
        <w:t>1.2.1</w:t>
      </w:r>
      <w:r w:rsidRPr="008B40B1">
        <w:rPr>
          <w:lang w:val="en-AU"/>
        </w:rPr>
        <w:tab/>
        <w:t>USFM1 - Understanding USFMs - Intro</w:t>
      </w:r>
    </w:p>
    <w:p w14:paraId="4D5E9FA1" w14:textId="77777777" w:rsidR="0027254C" w:rsidRPr="008B40B1" w:rsidRDefault="0027254C" w:rsidP="00FF0B89">
      <w:pPr>
        <w:pStyle w:val="List"/>
        <w:rPr>
          <w:lang w:val="en-AU"/>
        </w:rPr>
      </w:pPr>
      <w:r w:rsidRPr="008B40B1">
        <w:rPr>
          <w:lang w:val="en-AU"/>
        </w:rPr>
        <w:t>1.2.2a</w:t>
      </w:r>
      <w:r w:rsidRPr="008B40B1">
        <w:rPr>
          <w:lang w:val="en-AU"/>
        </w:rPr>
        <w:tab/>
        <w:t>USFM2 - Adding markers in standard view</w:t>
      </w:r>
    </w:p>
    <w:p w14:paraId="421EC92B" w14:textId="77777777" w:rsidR="0027254C" w:rsidRPr="008B40B1" w:rsidRDefault="0027254C" w:rsidP="00FF0B89">
      <w:pPr>
        <w:pStyle w:val="List"/>
        <w:rPr>
          <w:lang w:val="en-AU"/>
        </w:rPr>
      </w:pPr>
      <w:r w:rsidRPr="008B40B1">
        <w:rPr>
          <w:lang w:val="en-AU"/>
        </w:rPr>
        <w:t>1.2.2b</w:t>
      </w:r>
      <w:r w:rsidRPr="008B40B1">
        <w:rPr>
          <w:lang w:val="en-AU"/>
        </w:rPr>
        <w:tab/>
        <w:t>USFM3 - How to work with USFMs in Formatted View</w:t>
      </w:r>
    </w:p>
    <w:p w14:paraId="32183CC1" w14:textId="77777777" w:rsidR="0027254C" w:rsidRPr="008B40B1" w:rsidRDefault="0027254C" w:rsidP="00FF0B89">
      <w:pPr>
        <w:pStyle w:val="List"/>
        <w:rPr>
          <w:lang w:val="en-AU"/>
        </w:rPr>
      </w:pPr>
      <w:r w:rsidRPr="008B40B1">
        <w:rPr>
          <w:lang w:val="en-AU"/>
        </w:rPr>
        <w:t>1.2.2c</w:t>
      </w:r>
      <w:r w:rsidRPr="008B40B1">
        <w:rPr>
          <w:lang w:val="en-AU"/>
        </w:rPr>
        <w:tab/>
        <w:t>USFM4 - How to use Basic View</w:t>
      </w:r>
    </w:p>
    <w:p w14:paraId="66DF928D" w14:textId="77777777" w:rsidR="0027254C" w:rsidRPr="008B40B1" w:rsidRDefault="0027254C" w:rsidP="00FF0B89">
      <w:pPr>
        <w:pStyle w:val="List"/>
        <w:rPr>
          <w:lang w:val="en-AU"/>
        </w:rPr>
      </w:pPr>
      <w:r w:rsidRPr="008B40B1">
        <w:rPr>
          <w:lang w:val="en-AU"/>
        </w:rPr>
        <w:t>1.2.2d</w:t>
      </w:r>
      <w:r w:rsidRPr="008B40B1">
        <w:rPr>
          <w:lang w:val="en-AU"/>
        </w:rPr>
        <w:tab/>
        <w:t>USFM5 - Unformatted View</w:t>
      </w:r>
    </w:p>
    <w:p w14:paraId="2A060E48" w14:textId="77777777" w:rsidR="0027254C" w:rsidRPr="008B40B1" w:rsidRDefault="0027254C" w:rsidP="00FF0B89">
      <w:pPr>
        <w:pStyle w:val="List"/>
        <w:rPr>
          <w:lang w:val="en-AU"/>
        </w:rPr>
      </w:pPr>
      <w:r w:rsidRPr="008B40B1">
        <w:rPr>
          <w:lang w:val="en-AU"/>
        </w:rPr>
        <w:t>1.2.2e</w:t>
      </w:r>
      <w:r w:rsidRPr="008B40B1">
        <w:rPr>
          <w:lang w:val="en-AU"/>
        </w:rPr>
        <w:tab/>
        <w:t>USFM6 - Preview</w:t>
      </w:r>
    </w:p>
    <w:p w14:paraId="455E9894" w14:textId="77777777" w:rsidR="0027254C" w:rsidRPr="008B40B1" w:rsidRDefault="0027254C" w:rsidP="00FF0B89">
      <w:pPr>
        <w:pStyle w:val="List"/>
        <w:rPr>
          <w:lang w:val="en-AU"/>
        </w:rPr>
      </w:pPr>
      <w:r w:rsidRPr="008B40B1">
        <w:rPr>
          <w:lang w:val="en-AU"/>
        </w:rPr>
        <w:t>1.2.3</w:t>
      </w:r>
      <w:r w:rsidRPr="008B40B1">
        <w:rPr>
          <w:lang w:val="en-AU"/>
        </w:rPr>
        <w:tab/>
        <w:t>USFM3 - Backslash key</w:t>
      </w:r>
    </w:p>
    <w:p w14:paraId="591036FD" w14:textId="77777777" w:rsidR="0027254C" w:rsidRPr="008B40B1" w:rsidRDefault="0027254C" w:rsidP="00FF0B89">
      <w:pPr>
        <w:pStyle w:val="List"/>
        <w:rPr>
          <w:lang w:val="en-AU"/>
        </w:rPr>
      </w:pPr>
      <w:r w:rsidRPr="008B40B1">
        <w:rPr>
          <w:lang w:val="en-AU"/>
        </w:rPr>
        <w:t>1.2.4</w:t>
      </w:r>
      <w:r w:rsidRPr="008B40B1">
        <w:rPr>
          <w:lang w:val="en-AU"/>
        </w:rPr>
        <w:tab/>
        <w:t>USFM4 - Adding verse numbers</w:t>
      </w:r>
    </w:p>
    <w:p w14:paraId="5E1A5DDA" w14:textId="77777777" w:rsidR="0027254C" w:rsidRPr="008B40B1" w:rsidRDefault="0027254C" w:rsidP="00FF0B89">
      <w:pPr>
        <w:pStyle w:val="List"/>
        <w:rPr>
          <w:lang w:val="en-AU"/>
        </w:rPr>
      </w:pPr>
      <w:r w:rsidRPr="008B40B1">
        <w:rPr>
          <w:lang w:val="en-AU"/>
        </w:rPr>
        <w:t>1.2.5</w:t>
      </w:r>
      <w:r w:rsidRPr="008B40B1">
        <w:rPr>
          <w:lang w:val="en-AU"/>
        </w:rPr>
        <w:tab/>
        <w:t>USFM5 - Non-biblical USFMs and removing markers</w:t>
      </w:r>
    </w:p>
    <w:p w14:paraId="348F5B26" w14:textId="77777777" w:rsidR="0027254C" w:rsidRPr="008B40B1" w:rsidRDefault="0027254C" w:rsidP="00FF0B89">
      <w:pPr>
        <w:pStyle w:val="List"/>
        <w:rPr>
          <w:lang w:val="en-AU"/>
        </w:rPr>
      </w:pPr>
      <w:r w:rsidRPr="008B40B1">
        <w:rPr>
          <w:lang w:val="en-AU"/>
        </w:rPr>
        <w:t>1.3</w:t>
      </w:r>
      <w:r w:rsidRPr="008B40B1">
        <w:rPr>
          <w:lang w:val="en-AU"/>
        </w:rPr>
        <w:tab/>
        <w:t>Typing and Editing Text - subdivided:</w:t>
      </w:r>
    </w:p>
    <w:p w14:paraId="7AA88A4E" w14:textId="77777777" w:rsidR="0027254C" w:rsidRPr="008B40B1" w:rsidRDefault="0027254C" w:rsidP="00FF0B89">
      <w:pPr>
        <w:pStyle w:val="List"/>
        <w:rPr>
          <w:lang w:val="en-AU"/>
        </w:rPr>
      </w:pPr>
      <w:r w:rsidRPr="008B40B1">
        <w:rPr>
          <w:lang w:val="en-AU"/>
        </w:rPr>
        <w:t>1.3a</w:t>
      </w:r>
      <w:r w:rsidRPr="008B40B1">
        <w:rPr>
          <w:lang w:val="en-AU"/>
        </w:rPr>
        <w:tab/>
        <w:t>Show all chapters</w:t>
      </w:r>
    </w:p>
    <w:p w14:paraId="2ECED9CF" w14:textId="77777777" w:rsidR="0027254C" w:rsidRPr="008B40B1" w:rsidRDefault="0027254C" w:rsidP="00FF0B89">
      <w:pPr>
        <w:pStyle w:val="List"/>
        <w:rPr>
          <w:lang w:val="en-AU"/>
        </w:rPr>
      </w:pPr>
      <w:r w:rsidRPr="008B40B1">
        <w:rPr>
          <w:lang w:val="en-AU"/>
        </w:rPr>
        <w:t>1.3b</w:t>
      </w:r>
      <w:r w:rsidRPr="008B40B1">
        <w:rPr>
          <w:lang w:val="en-AU"/>
        </w:rPr>
        <w:tab/>
        <w:t>Zoom</w:t>
      </w:r>
    </w:p>
    <w:p w14:paraId="50869D42" w14:textId="77777777" w:rsidR="0027254C" w:rsidRPr="008B40B1" w:rsidRDefault="0027254C" w:rsidP="00FF0B89">
      <w:pPr>
        <w:pStyle w:val="List"/>
        <w:rPr>
          <w:lang w:val="en-AU"/>
        </w:rPr>
      </w:pPr>
      <w:r w:rsidRPr="008B40B1">
        <w:rPr>
          <w:lang w:val="en-AU"/>
        </w:rPr>
        <w:t>1.3c</w:t>
      </w:r>
      <w:r w:rsidRPr="008B40B1">
        <w:rPr>
          <w:lang w:val="en-AU"/>
        </w:rPr>
        <w:tab/>
        <w:t>Required Paragraph Markers</w:t>
      </w:r>
    </w:p>
    <w:p w14:paraId="574BDC9E" w14:textId="77777777" w:rsidR="0027254C" w:rsidRPr="008B40B1" w:rsidRDefault="0027254C" w:rsidP="00FF0B89">
      <w:pPr>
        <w:pStyle w:val="List"/>
        <w:rPr>
          <w:lang w:val="en-AU"/>
        </w:rPr>
      </w:pPr>
      <w:r w:rsidRPr="008B40B1">
        <w:rPr>
          <w:lang w:val="en-AU"/>
        </w:rPr>
        <w:t>1.4.1</w:t>
      </w:r>
      <w:r w:rsidRPr="008B40B1">
        <w:rPr>
          <w:lang w:val="en-AU"/>
        </w:rPr>
        <w:tab/>
        <w:t>Basic Checks (cv/markers)</w:t>
      </w:r>
    </w:p>
    <w:p w14:paraId="145B8BF7" w14:textId="77777777" w:rsidR="0027254C" w:rsidRPr="008B40B1" w:rsidRDefault="0027254C" w:rsidP="00FF0B89">
      <w:pPr>
        <w:pStyle w:val="List"/>
        <w:rPr>
          <w:lang w:val="en-AU"/>
        </w:rPr>
      </w:pPr>
      <w:r w:rsidRPr="008B40B1">
        <w:rPr>
          <w:lang w:val="en-AU"/>
        </w:rPr>
        <w:t>1.4.2</w:t>
      </w:r>
      <w:r w:rsidRPr="008B40B1">
        <w:rPr>
          <w:lang w:val="en-AU"/>
        </w:rPr>
        <w:tab/>
        <w:t>Basic Checks: Incomplete Books</w:t>
      </w:r>
    </w:p>
    <w:p w14:paraId="17155228" w14:textId="77777777" w:rsidR="0027254C" w:rsidRPr="008B40B1" w:rsidRDefault="0027254C" w:rsidP="00FF0B89">
      <w:pPr>
        <w:pStyle w:val="List"/>
        <w:rPr>
          <w:lang w:val="en-AU"/>
        </w:rPr>
      </w:pPr>
      <w:r w:rsidRPr="008B40B1">
        <w:rPr>
          <w:lang w:val="en-AU"/>
        </w:rPr>
        <w:t>1.5</w:t>
      </w:r>
      <w:r w:rsidRPr="008B40B1">
        <w:rPr>
          <w:lang w:val="en-AU"/>
        </w:rPr>
        <w:tab/>
        <w:t>Marking Tasks as Complete</w:t>
      </w:r>
    </w:p>
    <w:p w14:paraId="27FD90B0" w14:textId="77777777" w:rsidR="0027254C" w:rsidRPr="008B40B1" w:rsidRDefault="0027254C" w:rsidP="00FF0B89">
      <w:pPr>
        <w:pStyle w:val="List"/>
        <w:rPr>
          <w:lang w:val="en-AU"/>
        </w:rPr>
      </w:pPr>
      <w:r w:rsidRPr="008B40B1">
        <w:rPr>
          <w:lang w:val="en-AU"/>
        </w:rPr>
        <w:t>1.6</w:t>
      </w:r>
      <w:r w:rsidRPr="008B40B1">
        <w:rPr>
          <w:lang w:val="en-AU"/>
        </w:rPr>
        <w:tab/>
        <w:t>S/R (4) What is a Conflict? (no conversion for 9)</w:t>
      </w:r>
    </w:p>
    <w:p w14:paraId="45A486B4" w14:textId="77777777" w:rsidR="0027254C" w:rsidRPr="008B40B1" w:rsidRDefault="0027254C" w:rsidP="00FF0B89">
      <w:pPr>
        <w:pStyle w:val="List"/>
        <w:rPr>
          <w:lang w:val="en-AU"/>
        </w:rPr>
      </w:pPr>
      <w:r w:rsidRPr="008B40B1">
        <w:rPr>
          <w:lang w:val="en-AU"/>
        </w:rPr>
        <w:t>1.6.1</w:t>
      </w:r>
      <w:r w:rsidRPr="008B40B1">
        <w:rPr>
          <w:lang w:val="en-AU"/>
        </w:rPr>
        <w:tab/>
        <w:t>S/R (5) Resolving Conflicts</w:t>
      </w:r>
    </w:p>
    <w:p w14:paraId="4B027D52" w14:textId="77777777" w:rsidR="0084291C" w:rsidRPr="008B40B1" w:rsidRDefault="0084291C">
      <w:pPr>
        <w:rPr>
          <w:lang w:val="en-AU"/>
        </w:rPr>
      </w:pPr>
    </w:p>
    <w:p w14:paraId="2402C808" w14:textId="77777777" w:rsidR="00B426DD" w:rsidRPr="008B40B1" w:rsidRDefault="00B426DD" w:rsidP="00B426DD">
      <w:pPr>
        <w:pStyle w:val="Heading1"/>
      </w:pPr>
      <w:r w:rsidRPr="008B40B1">
        <w:lastRenderedPageBreak/>
        <w:t>Introduction to using Paratext 9</w:t>
      </w:r>
    </w:p>
    <w:p w14:paraId="19C099B3" w14:textId="5A894E5F" w:rsidR="00B426DD" w:rsidRPr="008B40B1" w:rsidRDefault="00B426DD" w:rsidP="00B426DD">
      <w:pPr>
        <w:pStyle w:val="BodyText"/>
        <w:rPr>
          <w:lang w:val="en-AU"/>
        </w:rPr>
      </w:pPr>
      <w:r w:rsidRPr="008B40B1">
        <w:rPr>
          <w:lang w:val="en-AU"/>
        </w:rPr>
        <w:t>When working in Paratext 9</w:t>
      </w:r>
      <w:r w:rsidR="00FF0B89" w:rsidRPr="008B40B1">
        <w:rPr>
          <w:lang w:val="en-AU"/>
        </w:rPr>
        <w:t>,</w:t>
      </w:r>
      <w:r w:rsidRPr="008B40B1">
        <w:rPr>
          <w:lang w:val="en-AU"/>
        </w:rPr>
        <w:t xml:space="preserve"> in addition to your translation project, you will want many other windows open with resources and tools to help you translate. </w:t>
      </w:r>
    </w:p>
    <w:p w14:paraId="0CD52F40" w14:textId="77777777" w:rsidR="00B426DD" w:rsidRPr="008B40B1" w:rsidRDefault="00B426DD" w:rsidP="00B426DD">
      <w:pPr>
        <w:pStyle w:val="BodyText"/>
        <w:rPr>
          <w:lang w:val="en-AU"/>
        </w:rPr>
      </w:pPr>
      <w:r w:rsidRPr="008B40B1">
        <w:rPr>
          <w:lang w:val="en-AU"/>
        </w:rPr>
        <w:t xml:space="preserve">Let’s take some time to become familiar with the different types of windows and how to arrange them navigate between them. </w:t>
      </w:r>
    </w:p>
    <w:p w14:paraId="69826375" w14:textId="0C272729" w:rsidR="00B426DD" w:rsidRPr="008B40B1" w:rsidRDefault="00B426DD" w:rsidP="00B426DD">
      <w:pPr>
        <w:pStyle w:val="BodyText"/>
        <w:rPr>
          <w:lang w:val="en-AU"/>
        </w:rPr>
      </w:pPr>
      <w:r w:rsidRPr="008B40B1">
        <w:rPr>
          <w:lang w:val="en-AU"/>
        </w:rPr>
        <w:t>But first, what is Paratext?</w:t>
      </w:r>
    </w:p>
    <w:p w14:paraId="260CA299" w14:textId="1D7A05B5" w:rsidR="005F2B54" w:rsidRPr="008B40B1" w:rsidRDefault="002E1894" w:rsidP="005C4AAC">
      <w:pPr>
        <w:pStyle w:val="Heading2"/>
        <w:rPr>
          <w:lang w:val="en-AU"/>
        </w:rPr>
      </w:pPr>
      <w:r w:rsidRPr="008B40B1">
        <w:rPr>
          <w:lang w:val="en-AU"/>
        </w:rPr>
        <w:t xml:space="preserve">01 </w:t>
      </w:r>
      <w:r w:rsidR="005F2B54" w:rsidRPr="008B40B1">
        <w:rPr>
          <w:lang w:val="en-AU"/>
        </w:rPr>
        <w:t>What is Paratext</w:t>
      </w:r>
      <w:r w:rsidR="002C0D7E" w:rsidRPr="008B40B1">
        <w:rPr>
          <w:lang w:val="en-AU"/>
        </w:rPr>
        <w:t>?</w:t>
      </w:r>
    </w:p>
    <w:p w14:paraId="5EFFDA96" w14:textId="77777777" w:rsidR="00B72F66" w:rsidRPr="008B40B1" w:rsidRDefault="00B72F66" w:rsidP="00B72F66">
      <w:pPr>
        <w:pStyle w:val="BodyText"/>
        <w:rPr>
          <w:lang w:val="en-AU"/>
        </w:rPr>
      </w:pPr>
      <w:r w:rsidRPr="008B40B1">
        <w:rPr>
          <w:lang w:val="en-AU"/>
        </w:rPr>
        <w:t>Paratext is the premier Bible translation platform used by over 10,000 people worldwide for planning, managing, drafting, reviewing and checking Bible translations in more than 2,300 languages. Here are some of the tools Paratext has to offer.</w:t>
      </w:r>
    </w:p>
    <w:p w14:paraId="1871867C" w14:textId="77777777" w:rsidR="00B72F66" w:rsidRPr="008B40B1" w:rsidRDefault="00B72F66" w:rsidP="00B20085">
      <w:pPr>
        <w:pStyle w:val="ListBullet"/>
        <w:rPr>
          <w:lang w:val="en-AU"/>
        </w:rPr>
      </w:pPr>
      <w:r w:rsidRPr="008B40B1">
        <w:rPr>
          <w:lang w:val="en-AU"/>
        </w:rPr>
        <w:t>A Project Plan, which lays out all the stages needed to be completed in order for a high quality translation to be achieved, with the order in which books should be translated.</w:t>
      </w:r>
    </w:p>
    <w:p w14:paraId="161B9A65" w14:textId="77777777" w:rsidR="00B72F66" w:rsidRPr="008B40B1" w:rsidRDefault="00B72F66" w:rsidP="00B20085">
      <w:pPr>
        <w:pStyle w:val="ListBullet"/>
        <w:rPr>
          <w:lang w:val="en-AU"/>
        </w:rPr>
      </w:pPr>
      <w:r w:rsidRPr="008B40B1">
        <w:rPr>
          <w:lang w:val="en-AU"/>
        </w:rPr>
        <w:t xml:space="preserve">Team members can communicate through a system of notes. </w:t>
      </w:r>
    </w:p>
    <w:p w14:paraId="3BFEE3AB" w14:textId="7F264BE5" w:rsidR="00B72F66" w:rsidRPr="008B40B1" w:rsidRDefault="00B72F66" w:rsidP="00B20085">
      <w:pPr>
        <w:pStyle w:val="ListBullet"/>
        <w:rPr>
          <w:lang w:val="en-AU"/>
        </w:rPr>
      </w:pPr>
      <w:r w:rsidRPr="008B40B1">
        <w:rPr>
          <w:lang w:val="en-AU"/>
        </w:rPr>
        <w:t>Paratext supports translation itself in numerous ways,</w:t>
      </w:r>
      <w:r w:rsidR="002852E0" w:rsidRPr="008B40B1">
        <w:rPr>
          <w:lang w:val="en-AU"/>
        </w:rPr>
        <w:t xml:space="preserve"> with</w:t>
      </w:r>
      <w:r w:rsidRPr="008B40B1">
        <w:rPr>
          <w:lang w:val="en-AU"/>
        </w:rPr>
        <w:t xml:space="preserve"> hundreds of resources and </w:t>
      </w:r>
      <w:r w:rsidR="002852E0" w:rsidRPr="008B40B1">
        <w:rPr>
          <w:lang w:val="en-AU"/>
        </w:rPr>
        <w:t xml:space="preserve">several </w:t>
      </w:r>
      <w:r w:rsidRPr="008B40B1">
        <w:rPr>
          <w:lang w:val="en-AU"/>
        </w:rPr>
        <w:t xml:space="preserve">Enhanced Resources </w:t>
      </w:r>
      <w:r w:rsidR="002852E0" w:rsidRPr="008B40B1">
        <w:rPr>
          <w:lang w:val="en-AU"/>
        </w:rPr>
        <w:t xml:space="preserve">with </w:t>
      </w:r>
      <w:r w:rsidRPr="008B40B1">
        <w:rPr>
          <w:lang w:val="en-AU"/>
        </w:rPr>
        <w:t xml:space="preserve">enable translators less confident in Greek and Hebrew. </w:t>
      </w:r>
    </w:p>
    <w:p w14:paraId="50AE4382" w14:textId="130FA888" w:rsidR="00B72F66" w:rsidRPr="008B40B1" w:rsidRDefault="00B72F66" w:rsidP="00B20085">
      <w:pPr>
        <w:pStyle w:val="ListBullet"/>
        <w:rPr>
          <w:lang w:val="en-AU"/>
        </w:rPr>
      </w:pPr>
      <w:r w:rsidRPr="008B40B1">
        <w:rPr>
          <w:lang w:val="en-AU"/>
        </w:rPr>
        <w:t>Team collaboration is facilitated</w:t>
      </w:r>
      <w:r w:rsidR="002852E0" w:rsidRPr="008B40B1">
        <w:rPr>
          <w:lang w:val="en-AU"/>
        </w:rPr>
        <w:t xml:space="preserve"> by</w:t>
      </w:r>
      <w:r w:rsidRPr="008B40B1">
        <w:rPr>
          <w:lang w:val="en-AU"/>
        </w:rPr>
        <w:t xml:space="preserve"> either working off-line or o</w:t>
      </w:r>
      <w:r w:rsidR="002852E0" w:rsidRPr="008B40B1">
        <w:rPr>
          <w:lang w:val="en-AU"/>
        </w:rPr>
        <w:t>n</w:t>
      </w:r>
      <w:r w:rsidRPr="008B40B1">
        <w:rPr>
          <w:lang w:val="en-AU"/>
        </w:rPr>
        <w:t xml:space="preserve">line with Paratext Live. </w:t>
      </w:r>
    </w:p>
    <w:p w14:paraId="4860B6DB" w14:textId="179673A2" w:rsidR="00B72F66" w:rsidRPr="008B40B1" w:rsidRDefault="00B72F66" w:rsidP="00B20085">
      <w:pPr>
        <w:pStyle w:val="ListBullet"/>
        <w:rPr>
          <w:lang w:val="en-AU"/>
        </w:rPr>
      </w:pPr>
      <w:r w:rsidRPr="008B40B1">
        <w:rPr>
          <w:lang w:val="en-AU"/>
        </w:rPr>
        <w:t xml:space="preserve">Paratext has specialized for translation of the Bible, such as the Parallel Passages tool, and the Biblical Terms tool. </w:t>
      </w:r>
    </w:p>
    <w:p w14:paraId="4153C73A" w14:textId="77777777" w:rsidR="00B72F66" w:rsidRPr="008B40B1" w:rsidRDefault="00B72F66" w:rsidP="00B20085">
      <w:pPr>
        <w:pStyle w:val="ListBullet"/>
        <w:rPr>
          <w:lang w:val="en-AU"/>
        </w:rPr>
      </w:pPr>
      <w:r w:rsidRPr="008B40B1">
        <w:rPr>
          <w:lang w:val="en-AU"/>
        </w:rPr>
        <w:t>Paratext provides spellchecking features by looking for abnormal patterns to detect potential spelling errors.</w:t>
      </w:r>
    </w:p>
    <w:p w14:paraId="460EC37A" w14:textId="5E189B07" w:rsidR="00B72F66" w:rsidRPr="008B40B1" w:rsidRDefault="00B72F66" w:rsidP="00B20085">
      <w:pPr>
        <w:pStyle w:val="ListBullet"/>
        <w:rPr>
          <w:lang w:val="en-AU"/>
        </w:rPr>
      </w:pPr>
      <w:r w:rsidRPr="008B40B1">
        <w:rPr>
          <w:lang w:val="en-AU"/>
        </w:rPr>
        <w:t xml:space="preserve">When the text is ready for a translation consultant to check, </w:t>
      </w:r>
      <w:r w:rsidR="002852E0" w:rsidRPr="008B40B1">
        <w:rPr>
          <w:lang w:val="en-AU"/>
        </w:rPr>
        <w:t>u</w:t>
      </w:r>
      <w:r w:rsidRPr="008B40B1">
        <w:rPr>
          <w:lang w:val="en-AU"/>
        </w:rPr>
        <w:t xml:space="preserve">sers can prepare a written back translation for the consultant, and/or prepare a more literal back translation using the </w:t>
      </w:r>
      <w:proofErr w:type="spellStart"/>
      <w:r w:rsidRPr="008B40B1">
        <w:rPr>
          <w:lang w:val="en-AU"/>
        </w:rPr>
        <w:t>interlinearisation</w:t>
      </w:r>
      <w:proofErr w:type="spellEnd"/>
      <w:r w:rsidRPr="008B40B1">
        <w:rPr>
          <w:lang w:val="en-AU"/>
        </w:rPr>
        <w:t xml:space="preserve"> tool</w:t>
      </w:r>
    </w:p>
    <w:p w14:paraId="3F6DFD22" w14:textId="77777777" w:rsidR="00B72F66" w:rsidRPr="008B40B1" w:rsidRDefault="00B72F66" w:rsidP="00B20085">
      <w:pPr>
        <w:pStyle w:val="ListBullet"/>
        <w:rPr>
          <w:lang w:val="en-AU"/>
        </w:rPr>
      </w:pPr>
      <w:r w:rsidRPr="008B40B1">
        <w:rPr>
          <w:lang w:val="en-AU"/>
        </w:rPr>
        <w:t>There is a rich provision of training materials available including online videos in multiple languages.</w:t>
      </w:r>
    </w:p>
    <w:p w14:paraId="7994C4B5" w14:textId="77777777" w:rsidR="00B72F66" w:rsidRPr="008B40B1" w:rsidRDefault="00B72F66" w:rsidP="00B20085">
      <w:pPr>
        <w:pStyle w:val="ListBullet"/>
        <w:rPr>
          <w:lang w:val="en-AU"/>
        </w:rPr>
      </w:pPr>
      <w:r w:rsidRPr="008B40B1">
        <w:rPr>
          <w:lang w:val="en-AU"/>
        </w:rPr>
        <w:t xml:space="preserve">To download Paratext and apply for a free licence, go to Paratext.org. </w:t>
      </w:r>
    </w:p>
    <w:p w14:paraId="13DCF7A5" w14:textId="77777777" w:rsidR="00E7139E" w:rsidRPr="008B40B1" w:rsidRDefault="00E7139E" w:rsidP="00E7139E">
      <w:pPr>
        <w:pStyle w:val="BodyText"/>
        <w:rPr>
          <w:lang w:val="en-AU"/>
        </w:rPr>
      </w:pPr>
    </w:p>
    <w:p w14:paraId="4CC26F56" w14:textId="1E0F587C" w:rsidR="006B6804" w:rsidRPr="008B40B1" w:rsidRDefault="00E7139E" w:rsidP="005C4AAC">
      <w:pPr>
        <w:pStyle w:val="Heading2"/>
        <w:rPr>
          <w:lang w:val="en-AU"/>
        </w:rPr>
      </w:pPr>
      <w:r w:rsidRPr="008B40B1">
        <w:rPr>
          <w:lang w:val="en-AU"/>
        </w:rPr>
        <w:t xml:space="preserve">0.2.1a </w:t>
      </w:r>
      <w:r w:rsidR="006B6804" w:rsidRPr="008B40B1">
        <w:rPr>
          <w:lang w:val="en-AU"/>
        </w:rPr>
        <w:t>Change the interface language</w:t>
      </w:r>
    </w:p>
    <w:p w14:paraId="414DF1E5" w14:textId="0E9A59AF" w:rsidR="00B426DD" w:rsidRPr="008B40B1" w:rsidRDefault="00B426DD" w:rsidP="00B426DD">
      <w:pPr>
        <w:pStyle w:val="BodyText"/>
        <w:rPr>
          <w:lang w:val="en-AU"/>
        </w:rPr>
      </w:pPr>
      <w:r w:rsidRPr="008B40B1">
        <w:rPr>
          <w:lang w:val="en-AU"/>
        </w:rPr>
        <w:t>Paratext interface is available in many different languages.</w:t>
      </w:r>
    </w:p>
    <w:p w14:paraId="585B29DB" w14:textId="4B3AC969" w:rsidR="000F42A0" w:rsidRPr="008B40B1" w:rsidRDefault="000F42A0" w:rsidP="00B20085">
      <w:pPr>
        <w:pStyle w:val="ListBullet"/>
        <w:rPr>
          <w:lang w:val="en-AU"/>
        </w:rPr>
      </w:pPr>
      <w:r w:rsidRPr="008B40B1">
        <w:rPr>
          <w:lang w:val="en-AU"/>
        </w:rPr>
        <w:t xml:space="preserve">Click Paratext Menu </w:t>
      </w:r>
      <w:r w:rsidR="009005DD" w:rsidRPr="008B40B1">
        <w:rPr>
          <w:rStyle w:val="UserInterface"/>
          <w:lang w:val="en-AU"/>
        </w:rPr>
        <w:t>≡</w:t>
      </w:r>
      <w:r w:rsidR="009005DD" w:rsidRPr="008B40B1">
        <w:rPr>
          <w:lang w:val="en-AU"/>
        </w:rPr>
        <w:t xml:space="preserve"> </w:t>
      </w:r>
      <w:r w:rsidRPr="008B40B1">
        <w:rPr>
          <w:lang w:val="en-AU"/>
        </w:rPr>
        <w:t>&gt; under Paratext menu</w:t>
      </w:r>
      <w:r w:rsidR="006B6804" w:rsidRPr="008B40B1">
        <w:rPr>
          <w:lang w:val="en-AU"/>
        </w:rPr>
        <w:t xml:space="preserve"> &gt; </w:t>
      </w:r>
      <w:r w:rsidRPr="008B40B1">
        <w:rPr>
          <w:rStyle w:val="UserInterface"/>
          <w:lang w:val="en-AU"/>
        </w:rPr>
        <w:t xml:space="preserve">Paratext </w:t>
      </w:r>
      <w:proofErr w:type="gramStart"/>
      <w:r w:rsidRPr="008B40B1">
        <w:rPr>
          <w:rStyle w:val="UserInterface"/>
          <w:lang w:val="en-AU"/>
        </w:rPr>
        <w:t>Settings</w:t>
      </w:r>
      <w:r w:rsidRPr="008B40B1">
        <w:rPr>
          <w:lang w:val="en-AU"/>
        </w:rPr>
        <w:t xml:space="preserve"> </w:t>
      </w:r>
      <w:r w:rsidR="006B6804" w:rsidRPr="008B40B1">
        <w:rPr>
          <w:lang w:val="en-AU"/>
        </w:rPr>
        <w:t xml:space="preserve"> &gt;</w:t>
      </w:r>
      <w:proofErr w:type="gramEnd"/>
    </w:p>
    <w:p w14:paraId="5A361540" w14:textId="5AA93679" w:rsidR="006B6804" w:rsidRPr="008B40B1" w:rsidRDefault="000F42A0" w:rsidP="00B20085">
      <w:pPr>
        <w:pStyle w:val="ListBullet"/>
        <w:rPr>
          <w:lang w:val="en-AU"/>
        </w:rPr>
      </w:pPr>
      <w:r w:rsidRPr="008B40B1">
        <w:rPr>
          <w:lang w:val="en-AU"/>
        </w:rPr>
        <w:t xml:space="preserve">Dropdown </w:t>
      </w:r>
      <w:r w:rsidR="009005DD" w:rsidRPr="008B40B1">
        <w:rPr>
          <w:lang w:val="en-AU"/>
        </w:rPr>
        <w:t xml:space="preserve">the </w:t>
      </w:r>
      <w:r w:rsidRPr="008B40B1">
        <w:rPr>
          <w:lang w:val="en-AU"/>
        </w:rPr>
        <w:t xml:space="preserve">list of </w:t>
      </w:r>
      <w:r w:rsidRPr="008B40B1">
        <w:rPr>
          <w:rStyle w:val="UserInterface"/>
          <w:lang w:val="en-AU"/>
        </w:rPr>
        <w:t>Interface languages</w:t>
      </w:r>
      <w:r w:rsidRPr="008B40B1">
        <w:rPr>
          <w:lang w:val="en-AU"/>
        </w:rPr>
        <w:t xml:space="preserve"> &gt; </w:t>
      </w:r>
      <w:r w:rsidR="006B6804" w:rsidRPr="008B40B1">
        <w:rPr>
          <w:i/>
          <w:iCs/>
          <w:lang w:val="en-AU"/>
        </w:rPr>
        <w:t xml:space="preserve">Choose language </w:t>
      </w:r>
      <w:r w:rsidR="006B6804" w:rsidRPr="008B40B1">
        <w:rPr>
          <w:lang w:val="en-AU"/>
        </w:rPr>
        <w:t xml:space="preserve">&gt; </w:t>
      </w:r>
      <w:r w:rsidR="006B6804" w:rsidRPr="008B40B1">
        <w:rPr>
          <w:rStyle w:val="UserInterface"/>
          <w:lang w:val="en-AU"/>
        </w:rPr>
        <w:t>OK</w:t>
      </w:r>
    </w:p>
    <w:p w14:paraId="0BA731BD" w14:textId="3683BF4E" w:rsidR="00D93370" w:rsidRPr="008B40B1" w:rsidRDefault="00CD7A19" w:rsidP="00CD7A19">
      <w:pPr>
        <w:pStyle w:val="ImageLeft"/>
      </w:pPr>
      <w:r w:rsidRPr="008B40B1">
        <w:rPr>
          <w:noProof/>
        </w:rPr>
        <w:drawing>
          <wp:inline distT="0" distB="0" distL="0" distR="0" wp14:anchorId="774EF38A" wp14:editId="2AE1FE07">
            <wp:extent cx="2118995" cy="1316355"/>
            <wp:effectExtent l="19050" t="19050" r="14605" b="171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021ath020.png"/>
                    <pic:cNvPicPr/>
                  </pic:nvPicPr>
                  <pic:blipFill rotWithShape="1">
                    <a:blip r:embed="rId8" cstate="print">
                      <a:extLst>
                        <a:ext uri="{28A0092B-C50C-407E-A947-70E740481C1C}">
                          <a14:useLocalDpi xmlns:a14="http://schemas.microsoft.com/office/drawing/2010/main" val="0"/>
                        </a:ext>
                      </a:extLst>
                    </a:blip>
                    <a:srcRect l="27591" t="14683" r="37872" b="47127"/>
                    <a:stretch/>
                  </pic:blipFill>
                  <pic:spPr bwMode="auto">
                    <a:xfrm>
                      <a:off x="0" y="0"/>
                      <a:ext cx="2118995" cy="1316355"/>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247A503B" w14:textId="022EF143" w:rsidR="00684D4D" w:rsidRPr="008B40B1" w:rsidRDefault="00684D4D" w:rsidP="000F42A0">
      <w:pPr>
        <w:pStyle w:val="BodyText"/>
        <w:rPr>
          <w:lang w:val="en-AU"/>
        </w:rPr>
      </w:pPr>
    </w:p>
    <w:p w14:paraId="5DEA5814" w14:textId="77777777" w:rsidR="002852E0" w:rsidRPr="008B40B1" w:rsidRDefault="002852E0" w:rsidP="000F42A0">
      <w:pPr>
        <w:pStyle w:val="BodyText"/>
        <w:rPr>
          <w:lang w:val="en-AU"/>
        </w:rPr>
      </w:pPr>
    </w:p>
    <w:p w14:paraId="567FAA41" w14:textId="77777777" w:rsidR="00D93370" w:rsidRPr="008B40B1" w:rsidRDefault="00D93370" w:rsidP="000F42A0">
      <w:pPr>
        <w:pStyle w:val="BodyText"/>
        <w:rPr>
          <w:lang w:val="en-AU"/>
        </w:rPr>
      </w:pPr>
    </w:p>
    <w:p w14:paraId="67DA1E60" w14:textId="5963C3ED" w:rsidR="006B6804" w:rsidRPr="008B40B1" w:rsidRDefault="00E7139E" w:rsidP="005C4AAC">
      <w:pPr>
        <w:pStyle w:val="Heading2"/>
        <w:rPr>
          <w:lang w:val="en-AU"/>
        </w:rPr>
      </w:pPr>
      <w:r w:rsidRPr="008B40B1">
        <w:rPr>
          <w:lang w:val="en-AU"/>
        </w:rPr>
        <w:t xml:space="preserve">0.2.1b </w:t>
      </w:r>
      <w:r w:rsidR="00684D4D" w:rsidRPr="008B40B1">
        <w:rPr>
          <w:lang w:val="en-AU"/>
        </w:rPr>
        <w:t>Basics of</w:t>
      </w:r>
      <w:r w:rsidR="006B6804" w:rsidRPr="008B40B1">
        <w:rPr>
          <w:lang w:val="en-AU"/>
        </w:rPr>
        <w:t xml:space="preserve"> project/resource</w:t>
      </w:r>
    </w:p>
    <w:p w14:paraId="066125ED" w14:textId="10932FD4" w:rsidR="000A4F84" w:rsidRPr="008B40B1" w:rsidRDefault="000A4F84" w:rsidP="00A951C0">
      <w:pPr>
        <w:pStyle w:val="BodyText"/>
        <w:rPr>
          <w:lang w:val="en-AU"/>
        </w:rPr>
      </w:pPr>
      <w:r w:rsidRPr="008B40B1">
        <w:rPr>
          <w:lang w:val="en-AU"/>
        </w:rPr>
        <w:t>Paratext allows you to view several</w:t>
      </w:r>
      <w:r w:rsidR="00A951C0" w:rsidRPr="008B40B1">
        <w:rPr>
          <w:lang w:val="en-AU"/>
        </w:rPr>
        <w:t xml:space="preserve"> </w:t>
      </w:r>
      <w:r w:rsidRPr="008B40B1">
        <w:rPr>
          <w:lang w:val="en-AU"/>
        </w:rPr>
        <w:t>projects or resources at the same time.</w:t>
      </w:r>
    </w:p>
    <w:p w14:paraId="106E650A" w14:textId="1D8F0A48" w:rsidR="000A4F84" w:rsidRPr="008B40B1" w:rsidRDefault="000A4F84" w:rsidP="002852E0">
      <w:pPr>
        <w:pStyle w:val="BodyText"/>
        <w:rPr>
          <w:lang w:val="en-AU"/>
        </w:rPr>
      </w:pPr>
      <w:r w:rsidRPr="008B40B1">
        <w:rPr>
          <w:lang w:val="en-AU"/>
        </w:rPr>
        <w:t>Each project or resource is shown in a</w:t>
      </w:r>
      <w:r w:rsidR="00A951C0" w:rsidRPr="008B40B1">
        <w:rPr>
          <w:lang w:val="en-AU"/>
        </w:rPr>
        <w:t xml:space="preserve"> </w:t>
      </w:r>
      <w:r w:rsidRPr="008B40B1">
        <w:rPr>
          <w:lang w:val="en-AU"/>
        </w:rPr>
        <w:t>window, with its own title bar and menu.</w:t>
      </w:r>
      <w:r w:rsidR="001B5C81" w:rsidRPr="008B40B1">
        <w:rPr>
          <w:lang w:val="en-AU"/>
        </w:rPr>
        <w:t xml:space="preserve"> </w:t>
      </w:r>
      <w:r w:rsidR="002852E0" w:rsidRPr="008B40B1">
        <w:rPr>
          <w:lang w:val="en-AU"/>
        </w:rPr>
        <w:t>Projects can be editable but r</w:t>
      </w:r>
      <w:r w:rsidRPr="008B40B1">
        <w:rPr>
          <w:lang w:val="en-AU"/>
        </w:rPr>
        <w:t>esources are never editable.</w:t>
      </w:r>
    </w:p>
    <w:p w14:paraId="7DA61658" w14:textId="37CFF966" w:rsidR="00A951C0" w:rsidRPr="008B40B1" w:rsidRDefault="009005DD" w:rsidP="005C4AAC">
      <w:pPr>
        <w:pStyle w:val="Heading3"/>
      </w:pPr>
      <w:r w:rsidRPr="008B40B1">
        <w:t>To open a project or resource</w:t>
      </w:r>
    </w:p>
    <w:p w14:paraId="4C54BFFE" w14:textId="1C30E2B5" w:rsidR="000A4F84" w:rsidRPr="008B40B1" w:rsidRDefault="001B5C81" w:rsidP="00B20085">
      <w:pPr>
        <w:pStyle w:val="ListBullet"/>
        <w:rPr>
          <w:lang w:val="en-AU"/>
        </w:rPr>
      </w:pPr>
      <w:r w:rsidRPr="008B40B1">
        <w:rPr>
          <w:lang w:val="en-AU"/>
        </w:rPr>
        <w:t>C</w:t>
      </w:r>
      <w:r w:rsidR="000A4F84" w:rsidRPr="008B40B1">
        <w:rPr>
          <w:lang w:val="en-AU"/>
        </w:rPr>
        <w:t>lick the</w:t>
      </w:r>
      <w:r w:rsidR="00A951C0" w:rsidRPr="008B40B1">
        <w:rPr>
          <w:lang w:val="en-AU"/>
        </w:rPr>
        <w:t xml:space="preserve"> </w:t>
      </w:r>
      <w:r w:rsidR="000A4F84" w:rsidRPr="008B40B1">
        <w:rPr>
          <w:rStyle w:val="UserInterface"/>
          <w:lang w:val="en-AU"/>
        </w:rPr>
        <w:t>main Paratext menu</w:t>
      </w:r>
      <w:r w:rsidR="009005DD" w:rsidRPr="008B40B1">
        <w:rPr>
          <w:rStyle w:val="UserInterface"/>
          <w:lang w:val="en-AU"/>
        </w:rPr>
        <w:t xml:space="preserve"> </w:t>
      </w:r>
      <w:r w:rsidR="009005DD" w:rsidRPr="008B40B1">
        <w:rPr>
          <w:rStyle w:val="UserInterface"/>
          <w:rFonts w:ascii="Calibri" w:hAnsi="Calibri" w:cs="Calibri"/>
          <w:lang w:val="en-AU"/>
        </w:rPr>
        <w:t>≡</w:t>
      </w:r>
      <w:r w:rsidR="000A4F84" w:rsidRPr="008B40B1">
        <w:rPr>
          <w:lang w:val="en-AU"/>
        </w:rPr>
        <w:t xml:space="preserve">, and then click </w:t>
      </w:r>
      <w:r w:rsidR="000A4F84" w:rsidRPr="008B40B1">
        <w:rPr>
          <w:rStyle w:val="UserInterface"/>
          <w:lang w:val="en-AU"/>
        </w:rPr>
        <w:t>Open</w:t>
      </w:r>
      <w:r w:rsidR="000A4F84" w:rsidRPr="008B40B1">
        <w:rPr>
          <w:lang w:val="en-AU"/>
        </w:rPr>
        <w:t>.</w:t>
      </w:r>
    </w:p>
    <w:p w14:paraId="0A74B33F" w14:textId="46F8AB5E" w:rsidR="000A4F84" w:rsidRPr="008B40B1" w:rsidRDefault="000A4F84" w:rsidP="00B20085">
      <w:pPr>
        <w:pStyle w:val="ListResult"/>
        <w:rPr>
          <w:lang w:val="en-AU"/>
        </w:rPr>
      </w:pPr>
      <w:r w:rsidRPr="008B40B1">
        <w:rPr>
          <w:lang w:val="en-AU"/>
        </w:rPr>
        <w:t>The Open Project/Resource</w:t>
      </w:r>
      <w:r w:rsidR="00A951C0" w:rsidRPr="008B40B1">
        <w:rPr>
          <w:lang w:val="en-AU"/>
        </w:rPr>
        <w:t xml:space="preserve"> </w:t>
      </w:r>
      <w:r w:rsidRPr="008B40B1">
        <w:rPr>
          <w:lang w:val="en-AU"/>
        </w:rPr>
        <w:t>dialog box appears.</w:t>
      </w:r>
      <w:r w:rsidR="000E19A4" w:rsidRPr="008B40B1">
        <w:rPr>
          <w:lang w:val="en-AU"/>
        </w:rPr>
        <w:t xml:space="preserve"> </w:t>
      </w:r>
    </w:p>
    <w:p w14:paraId="6F7A1AD2" w14:textId="77777777" w:rsidR="00CD7A19" w:rsidRDefault="000E19A4" w:rsidP="00CD7A19">
      <w:pPr>
        <w:pStyle w:val="ImageLeft"/>
      </w:pPr>
      <w:r w:rsidRPr="008B40B1">
        <w:rPr>
          <w:noProof/>
        </w:rPr>
        <w:lastRenderedPageBreak/>
        <w:drawing>
          <wp:inline distT="0" distB="0" distL="0" distR="0" wp14:anchorId="732E17E0" wp14:editId="38174D6A">
            <wp:extent cx="2372360" cy="1896110"/>
            <wp:effectExtent l="19050" t="19050" r="27940" b="279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72360" cy="1896110"/>
                    </a:xfrm>
                    <a:prstGeom prst="rect">
                      <a:avLst/>
                    </a:prstGeom>
                    <a:ln w="9525">
                      <a:solidFill>
                        <a:schemeClr val="tx1"/>
                      </a:solidFill>
                    </a:ln>
                  </pic:spPr>
                </pic:pic>
              </a:graphicData>
            </a:graphic>
          </wp:inline>
        </w:drawing>
      </w:r>
    </w:p>
    <w:p w14:paraId="75A76272" w14:textId="24A8816E" w:rsidR="001B5C81" w:rsidRPr="008B40B1" w:rsidRDefault="001B5C81" w:rsidP="00B20085">
      <w:pPr>
        <w:pStyle w:val="ListBullet"/>
        <w:rPr>
          <w:lang w:val="en-AU"/>
        </w:rPr>
      </w:pPr>
      <w:r w:rsidRPr="008B40B1">
        <w:rPr>
          <w:lang w:val="en-AU"/>
        </w:rPr>
        <w:t>Filter or search for the files you want</w:t>
      </w:r>
    </w:p>
    <w:p w14:paraId="5846F431" w14:textId="77777777" w:rsidR="001B5C81" w:rsidRPr="008B40B1" w:rsidRDefault="000A4F84" w:rsidP="00B20085">
      <w:pPr>
        <w:pStyle w:val="ListBullet"/>
        <w:rPr>
          <w:lang w:val="en-AU"/>
        </w:rPr>
      </w:pPr>
      <w:r w:rsidRPr="008B40B1">
        <w:rPr>
          <w:lang w:val="en-AU"/>
        </w:rPr>
        <w:t>The row of buttons along</w:t>
      </w:r>
      <w:r w:rsidR="00A951C0" w:rsidRPr="008B40B1">
        <w:rPr>
          <w:lang w:val="en-AU"/>
        </w:rPr>
        <w:t xml:space="preserve"> </w:t>
      </w:r>
      <w:r w:rsidRPr="008B40B1">
        <w:rPr>
          <w:lang w:val="en-AU"/>
        </w:rPr>
        <w:t xml:space="preserve">the top allows you to </w:t>
      </w:r>
      <w:r w:rsidRPr="008B40B1">
        <w:rPr>
          <w:rStyle w:val="UserInterface"/>
          <w:lang w:val="en-AU"/>
        </w:rPr>
        <w:t>filter</w:t>
      </w:r>
      <w:r w:rsidR="00A951C0" w:rsidRPr="008B40B1">
        <w:rPr>
          <w:lang w:val="en-AU"/>
        </w:rPr>
        <w:t xml:space="preserve"> </w:t>
      </w:r>
      <w:r w:rsidRPr="008B40B1">
        <w:rPr>
          <w:lang w:val="en-AU"/>
        </w:rPr>
        <w:t>which types of files you see</w:t>
      </w:r>
      <w:r w:rsidR="00A951C0" w:rsidRPr="008B40B1">
        <w:rPr>
          <w:lang w:val="en-AU"/>
        </w:rPr>
        <w:t xml:space="preserve"> </w:t>
      </w:r>
      <w:r w:rsidRPr="008B40B1">
        <w:rPr>
          <w:lang w:val="en-AU"/>
        </w:rPr>
        <w:t>displayed in the list below.</w:t>
      </w:r>
    </w:p>
    <w:p w14:paraId="0CB8B153" w14:textId="4835728A" w:rsidR="000A4F84" w:rsidRPr="008B40B1" w:rsidRDefault="000E19A4" w:rsidP="00B20085">
      <w:pPr>
        <w:pStyle w:val="ListBullet"/>
        <w:rPr>
          <w:lang w:val="en-AU"/>
        </w:rPr>
      </w:pPr>
      <w:r w:rsidRPr="008B40B1">
        <w:rPr>
          <w:lang w:val="en-AU"/>
        </w:rPr>
        <w:t>Alternatively,</w:t>
      </w:r>
      <w:r w:rsidR="000A4F84" w:rsidRPr="008B40B1">
        <w:rPr>
          <w:lang w:val="en-AU"/>
        </w:rPr>
        <w:t xml:space="preserve"> you can use the </w:t>
      </w:r>
      <w:r w:rsidR="000A4F84" w:rsidRPr="008B40B1">
        <w:rPr>
          <w:rStyle w:val="UserInterface"/>
          <w:lang w:val="en-AU"/>
        </w:rPr>
        <w:t>search</w:t>
      </w:r>
      <w:r w:rsidR="00A951C0" w:rsidRPr="008B40B1">
        <w:rPr>
          <w:rStyle w:val="UserInterface"/>
          <w:lang w:val="en-AU"/>
        </w:rPr>
        <w:t xml:space="preserve"> </w:t>
      </w:r>
      <w:r w:rsidR="000A4F84" w:rsidRPr="008B40B1">
        <w:rPr>
          <w:rStyle w:val="UserInterface"/>
          <w:lang w:val="en-AU"/>
        </w:rPr>
        <w:t>box</w:t>
      </w:r>
      <w:r w:rsidR="000A4F84" w:rsidRPr="008B40B1">
        <w:rPr>
          <w:lang w:val="en-AU"/>
        </w:rPr>
        <w:t xml:space="preserve"> to find the file you need to open.</w:t>
      </w:r>
    </w:p>
    <w:p w14:paraId="4D498D1D" w14:textId="77777777" w:rsidR="001B5C81" w:rsidRPr="008B40B1" w:rsidRDefault="000A4F84" w:rsidP="00B20085">
      <w:pPr>
        <w:pStyle w:val="ListBullet"/>
        <w:rPr>
          <w:lang w:val="en-AU"/>
        </w:rPr>
      </w:pPr>
      <w:r w:rsidRPr="008B40B1">
        <w:rPr>
          <w:lang w:val="en-AU"/>
        </w:rPr>
        <w:t xml:space="preserve">To open a file, </w:t>
      </w:r>
    </w:p>
    <w:p w14:paraId="1A58EECA" w14:textId="6A072EAE" w:rsidR="001B5C81" w:rsidRPr="008B40B1" w:rsidRDefault="0006419C" w:rsidP="00FF0B89">
      <w:pPr>
        <w:pStyle w:val="ListBullet2"/>
        <w:rPr>
          <w:lang w:val="en-AU"/>
        </w:rPr>
      </w:pPr>
      <w:r w:rsidRPr="008B40B1">
        <w:rPr>
          <w:lang w:val="en-AU"/>
        </w:rPr>
        <w:t>C</w:t>
      </w:r>
      <w:r w:rsidR="000A4F84" w:rsidRPr="008B40B1">
        <w:rPr>
          <w:lang w:val="en-AU"/>
        </w:rPr>
        <w:t xml:space="preserve">lick </w:t>
      </w:r>
      <w:r w:rsidR="001B5C81" w:rsidRPr="008B40B1">
        <w:rPr>
          <w:lang w:val="en-AU"/>
        </w:rPr>
        <w:t>the filename in the list</w:t>
      </w:r>
    </w:p>
    <w:p w14:paraId="357ADD44" w14:textId="486857F8" w:rsidR="001B5C81" w:rsidRPr="008B40B1" w:rsidRDefault="001B5C81" w:rsidP="00FF0B89">
      <w:pPr>
        <w:pStyle w:val="ListBullet2"/>
        <w:rPr>
          <w:lang w:val="en-AU"/>
        </w:rPr>
      </w:pPr>
      <w:r w:rsidRPr="008B40B1">
        <w:rPr>
          <w:lang w:val="en-AU"/>
        </w:rPr>
        <w:t>Choose the type of window</w:t>
      </w:r>
      <w:r w:rsidR="004675E4" w:rsidRPr="008B40B1">
        <w:rPr>
          <w:lang w:val="en-AU"/>
        </w:rPr>
        <w:t xml:space="preserve"> (</w:t>
      </w:r>
      <w:r w:rsidR="00064F30" w:rsidRPr="008B40B1">
        <w:rPr>
          <w:lang w:val="en-AU"/>
        </w:rPr>
        <w:t xml:space="preserve">panel, </w:t>
      </w:r>
      <w:r w:rsidR="004675E4" w:rsidRPr="008B40B1">
        <w:rPr>
          <w:lang w:val="en-AU"/>
        </w:rPr>
        <w:t xml:space="preserve">tab, </w:t>
      </w:r>
      <w:r w:rsidR="00064F30" w:rsidRPr="008B40B1">
        <w:rPr>
          <w:lang w:val="en-AU"/>
        </w:rPr>
        <w:t xml:space="preserve">floating window, </w:t>
      </w:r>
      <w:proofErr w:type="spellStart"/>
      <w:r w:rsidR="00064F30" w:rsidRPr="008B40B1">
        <w:rPr>
          <w:lang w:val="en-AU"/>
        </w:rPr>
        <w:t>etc</w:t>
      </w:r>
      <w:proofErr w:type="spellEnd"/>
      <w:r w:rsidR="004675E4" w:rsidRPr="008B40B1">
        <w:rPr>
          <w:lang w:val="en-AU"/>
        </w:rPr>
        <w:t>)</w:t>
      </w:r>
    </w:p>
    <w:p w14:paraId="149328E3" w14:textId="44C68E30" w:rsidR="000A4F84" w:rsidRPr="008B40B1" w:rsidRDefault="0006419C" w:rsidP="00FF0B89">
      <w:pPr>
        <w:pStyle w:val="ListBullet2"/>
        <w:rPr>
          <w:lang w:val="en-AU"/>
        </w:rPr>
      </w:pPr>
      <w:r w:rsidRPr="008B40B1">
        <w:rPr>
          <w:lang w:val="en-AU"/>
        </w:rPr>
        <w:t>C</w:t>
      </w:r>
      <w:r w:rsidR="000A4F84" w:rsidRPr="008B40B1">
        <w:rPr>
          <w:lang w:val="en-AU"/>
        </w:rPr>
        <w:t xml:space="preserve">lick </w:t>
      </w:r>
      <w:r w:rsidR="000A4F84" w:rsidRPr="008B40B1">
        <w:rPr>
          <w:rStyle w:val="UserInterface"/>
          <w:lang w:val="en-AU"/>
        </w:rPr>
        <w:t>OK</w:t>
      </w:r>
      <w:r w:rsidR="000A4F84" w:rsidRPr="008B40B1">
        <w:rPr>
          <w:lang w:val="en-AU"/>
        </w:rPr>
        <w:t>.</w:t>
      </w:r>
    </w:p>
    <w:p w14:paraId="6C9455F8" w14:textId="77777777" w:rsidR="000A4F84" w:rsidRPr="008B40B1" w:rsidRDefault="000A4F84" w:rsidP="00B20085">
      <w:pPr>
        <w:pStyle w:val="ListResult"/>
        <w:rPr>
          <w:lang w:val="en-AU"/>
        </w:rPr>
      </w:pPr>
      <w:r w:rsidRPr="008B40B1">
        <w:rPr>
          <w:lang w:val="en-AU"/>
        </w:rPr>
        <w:t>A new window opens.</w:t>
      </w:r>
    </w:p>
    <w:p w14:paraId="47556291" w14:textId="1EA4960E" w:rsidR="000A4F84" w:rsidRPr="008B40B1" w:rsidRDefault="000A4F84" w:rsidP="004675E4">
      <w:pPr>
        <w:pStyle w:val="BodyText"/>
        <w:rPr>
          <w:lang w:val="en-AU"/>
        </w:rPr>
      </w:pPr>
      <w:r w:rsidRPr="008B40B1">
        <w:rPr>
          <w:lang w:val="en-AU"/>
        </w:rPr>
        <w:t>When you start Paratext it</w:t>
      </w:r>
      <w:r w:rsidR="00A951C0" w:rsidRPr="008B40B1">
        <w:rPr>
          <w:lang w:val="en-AU"/>
        </w:rPr>
        <w:t xml:space="preserve"> </w:t>
      </w:r>
      <w:r w:rsidRPr="008B40B1">
        <w:rPr>
          <w:lang w:val="en-AU"/>
        </w:rPr>
        <w:t>will re-open the projects and</w:t>
      </w:r>
      <w:r w:rsidR="00A951C0" w:rsidRPr="008B40B1">
        <w:rPr>
          <w:lang w:val="en-AU"/>
        </w:rPr>
        <w:t xml:space="preserve"> </w:t>
      </w:r>
      <w:r w:rsidRPr="008B40B1">
        <w:rPr>
          <w:lang w:val="en-AU"/>
        </w:rPr>
        <w:t>resources you had open</w:t>
      </w:r>
      <w:r w:rsidR="00A951C0" w:rsidRPr="008B40B1">
        <w:rPr>
          <w:lang w:val="en-AU"/>
        </w:rPr>
        <w:t xml:space="preserve"> </w:t>
      </w:r>
      <w:r w:rsidRPr="008B40B1">
        <w:rPr>
          <w:lang w:val="en-AU"/>
        </w:rPr>
        <w:t>when you last closed Paratext.</w:t>
      </w:r>
      <w:r w:rsidR="004675E4" w:rsidRPr="008B40B1">
        <w:rPr>
          <w:lang w:val="en-AU"/>
        </w:rPr>
        <w:t xml:space="preserve"> </w:t>
      </w:r>
      <w:r w:rsidRPr="008B40B1">
        <w:rPr>
          <w:lang w:val="en-AU"/>
        </w:rPr>
        <w:t>It also places your cursor in the</w:t>
      </w:r>
      <w:r w:rsidR="00A951C0" w:rsidRPr="008B40B1">
        <w:rPr>
          <w:lang w:val="en-AU"/>
        </w:rPr>
        <w:t xml:space="preserve"> </w:t>
      </w:r>
      <w:r w:rsidRPr="008B40B1">
        <w:rPr>
          <w:lang w:val="en-AU"/>
        </w:rPr>
        <w:t>verse where you last had your cursor.</w:t>
      </w:r>
    </w:p>
    <w:p w14:paraId="2D3E2352" w14:textId="42FA1F0F" w:rsidR="004675E4" w:rsidRPr="008B40B1" w:rsidRDefault="00E7139E" w:rsidP="005C4AAC">
      <w:pPr>
        <w:pStyle w:val="Heading2"/>
        <w:rPr>
          <w:lang w:val="en-AU"/>
        </w:rPr>
      </w:pPr>
      <w:r w:rsidRPr="008B40B1">
        <w:rPr>
          <w:lang w:val="en-AU"/>
        </w:rPr>
        <w:t xml:space="preserve">0.2.1.1 </w:t>
      </w:r>
      <w:r w:rsidR="004675E4" w:rsidRPr="008B40B1">
        <w:rPr>
          <w:lang w:val="en-AU"/>
        </w:rPr>
        <w:t>Finding Menu items</w:t>
      </w:r>
    </w:p>
    <w:p w14:paraId="27B9CFCD" w14:textId="41B46653" w:rsidR="002F4ABE" w:rsidRDefault="002F4ABE" w:rsidP="00152FEC">
      <w:pPr>
        <w:pStyle w:val="BodyText"/>
        <w:rPr>
          <w:noProof/>
          <w:lang w:val="en-AU"/>
        </w:rPr>
      </w:pPr>
      <w:r w:rsidRPr="008B40B1">
        <w:rPr>
          <w:lang w:val="en-AU"/>
        </w:rPr>
        <w:t>Remember there are two menus – one for all of Paratext and the second for any project window or pane.</w:t>
      </w:r>
      <w:r w:rsidR="000E19A4" w:rsidRPr="008B40B1">
        <w:rPr>
          <w:noProof/>
          <w:lang w:val="en-AU"/>
        </w:rPr>
        <w:t xml:space="preserve"> </w:t>
      </w:r>
    </w:p>
    <w:p w14:paraId="40C6566B" w14:textId="2834FC84" w:rsidR="00152FEC" w:rsidRPr="008B40B1" w:rsidRDefault="00152FEC" w:rsidP="00152FEC">
      <w:pPr>
        <w:pStyle w:val="BodyText"/>
        <w:rPr>
          <w:lang w:val="en-AU"/>
        </w:rPr>
      </w:pPr>
      <w:r w:rsidRPr="008B40B1">
        <w:rPr>
          <w:noProof/>
          <w:lang w:val="en-US"/>
        </w:rPr>
        <w:drawing>
          <wp:inline distT="0" distB="0" distL="0" distR="0" wp14:anchorId="13C82C99" wp14:editId="0163987E">
            <wp:extent cx="1320800" cy="8128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320800" cy="812800"/>
                    </a:xfrm>
                    <a:prstGeom prst="rect">
                      <a:avLst/>
                    </a:prstGeom>
                  </pic:spPr>
                </pic:pic>
              </a:graphicData>
            </a:graphic>
          </wp:inline>
        </w:drawing>
      </w:r>
    </w:p>
    <w:p w14:paraId="19226355" w14:textId="06423309" w:rsidR="002F4ABE" w:rsidRPr="008B40B1" w:rsidRDefault="00B426DD" w:rsidP="002F4ABE">
      <w:pPr>
        <w:pStyle w:val="BodyText"/>
        <w:rPr>
          <w:lang w:val="en-AU"/>
        </w:rPr>
      </w:pPr>
      <w:r w:rsidRPr="008B40B1">
        <w:rPr>
          <w:lang w:val="en-AU"/>
        </w:rPr>
        <w:t>T</w:t>
      </w:r>
      <w:r w:rsidR="002F4ABE" w:rsidRPr="008B40B1">
        <w:rPr>
          <w:lang w:val="en-AU"/>
        </w:rPr>
        <w:t>here are three other things to know about the menus:</w:t>
      </w:r>
    </w:p>
    <w:p w14:paraId="4CEDF625" w14:textId="544058C7" w:rsidR="002F4ABE" w:rsidRPr="008B40B1" w:rsidRDefault="002F4ABE" w:rsidP="00152FEC">
      <w:pPr>
        <w:pStyle w:val="ListProcedure"/>
        <w:rPr>
          <w:lang w:val="en-AU"/>
        </w:rPr>
      </w:pPr>
      <w:r w:rsidRPr="008B40B1">
        <w:rPr>
          <w:lang w:val="en-AU"/>
        </w:rPr>
        <w:lastRenderedPageBreak/>
        <w:t>Not just projects and resources, but other windows have their own menus</w:t>
      </w:r>
    </w:p>
    <w:p w14:paraId="6940538E" w14:textId="08CB7E6F" w:rsidR="002F4ABE" w:rsidRPr="008B40B1" w:rsidRDefault="002F4ABE" w:rsidP="00152FEC">
      <w:pPr>
        <w:pStyle w:val="ListProcedure"/>
        <w:rPr>
          <w:lang w:val="en-AU"/>
        </w:rPr>
      </w:pPr>
      <w:r w:rsidRPr="008B40B1">
        <w:rPr>
          <w:lang w:val="en-AU"/>
        </w:rPr>
        <w:t>T</w:t>
      </w:r>
      <w:r w:rsidR="009005DD" w:rsidRPr="008B40B1">
        <w:rPr>
          <w:lang w:val="en-AU"/>
        </w:rPr>
        <w:t>here are t</w:t>
      </w:r>
      <w:r w:rsidRPr="008B40B1">
        <w:rPr>
          <w:lang w:val="en-AU"/>
        </w:rPr>
        <w:t xml:space="preserve">wo sets of menus – standard and full. </w:t>
      </w:r>
    </w:p>
    <w:p w14:paraId="2CD3D56B" w14:textId="5FC2978E" w:rsidR="002F4ABE" w:rsidRPr="008B40B1" w:rsidRDefault="002F4ABE" w:rsidP="00FF0B89">
      <w:pPr>
        <w:pStyle w:val="ListBullet2"/>
        <w:rPr>
          <w:lang w:val="en-AU"/>
        </w:rPr>
      </w:pPr>
      <w:r w:rsidRPr="008B40B1">
        <w:rPr>
          <w:lang w:val="en-AU"/>
        </w:rPr>
        <w:t>A standard menu can be expanded by clicking on wedge at the bottom.</w:t>
      </w:r>
    </w:p>
    <w:p w14:paraId="4FB67D00" w14:textId="09F6DD93" w:rsidR="002F4ABE" w:rsidRPr="008B40B1" w:rsidRDefault="002F4ABE" w:rsidP="00152FEC">
      <w:pPr>
        <w:pStyle w:val="ListProcedure"/>
        <w:rPr>
          <w:lang w:val="en-AU"/>
        </w:rPr>
      </w:pPr>
      <w:r w:rsidRPr="008B40B1">
        <w:rPr>
          <w:lang w:val="en-AU"/>
        </w:rPr>
        <w:t>You can search for menu commands</w:t>
      </w:r>
    </w:p>
    <w:p w14:paraId="15BDD7D0" w14:textId="77777777" w:rsidR="00152FEC" w:rsidRDefault="002F4ABE" w:rsidP="00FF0B89">
      <w:pPr>
        <w:pStyle w:val="ListBullet2"/>
        <w:rPr>
          <w:lang w:val="en-AU"/>
        </w:rPr>
      </w:pPr>
      <w:r w:rsidRPr="008B40B1">
        <w:rPr>
          <w:lang w:val="en-AU"/>
        </w:rPr>
        <w:t>Click on search box, type command</w:t>
      </w:r>
    </w:p>
    <w:p w14:paraId="59395247" w14:textId="72B49B7C" w:rsidR="002F4ABE" w:rsidRPr="008B40B1" w:rsidRDefault="000E19A4" w:rsidP="007D6B67">
      <w:pPr>
        <w:pStyle w:val="ImageLeft"/>
      </w:pPr>
      <w:r w:rsidRPr="008B40B1">
        <w:rPr>
          <w:noProof/>
        </w:rPr>
        <w:drawing>
          <wp:inline distT="0" distB="0" distL="0" distR="0" wp14:anchorId="4A1CAE79" wp14:editId="65AB1A4B">
            <wp:extent cx="2863997" cy="266714"/>
            <wp:effectExtent l="19050" t="19050" r="12700" b="190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63997" cy="266714"/>
                    </a:xfrm>
                    <a:prstGeom prst="rect">
                      <a:avLst/>
                    </a:prstGeom>
                    <a:ln w="9525">
                      <a:solidFill>
                        <a:schemeClr val="tx1"/>
                      </a:solidFill>
                    </a:ln>
                  </pic:spPr>
                </pic:pic>
              </a:graphicData>
            </a:graphic>
          </wp:inline>
        </w:drawing>
      </w:r>
    </w:p>
    <w:p w14:paraId="1DA16997" w14:textId="36FD1FF3" w:rsidR="002F4ABE" w:rsidRPr="008B40B1" w:rsidRDefault="002F4ABE" w:rsidP="00FF0B89">
      <w:pPr>
        <w:pStyle w:val="ListBullet2"/>
        <w:rPr>
          <w:lang w:val="en-AU"/>
        </w:rPr>
      </w:pPr>
      <w:r w:rsidRPr="008B40B1">
        <w:rPr>
          <w:lang w:val="en-AU"/>
        </w:rPr>
        <w:t>Click on the desired command in results list</w:t>
      </w:r>
    </w:p>
    <w:p w14:paraId="3AFFAF5C" w14:textId="77777777" w:rsidR="00152FEC" w:rsidRDefault="000E19A4" w:rsidP="007D6B67">
      <w:pPr>
        <w:pStyle w:val="ImageLeft"/>
      </w:pPr>
      <w:r w:rsidRPr="008B40B1">
        <w:rPr>
          <w:noProof/>
        </w:rPr>
        <w:drawing>
          <wp:inline distT="0" distB="0" distL="0" distR="0" wp14:anchorId="20C5C7B9" wp14:editId="3DEC18CA">
            <wp:extent cx="2419350" cy="85026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19350" cy="850265"/>
                    </a:xfrm>
                    <a:prstGeom prst="rect">
                      <a:avLst/>
                    </a:prstGeom>
                  </pic:spPr>
                </pic:pic>
              </a:graphicData>
            </a:graphic>
          </wp:inline>
        </w:drawing>
      </w:r>
    </w:p>
    <w:p w14:paraId="50DCC3C3" w14:textId="6DE666B9" w:rsidR="002F4ABE" w:rsidRPr="008B40B1" w:rsidRDefault="002F4ABE" w:rsidP="002F4ABE">
      <w:pPr>
        <w:pStyle w:val="BodyText"/>
        <w:rPr>
          <w:lang w:val="en-AU"/>
        </w:rPr>
      </w:pPr>
      <w:r w:rsidRPr="008B40B1">
        <w:rPr>
          <w:lang w:val="en-AU"/>
        </w:rPr>
        <w:t>The menu search works even if you are in standard menus and the command you are searching is normally hidden.</w:t>
      </w:r>
      <w:r w:rsidR="000E19A4" w:rsidRPr="008B40B1">
        <w:rPr>
          <w:noProof/>
          <w:lang w:val="en-AU"/>
        </w:rPr>
        <w:t xml:space="preserve"> </w:t>
      </w:r>
    </w:p>
    <w:p w14:paraId="64A9B63B" w14:textId="20507104" w:rsidR="002F4ABE" w:rsidRPr="008B40B1" w:rsidRDefault="002F4ABE" w:rsidP="002F4ABE">
      <w:pPr>
        <w:pStyle w:val="BodyText"/>
        <w:rPr>
          <w:lang w:val="en-AU"/>
        </w:rPr>
      </w:pPr>
      <w:r w:rsidRPr="008B40B1">
        <w:rPr>
          <w:lang w:val="en-AU"/>
        </w:rPr>
        <w:t>The same search also shows help topics.</w:t>
      </w:r>
    </w:p>
    <w:p w14:paraId="2F899623" w14:textId="5F7CE5FC" w:rsidR="004675E4" w:rsidRPr="008B40B1" w:rsidRDefault="004675E4" w:rsidP="004675E4">
      <w:pPr>
        <w:pStyle w:val="BodyText"/>
        <w:rPr>
          <w:lang w:val="en-AU"/>
        </w:rPr>
      </w:pPr>
    </w:p>
    <w:p w14:paraId="76AC9200" w14:textId="00C3AA83" w:rsidR="00D63DFA" w:rsidRPr="008B40B1" w:rsidRDefault="00E7139E" w:rsidP="005C4AAC">
      <w:pPr>
        <w:pStyle w:val="Heading2"/>
        <w:rPr>
          <w:lang w:val="en-AU"/>
        </w:rPr>
      </w:pPr>
      <w:r w:rsidRPr="008B40B1">
        <w:rPr>
          <w:lang w:val="en-AU"/>
        </w:rPr>
        <w:t xml:space="preserve">0.2.1c </w:t>
      </w:r>
      <w:r w:rsidR="006B6804" w:rsidRPr="008B40B1">
        <w:rPr>
          <w:lang w:val="en-AU"/>
        </w:rPr>
        <w:t>Arrange windows</w:t>
      </w:r>
    </w:p>
    <w:p w14:paraId="2A754FD3" w14:textId="7A248B8E" w:rsidR="00064F30" w:rsidRDefault="00064F30" w:rsidP="00064F30">
      <w:pPr>
        <w:pStyle w:val="BodyText"/>
        <w:rPr>
          <w:lang w:val="en-AU"/>
        </w:rPr>
      </w:pPr>
      <w:r w:rsidRPr="008B40B1">
        <w:rPr>
          <w:lang w:val="en-AU"/>
        </w:rPr>
        <w:t xml:space="preserve">A window within Paratext can be configured to be shown as a panel, a tab, an </w:t>
      </w:r>
      <w:proofErr w:type="spellStart"/>
      <w:r w:rsidRPr="008B40B1">
        <w:rPr>
          <w:lang w:val="en-AU"/>
        </w:rPr>
        <w:t>autohide</w:t>
      </w:r>
      <w:proofErr w:type="spellEnd"/>
      <w:r w:rsidRPr="008B40B1">
        <w:rPr>
          <w:lang w:val="en-AU"/>
        </w:rPr>
        <w:t xml:space="preserve"> window or a floating window. </w:t>
      </w:r>
    </w:p>
    <w:p w14:paraId="670AC630" w14:textId="77777777" w:rsidR="00152FEC" w:rsidRPr="008B40B1" w:rsidRDefault="00152FEC" w:rsidP="00064F30">
      <w:pPr>
        <w:pStyle w:val="BodyText"/>
        <w:rPr>
          <w:lang w:val="en-AU"/>
        </w:rPr>
      </w:pPr>
    </w:p>
    <w:p w14:paraId="3775B808" w14:textId="16D20DB0" w:rsidR="00FE170D" w:rsidRPr="008B40B1" w:rsidRDefault="00FE170D" w:rsidP="00FE170D">
      <w:pPr>
        <w:pStyle w:val="BodyText"/>
        <w:ind w:left="720" w:hanging="720"/>
        <w:rPr>
          <w:lang w:val="en-AU"/>
        </w:rPr>
      </w:pPr>
      <w:r w:rsidRPr="008B40B1">
        <w:rPr>
          <w:b/>
          <w:bCs/>
          <w:lang w:val="en-AU"/>
        </w:rPr>
        <w:t>Open a window</w:t>
      </w:r>
      <w:r w:rsidRPr="008B40B1">
        <w:rPr>
          <w:lang w:val="en-AU"/>
        </w:rPr>
        <w:t xml:space="preserve"> as a specific type: In the Open Project/resource dialog box, use the </w:t>
      </w:r>
      <w:r w:rsidRPr="008B40B1">
        <w:rPr>
          <w:rStyle w:val="UserInterface"/>
          <w:lang w:val="en-AU"/>
        </w:rPr>
        <w:t>Open as</w:t>
      </w:r>
      <w:r w:rsidRPr="008B40B1">
        <w:rPr>
          <w:lang w:val="en-AU"/>
        </w:rPr>
        <w:t xml:space="preserve"> dropdown. </w:t>
      </w:r>
    </w:p>
    <w:p w14:paraId="734977B0" w14:textId="7772E0CC" w:rsidR="00064F30" w:rsidRPr="008B40B1" w:rsidRDefault="00064F30" w:rsidP="009005DD">
      <w:pPr>
        <w:pStyle w:val="BodyText"/>
        <w:ind w:left="720" w:hanging="720"/>
        <w:rPr>
          <w:lang w:val="en-AU"/>
        </w:rPr>
      </w:pPr>
      <w:r w:rsidRPr="008B40B1">
        <w:rPr>
          <w:b/>
          <w:bCs/>
          <w:lang w:val="en-AU"/>
        </w:rPr>
        <w:t>Re-arrange</w:t>
      </w:r>
      <w:r w:rsidRPr="008B40B1">
        <w:rPr>
          <w:lang w:val="en-AU"/>
        </w:rPr>
        <w:t xml:space="preserve">: </w:t>
      </w:r>
      <w:r w:rsidR="0006419C" w:rsidRPr="008B40B1">
        <w:rPr>
          <w:lang w:val="en-AU"/>
        </w:rPr>
        <w:t xml:space="preserve">Click on </w:t>
      </w:r>
      <w:proofErr w:type="spellStart"/>
      <w:r w:rsidR="0006419C" w:rsidRPr="008B40B1">
        <w:rPr>
          <w:lang w:val="en-AU"/>
        </w:rPr>
        <w:t>titlebar</w:t>
      </w:r>
      <w:proofErr w:type="spellEnd"/>
      <w:r w:rsidR="0006419C" w:rsidRPr="008B40B1">
        <w:rPr>
          <w:lang w:val="en-AU"/>
        </w:rPr>
        <w:t xml:space="preserve"> and drag</w:t>
      </w:r>
      <w:r w:rsidRPr="008B40B1">
        <w:rPr>
          <w:lang w:val="en-AU"/>
        </w:rPr>
        <w:t xml:space="preserve"> panels </w:t>
      </w:r>
      <w:r w:rsidR="0006419C" w:rsidRPr="008B40B1">
        <w:rPr>
          <w:lang w:val="en-AU"/>
        </w:rPr>
        <w:t>to</w:t>
      </w:r>
      <w:r w:rsidRPr="008B40B1">
        <w:rPr>
          <w:lang w:val="en-AU"/>
        </w:rPr>
        <w:t xml:space="preserve"> re-arrange them</w:t>
      </w:r>
      <w:r w:rsidR="0006419C" w:rsidRPr="008B40B1">
        <w:rPr>
          <w:lang w:val="en-AU"/>
        </w:rPr>
        <w:t>, release mouse when blue box in the desired position.</w:t>
      </w:r>
      <w:r w:rsidRPr="008B40B1">
        <w:rPr>
          <w:lang w:val="en-AU"/>
        </w:rPr>
        <w:t xml:space="preserve"> </w:t>
      </w:r>
      <w:r w:rsidR="009005DD" w:rsidRPr="008B40B1">
        <w:rPr>
          <w:lang w:val="en-AU"/>
        </w:rPr>
        <w:t xml:space="preserve"> </w:t>
      </w:r>
      <w:r w:rsidRPr="008B40B1">
        <w:rPr>
          <w:lang w:val="en-AU"/>
        </w:rPr>
        <w:t xml:space="preserve">The blue box shows the space a panel being dragged will move to. </w:t>
      </w:r>
    </w:p>
    <w:p w14:paraId="64819871" w14:textId="198DF887" w:rsidR="00064F30" w:rsidRPr="008B40B1" w:rsidRDefault="00064F30" w:rsidP="00064F30">
      <w:pPr>
        <w:pStyle w:val="BodyText"/>
        <w:ind w:left="720" w:hanging="720"/>
        <w:rPr>
          <w:lang w:val="en-AU"/>
        </w:rPr>
      </w:pPr>
      <w:r w:rsidRPr="008B40B1">
        <w:rPr>
          <w:b/>
          <w:bCs/>
          <w:lang w:val="en-AU"/>
        </w:rPr>
        <w:t>Resize</w:t>
      </w:r>
      <w:r w:rsidRPr="008B40B1">
        <w:rPr>
          <w:lang w:val="en-AU"/>
        </w:rPr>
        <w:t xml:space="preserve">: Windows can be resized by dragging the borders. </w:t>
      </w:r>
    </w:p>
    <w:p w14:paraId="5AC20A7B" w14:textId="7710FAA2" w:rsidR="00064F30" w:rsidRPr="008B40B1" w:rsidRDefault="00064F30" w:rsidP="00064F30">
      <w:pPr>
        <w:pStyle w:val="BodyText"/>
        <w:ind w:left="720" w:hanging="720"/>
        <w:rPr>
          <w:lang w:val="en-AU"/>
        </w:rPr>
      </w:pPr>
      <w:r w:rsidRPr="008B40B1">
        <w:rPr>
          <w:b/>
          <w:bCs/>
          <w:lang w:val="en-AU"/>
        </w:rPr>
        <w:t>Convert</w:t>
      </w:r>
      <w:r w:rsidRPr="008B40B1">
        <w:rPr>
          <w:lang w:val="en-AU"/>
        </w:rPr>
        <w:t xml:space="preserve">: To convert a window into an </w:t>
      </w:r>
      <w:proofErr w:type="spellStart"/>
      <w:r w:rsidRPr="008B40B1">
        <w:rPr>
          <w:lang w:val="en-AU"/>
        </w:rPr>
        <w:t>autohide</w:t>
      </w:r>
      <w:proofErr w:type="spellEnd"/>
      <w:r w:rsidRPr="008B40B1">
        <w:rPr>
          <w:lang w:val="en-AU"/>
        </w:rPr>
        <w:t xml:space="preserve"> or floating window, right click on the title bar and select the appropriate option. </w:t>
      </w:r>
    </w:p>
    <w:p w14:paraId="0D11AD79" w14:textId="6169D0A5" w:rsidR="00064F30" w:rsidRPr="008B40B1" w:rsidRDefault="00064F30" w:rsidP="0006419C">
      <w:pPr>
        <w:pStyle w:val="BodyText"/>
        <w:ind w:left="720" w:hanging="720"/>
        <w:rPr>
          <w:lang w:val="en-AU"/>
        </w:rPr>
      </w:pPr>
      <w:proofErr w:type="spellStart"/>
      <w:r w:rsidRPr="008B40B1">
        <w:rPr>
          <w:b/>
          <w:bCs/>
          <w:lang w:val="en-AU"/>
        </w:rPr>
        <w:t>Autohide</w:t>
      </w:r>
      <w:proofErr w:type="spellEnd"/>
      <w:r w:rsidRPr="008B40B1">
        <w:rPr>
          <w:lang w:val="en-AU"/>
        </w:rPr>
        <w:t>:  Click the button</w:t>
      </w:r>
      <w:r w:rsidR="0006419C" w:rsidRPr="008B40B1">
        <w:rPr>
          <w:lang w:val="en-AU"/>
        </w:rPr>
        <w:t xml:space="preserve"> (in </w:t>
      </w:r>
      <w:proofErr w:type="spellStart"/>
      <w:r w:rsidR="0006419C" w:rsidRPr="008B40B1">
        <w:rPr>
          <w:lang w:val="en-AU"/>
        </w:rPr>
        <w:t>autohide</w:t>
      </w:r>
      <w:proofErr w:type="spellEnd"/>
      <w:r w:rsidR="0006419C" w:rsidRPr="008B40B1">
        <w:rPr>
          <w:lang w:val="en-AU"/>
        </w:rPr>
        <w:t xml:space="preserve"> column)</w:t>
      </w:r>
      <w:r w:rsidRPr="008B40B1">
        <w:rPr>
          <w:lang w:val="en-AU"/>
        </w:rPr>
        <w:t xml:space="preserve"> to see it, click outside window to hide it.</w:t>
      </w:r>
      <w:r w:rsidR="0006419C" w:rsidRPr="008B40B1">
        <w:rPr>
          <w:lang w:val="en-AU"/>
        </w:rPr>
        <w:t xml:space="preserve"> Right-click a </w:t>
      </w:r>
      <w:proofErr w:type="spellStart"/>
      <w:r w:rsidR="0006419C" w:rsidRPr="008B40B1">
        <w:rPr>
          <w:lang w:val="en-AU"/>
        </w:rPr>
        <w:t>titlebar</w:t>
      </w:r>
      <w:proofErr w:type="spellEnd"/>
      <w:r w:rsidR="0006419C" w:rsidRPr="008B40B1">
        <w:rPr>
          <w:lang w:val="en-AU"/>
        </w:rPr>
        <w:t xml:space="preserve"> to send to </w:t>
      </w:r>
      <w:proofErr w:type="spellStart"/>
      <w:r w:rsidR="0006419C" w:rsidRPr="008B40B1">
        <w:rPr>
          <w:lang w:val="en-AU"/>
        </w:rPr>
        <w:t>autohide</w:t>
      </w:r>
      <w:proofErr w:type="spellEnd"/>
      <w:r w:rsidR="0006419C" w:rsidRPr="008B40B1">
        <w:rPr>
          <w:lang w:val="en-AU"/>
        </w:rPr>
        <w:t>.</w:t>
      </w:r>
    </w:p>
    <w:p w14:paraId="6A76A8DC" w14:textId="68CD8E91" w:rsidR="0006419C" w:rsidRPr="008B40B1" w:rsidRDefault="0006419C" w:rsidP="0006419C">
      <w:pPr>
        <w:pStyle w:val="BodyText"/>
        <w:ind w:left="720" w:hanging="720"/>
        <w:rPr>
          <w:lang w:val="en-AU"/>
        </w:rPr>
      </w:pPr>
      <w:r w:rsidRPr="008B40B1">
        <w:rPr>
          <w:b/>
          <w:bCs/>
          <w:lang w:val="en-AU"/>
        </w:rPr>
        <w:lastRenderedPageBreak/>
        <w:t>Floating window</w:t>
      </w:r>
      <w:r w:rsidRPr="008B40B1">
        <w:rPr>
          <w:lang w:val="en-AU"/>
        </w:rPr>
        <w:t>: Good to maximize a w</w:t>
      </w:r>
      <w:r w:rsidR="009005DD" w:rsidRPr="008B40B1">
        <w:rPr>
          <w:lang w:val="en-AU"/>
        </w:rPr>
        <w:t>indow or send it to a second sc</w:t>
      </w:r>
      <w:r w:rsidRPr="008B40B1">
        <w:rPr>
          <w:lang w:val="en-AU"/>
        </w:rPr>
        <w:t>reen</w:t>
      </w:r>
      <w:r w:rsidRPr="008B40B1">
        <w:rPr>
          <w:lang w:val="en-AU"/>
        </w:rPr>
        <w:br/>
        <w:t xml:space="preserve">Right-click on </w:t>
      </w:r>
      <w:proofErr w:type="spellStart"/>
      <w:r w:rsidRPr="008B40B1">
        <w:rPr>
          <w:lang w:val="en-AU"/>
        </w:rPr>
        <w:t>titlebar</w:t>
      </w:r>
      <w:proofErr w:type="spellEnd"/>
      <w:r w:rsidRPr="008B40B1">
        <w:rPr>
          <w:lang w:val="en-AU"/>
        </w:rPr>
        <w:t xml:space="preserve"> &gt; Open as floating window.  </w:t>
      </w:r>
      <w:r w:rsidRPr="008B40B1">
        <w:rPr>
          <w:lang w:val="en-AU"/>
        </w:rPr>
        <w:br/>
        <w:t>[To return: Right-click &gt; Dock window]</w:t>
      </w:r>
    </w:p>
    <w:p w14:paraId="1A012E9B" w14:textId="6430A8AC" w:rsidR="00064F30" w:rsidRPr="008B40B1" w:rsidRDefault="0006419C" w:rsidP="00064F30">
      <w:pPr>
        <w:pStyle w:val="BodyText"/>
        <w:rPr>
          <w:b/>
          <w:bCs/>
          <w:lang w:val="en-AU"/>
        </w:rPr>
      </w:pPr>
      <w:r w:rsidRPr="008B40B1">
        <w:rPr>
          <w:b/>
          <w:bCs/>
          <w:lang w:val="en-AU"/>
        </w:rPr>
        <w:t>Save current layout</w:t>
      </w:r>
    </w:p>
    <w:p w14:paraId="3EBD7A02" w14:textId="77777777" w:rsidR="00064F30" w:rsidRPr="008B40B1" w:rsidRDefault="00064F30" w:rsidP="00B20085">
      <w:pPr>
        <w:pStyle w:val="ListBullet"/>
        <w:rPr>
          <w:lang w:val="en-AU"/>
        </w:rPr>
      </w:pPr>
      <w:r w:rsidRPr="008B40B1">
        <w:rPr>
          <w:lang w:val="en-AU"/>
        </w:rPr>
        <w:t xml:space="preserve">Click the </w:t>
      </w:r>
      <w:r w:rsidRPr="008B40B1">
        <w:rPr>
          <w:rStyle w:val="UserInterface"/>
          <w:lang w:val="en-AU"/>
        </w:rPr>
        <w:t>Paratext menu</w:t>
      </w:r>
      <w:r w:rsidRPr="008B40B1">
        <w:rPr>
          <w:lang w:val="en-AU"/>
        </w:rPr>
        <w:t xml:space="preserve"> and select “</w:t>
      </w:r>
      <w:r w:rsidRPr="008B40B1">
        <w:rPr>
          <w:rStyle w:val="UserInterface"/>
          <w:lang w:val="en-AU"/>
        </w:rPr>
        <w:t>Save Current Layout…</w:t>
      </w:r>
      <w:r w:rsidRPr="008B40B1">
        <w:rPr>
          <w:lang w:val="en-AU"/>
        </w:rPr>
        <w:t>”.</w:t>
      </w:r>
    </w:p>
    <w:p w14:paraId="2BD6785D" w14:textId="77777777" w:rsidR="00FE170D" w:rsidRPr="008B40B1" w:rsidRDefault="00FE170D" w:rsidP="00B20085">
      <w:pPr>
        <w:pStyle w:val="ListBullet"/>
        <w:rPr>
          <w:lang w:val="en-AU"/>
        </w:rPr>
      </w:pPr>
      <w:r w:rsidRPr="008B40B1">
        <w:rPr>
          <w:lang w:val="en-AU"/>
        </w:rPr>
        <w:t xml:space="preserve">Give the layout a name that will help you remember what it includes. </w:t>
      </w:r>
    </w:p>
    <w:p w14:paraId="5DD44B25" w14:textId="77777777" w:rsidR="00FE170D" w:rsidRPr="008B40B1" w:rsidRDefault="00FE170D" w:rsidP="00B20085">
      <w:pPr>
        <w:pStyle w:val="ListBullet"/>
        <w:rPr>
          <w:lang w:val="en-AU"/>
        </w:rPr>
      </w:pPr>
      <w:r w:rsidRPr="008B40B1">
        <w:rPr>
          <w:lang w:val="en-AU"/>
        </w:rPr>
        <w:t xml:space="preserve">Click OK. </w:t>
      </w:r>
    </w:p>
    <w:p w14:paraId="3453AF98" w14:textId="77777777" w:rsidR="00FE170D" w:rsidRPr="008B40B1" w:rsidRDefault="00FE170D" w:rsidP="00B20085">
      <w:pPr>
        <w:pStyle w:val="ListResult"/>
        <w:rPr>
          <w:lang w:val="en-AU"/>
        </w:rPr>
      </w:pPr>
      <w:r w:rsidRPr="008B40B1">
        <w:rPr>
          <w:lang w:val="en-AU"/>
        </w:rPr>
        <w:t xml:space="preserve">The layout name is now shown on the main Paratext menu. </w:t>
      </w:r>
    </w:p>
    <w:p w14:paraId="38EC1E98" w14:textId="2AE6BB41" w:rsidR="00FE170D" w:rsidRPr="008B40B1" w:rsidRDefault="00FE170D" w:rsidP="00FE170D">
      <w:pPr>
        <w:pStyle w:val="BodyText"/>
        <w:rPr>
          <w:b/>
          <w:bCs/>
          <w:lang w:val="en-AU"/>
        </w:rPr>
      </w:pPr>
      <w:r w:rsidRPr="008B40B1">
        <w:rPr>
          <w:b/>
          <w:bCs/>
          <w:lang w:val="en-AU"/>
        </w:rPr>
        <w:t>Display different layout</w:t>
      </w:r>
    </w:p>
    <w:p w14:paraId="6A85EB75" w14:textId="5827C610" w:rsidR="00FE170D" w:rsidRPr="008B40B1" w:rsidRDefault="00FE170D" w:rsidP="00B20085">
      <w:pPr>
        <w:pStyle w:val="ListBullet"/>
        <w:rPr>
          <w:lang w:val="en-AU"/>
        </w:rPr>
      </w:pPr>
      <w:r w:rsidRPr="008B40B1">
        <w:rPr>
          <w:lang w:val="en-AU"/>
        </w:rPr>
        <w:t xml:space="preserve">Click the </w:t>
      </w:r>
      <w:r w:rsidRPr="008B40B1">
        <w:rPr>
          <w:rStyle w:val="UserInterface"/>
          <w:lang w:val="en-AU"/>
        </w:rPr>
        <w:t>Paratext menu</w:t>
      </w:r>
      <w:r w:rsidRPr="008B40B1">
        <w:rPr>
          <w:lang w:val="en-AU"/>
        </w:rPr>
        <w:t xml:space="preserve"> and click the layout name.</w:t>
      </w:r>
    </w:p>
    <w:p w14:paraId="08E6294F" w14:textId="425C7E9B" w:rsidR="00FE170D" w:rsidRPr="008B40B1" w:rsidRDefault="00FE170D" w:rsidP="00B20085">
      <w:pPr>
        <w:pStyle w:val="ListResult"/>
        <w:rPr>
          <w:lang w:val="en-AU"/>
        </w:rPr>
      </w:pPr>
      <w:r w:rsidRPr="008B40B1">
        <w:rPr>
          <w:lang w:val="en-AU"/>
        </w:rPr>
        <w:t>Paratext opens the windows.</w:t>
      </w:r>
    </w:p>
    <w:p w14:paraId="6EB99557" w14:textId="7083F8D6" w:rsidR="00684D4D" w:rsidRPr="008B40B1" w:rsidRDefault="00E7139E" w:rsidP="005C4AAC">
      <w:pPr>
        <w:pStyle w:val="Heading2"/>
        <w:rPr>
          <w:lang w:val="en-AU"/>
        </w:rPr>
      </w:pPr>
      <w:r w:rsidRPr="008B40B1">
        <w:rPr>
          <w:lang w:val="en-AU"/>
        </w:rPr>
        <w:t xml:space="preserve">0.2.2a </w:t>
      </w:r>
      <w:r w:rsidR="006B6804" w:rsidRPr="008B40B1">
        <w:rPr>
          <w:lang w:val="en-AU"/>
        </w:rPr>
        <w:t>Text collection</w:t>
      </w:r>
    </w:p>
    <w:p w14:paraId="3539ED06" w14:textId="5CA28B17" w:rsidR="007D6B67" w:rsidRPr="008B40B1" w:rsidRDefault="00684D4D" w:rsidP="007D6B67">
      <w:pPr>
        <w:pStyle w:val="BodyText"/>
        <w:rPr>
          <w:lang w:val="en-AU"/>
        </w:rPr>
      </w:pPr>
      <w:r w:rsidRPr="008B40B1">
        <w:rPr>
          <w:lang w:val="en-AU"/>
        </w:rPr>
        <w:t xml:space="preserve">A Text Collection allows us to display several resources in one window. Unlike a tabbed window, a text collection shows us one verse at a time from each resource. </w:t>
      </w:r>
    </w:p>
    <w:p w14:paraId="589C2C88" w14:textId="32524423" w:rsidR="006B6804" w:rsidRPr="008B40B1" w:rsidRDefault="00684D4D" w:rsidP="005C4AAC">
      <w:pPr>
        <w:pStyle w:val="Heading3"/>
      </w:pPr>
      <w:r w:rsidRPr="008B40B1">
        <w:t>C</w:t>
      </w:r>
      <w:r w:rsidR="00D63DFA" w:rsidRPr="008B40B1">
        <w:t>reate</w:t>
      </w:r>
      <w:r w:rsidRPr="008B40B1">
        <w:t xml:space="preserve"> a text collection</w:t>
      </w:r>
    </w:p>
    <w:p w14:paraId="45DDAC4D" w14:textId="77777777" w:rsidR="00684D4D" w:rsidRPr="008B40B1" w:rsidRDefault="00684D4D" w:rsidP="00B20085">
      <w:pPr>
        <w:pStyle w:val="ListBullet"/>
        <w:rPr>
          <w:lang w:val="en-AU"/>
        </w:rPr>
      </w:pPr>
      <w:r w:rsidRPr="008B40B1">
        <w:rPr>
          <w:lang w:val="en-AU"/>
        </w:rPr>
        <w:t>Close any resources that are already open</w:t>
      </w:r>
    </w:p>
    <w:p w14:paraId="6427DDF0" w14:textId="77777777" w:rsidR="00684D4D" w:rsidRPr="008B40B1" w:rsidRDefault="00684D4D" w:rsidP="00B20085">
      <w:pPr>
        <w:pStyle w:val="ListBullet"/>
        <w:rPr>
          <w:lang w:val="en-AU"/>
        </w:rPr>
      </w:pPr>
      <w:r w:rsidRPr="008B40B1">
        <w:rPr>
          <w:lang w:val="en-AU"/>
        </w:rPr>
        <w:t xml:space="preserve">Click the </w:t>
      </w:r>
      <w:r w:rsidRPr="008B40B1">
        <w:rPr>
          <w:rStyle w:val="UserInterface"/>
          <w:lang w:val="en-AU"/>
        </w:rPr>
        <w:t>Open</w:t>
      </w:r>
      <w:r w:rsidRPr="008B40B1">
        <w:rPr>
          <w:lang w:val="en-AU"/>
        </w:rPr>
        <w:t xml:space="preserve"> button on the toolbar. </w:t>
      </w:r>
    </w:p>
    <w:p w14:paraId="687A2377" w14:textId="77777777" w:rsidR="00684D4D" w:rsidRPr="008B40B1" w:rsidRDefault="00684D4D" w:rsidP="00B20085">
      <w:pPr>
        <w:pStyle w:val="ListBullet"/>
        <w:rPr>
          <w:lang w:val="en-AU"/>
        </w:rPr>
      </w:pPr>
      <w:r w:rsidRPr="008B40B1">
        <w:rPr>
          <w:lang w:val="en-AU"/>
        </w:rPr>
        <w:t xml:space="preserve">Hold the CTRL key down while clicking to select several files. </w:t>
      </w:r>
    </w:p>
    <w:p w14:paraId="30AF7FEC" w14:textId="48470E92" w:rsidR="00684D4D" w:rsidRDefault="00684D4D" w:rsidP="00B20085">
      <w:pPr>
        <w:pStyle w:val="ListBullet"/>
        <w:rPr>
          <w:lang w:val="en-AU"/>
        </w:rPr>
      </w:pPr>
      <w:r w:rsidRPr="008B40B1">
        <w:rPr>
          <w:lang w:val="en-AU"/>
        </w:rPr>
        <w:t xml:space="preserve">In the </w:t>
      </w:r>
      <w:r w:rsidRPr="008B40B1">
        <w:rPr>
          <w:rStyle w:val="UserInterface"/>
          <w:lang w:val="en-AU"/>
        </w:rPr>
        <w:t xml:space="preserve">Open </w:t>
      </w:r>
      <w:proofErr w:type="gramStart"/>
      <w:r w:rsidRPr="008B40B1">
        <w:rPr>
          <w:rStyle w:val="UserInterface"/>
          <w:lang w:val="en-AU"/>
        </w:rPr>
        <w:t>As</w:t>
      </w:r>
      <w:proofErr w:type="gramEnd"/>
      <w:r w:rsidRPr="008B40B1">
        <w:rPr>
          <w:lang w:val="en-AU"/>
        </w:rPr>
        <w:t xml:space="preserve"> dropdown, select </w:t>
      </w:r>
      <w:r w:rsidRPr="008B40B1">
        <w:rPr>
          <w:rStyle w:val="UserInterface"/>
          <w:lang w:val="en-AU"/>
        </w:rPr>
        <w:t>Text Collection</w:t>
      </w:r>
      <w:r w:rsidRPr="008B40B1">
        <w:rPr>
          <w:lang w:val="en-AU"/>
        </w:rPr>
        <w:t xml:space="preserve">. </w:t>
      </w:r>
    </w:p>
    <w:p w14:paraId="6906DC1D" w14:textId="3CEB04F3" w:rsidR="007D6B67" w:rsidRPr="007D6B67" w:rsidRDefault="007D6B67" w:rsidP="007D6B67">
      <w:pPr>
        <w:pStyle w:val="ImageLeft"/>
      </w:pPr>
      <w:r w:rsidRPr="007D6B67">
        <w:drawing>
          <wp:inline distT="0" distB="0" distL="0" distR="0" wp14:anchorId="75BA55DC" wp14:editId="087CBE4E">
            <wp:extent cx="1790792" cy="87634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90792" cy="876345"/>
                    </a:xfrm>
                    <a:prstGeom prst="rect">
                      <a:avLst/>
                    </a:prstGeom>
                  </pic:spPr>
                </pic:pic>
              </a:graphicData>
            </a:graphic>
          </wp:inline>
        </w:drawing>
      </w:r>
      <w:r w:rsidRPr="007D6B67">
        <w:t xml:space="preserve"> </w:t>
      </w:r>
    </w:p>
    <w:p w14:paraId="57CB4598" w14:textId="77777777" w:rsidR="00684D4D" w:rsidRPr="008B40B1" w:rsidRDefault="00684D4D" w:rsidP="00B20085">
      <w:pPr>
        <w:pStyle w:val="ListBullet"/>
        <w:rPr>
          <w:lang w:val="en-AU"/>
        </w:rPr>
      </w:pPr>
      <w:r w:rsidRPr="008B40B1">
        <w:rPr>
          <w:lang w:val="en-AU"/>
        </w:rPr>
        <w:t xml:space="preserve">Click </w:t>
      </w:r>
      <w:r w:rsidRPr="008B40B1">
        <w:rPr>
          <w:rStyle w:val="UserInterface"/>
          <w:lang w:val="en-AU"/>
        </w:rPr>
        <w:t>OK</w:t>
      </w:r>
      <w:r w:rsidRPr="008B40B1">
        <w:rPr>
          <w:lang w:val="en-AU"/>
        </w:rPr>
        <w:t xml:space="preserve">. </w:t>
      </w:r>
    </w:p>
    <w:p w14:paraId="2C39AF49" w14:textId="026E0AF9" w:rsidR="00684D4D" w:rsidRPr="008B40B1" w:rsidRDefault="00684D4D" w:rsidP="00B20085">
      <w:pPr>
        <w:pStyle w:val="ListResult"/>
        <w:rPr>
          <w:lang w:val="en-AU"/>
        </w:rPr>
      </w:pPr>
      <w:r w:rsidRPr="008B40B1">
        <w:rPr>
          <w:lang w:val="en-AU"/>
        </w:rPr>
        <w:t>Paratext opens the selected resources in a new window</w:t>
      </w:r>
      <w:r w:rsidR="00184BD3" w:rsidRPr="008B40B1">
        <w:rPr>
          <w:lang w:val="en-AU"/>
        </w:rPr>
        <w:t>, and displays the current verse</w:t>
      </w:r>
      <w:r w:rsidRPr="008B40B1">
        <w:rPr>
          <w:lang w:val="en-AU"/>
        </w:rPr>
        <w:t xml:space="preserve">. </w:t>
      </w:r>
    </w:p>
    <w:p w14:paraId="5717FC1D" w14:textId="33B49A1F" w:rsidR="00D63DFA" w:rsidRPr="008B40B1" w:rsidRDefault="00D63DFA" w:rsidP="005C4AAC">
      <w:pPr>
        <w:pStyle w:val="Heading3"/>
      </w:pPr>
      <w:r w:rsidRPr="008B40B1">
        <w:lastRenderedPageBreak/>
        <w:t xml:space="preserve">Text collection </w:t>
      </w:r>
      <w:r w:rsidR="00184BD3" w:rsidRPr="008B40B1">
        <w:t>–</w:t>
      </w:r>
      <w:r w:rsidRPr="008B40B1">
        <w:t xml:space="preserve"> </w:t>
      </w:r>
      <w:r w:rsidR="00184BD3" w:rsidRPr="008B40B1">
        <w:t>see more context</w:t>
      </w:r>
    </w:p>
    <w:p w14:paraId="4E2FCFAF" w14:textId="714EA27E" w:rsidR="00D63DFA" w:rsidRPr="008B40B1" w:rsidRDefault="00D63DFA" w:rsidP="00B20085">
      <w:pPr>
        <w:pStyle w:val="ListBullet"/>
        <w:rPr>
          <w:lang w:val="en-AU"/>
        </w:rPr>
      </w:pPr>
      <w:r w:rsidRPr="008B40B1">
        <w:rPr>
          <w:lang w:val="en-AU"/>
        </w:rPr>
        <w:t>Click blue hyperlink</w:t>
      </w:r>
      <w:r w:rsidR="00184BD3" w:rsidRPr="008B40B1">
        <w:rPr>
          <w:lang w:val="en-AU"/>
        </w:rPr>
        <w:t xml:space="preserve"> of a resource name OR</w:t>
      </w:r>
    </w:p>
    <w:p w14:paraId="1B3F3CAD" w14:textId="5307CC17" w:rsidR="00D63DFA" w:rsidRPr="008B40B1" w:rsidRDefault="00184BD3" w:rsidP="00B20085">
      <w:pPr>
        <w:pStyle w:val="ListBullet"/>
        <w:rPr>
          <w:lang w:val="en-AU"/>
        </w:rPr>
      </w:pPr>
      <w:r w:rsidRPr="008B40B1">
        <w:rPr>
          <w:lang w:val="en-AU"/>
        </w:rPr>
        <w:t xml:space="preserve">Click Tab menu, under </w:t>
      </w:r>
      <w:r w:rsidR="00D63DFA" w:rsidRPr="007D6B67">
        <w:rPr>
          <w:rStyle w:val="UserInterface"/>
        </w:rPr>
        <w:t>View</w:t>
      </w:r>
      <w:r w:rsidR="00D63DFA" w:rsidRPr="008B40B1">
        <w:rPr>
          <w:lang w:val="en-AU"/>
        </w:rPr>
        <w:t xml:space="preserve"> &gt; </w:t>
      </w:r>
      <w:r w:rsidR="00D63DFA" w:rsidRPr="007D6B67">
        <w:rPr>
          <w:rStyle w:val="UserInterface"/>
        </w:rPr>
        <w:t>Two panes</w:t>
      </w:r>
    </w:p>
    <w:p w14:paraId="6D2D5D67" w14:textId="65732290" w:rsidR="00184BD3" w:rsidRPr="008B40B1" w:rsidRDefault="00184BD3" w:rsidP="005C4AAC">
      <w:pPr>
        <w:pStyle w:val="Heading3"/>
      </w:pPr>
      <w:r w:rsidRPr="008B40B1">
        <w:t>Text collection – close right hand pane</w:t>
      </w:r>
    </w:p>
    <w:p w14:paraId="778970F9" w14:textId="1B0BD373" w:rsidR="00184BD3" w:rsidRPr="008B40B1" w:rsidRDefault="00184BD3" w:rsidP="00B20085">
      <w:pPr>
        <w:pStyle w:val="ListBullet"/>
        <w:rPr>
          <w:lang w:val="en-AU"/>
        </w:rPr>
      </w:pPr>
      <w:r w:rsidRPr="008B40B1">
        <w:rPr>
          <w:lang w:val="en-AU"/>
        </w:rPr>
        <w:t xml:space="preserve">Click the little </w:t>
      </w:r>
      <w:r w:rsidRPr="007D6B67">
        <w:rPr>
          <w:rStyle w:val="UserInterface"/>
        </w:rPr>
        <w:t>X</w:t>
      </w:r>
      <w:r w:rsidRPr="008B40B1">
        <w:rPr>
          <w:lang w:val="en-AU"/>
        </w:rPr>
        <w:t xml:space="preserve"> within the right hand pane. </w:t>
      </w:r>
    </w:p>
    <w:p w14:paraId="3334FEB9" w14:textId="582D0FB2" w:rsidR="00184BD3" w:rsidRPr="008B40B1" w:rsidRDefault="00184BD3" w:rsidP="00B20085">
      <w:pPr>
        <w:pStyle w:val="ListBullet"/>
        <w:rPr>
          <w:lang w:val="en-AU"/>
        </w:rPr>
      </w:pPr>
      <w:r w:rsidRPr="008B40B1">
        <w:rPr>
          <w:lang w:val="en-AU"/>
        </w:rPr>
        <w:t xml:space="preserve">OR Click the menu button on the title bar, under View, click Two Panes </w:t>
      </w:r>
    </w:p>
    <w:p w14:paraId="20C0DCA9" w14:textId="2F848D43" w:rsidR="00184BD3" w:rsidRDefault="00184BD3" w:rsidP="005C4AAC">
      <w:pPr>
        <w:pStyle w:val="Heading3"/>
      </w:pPr>
      <w:r w:rsidRPr="008B40B1">
        <w:t>Modify text collection</w:t>
      </w:r>
    </w:p>
    <w:p w14:paraId="0B2C050E" w14:textId="5C576F6D" w:rsidR="008B40B1" w:rsidRPr="008B40B1" w:rsidRDefault="008B40B1" w:rsidP="008B40B1">
      <w:pPr>
        <w:pStyle w:val="BodyText"/>
        <w:rPr>
          <w:lang w:val="en-AU"/>
        </w:rPr>
      </w:pPr>
      <w:r>
        <w:rPr>
          <w:lang w:val="en-AU"/>
        </w:rPr>
        <w:t>You can modify the text collection by change the order of resources, removing a resource or adding a resource.</w:t>
      </w:r>
    </w:p>
    <w:p w14:paraId="50728490" w14:textId="600619E6" w:rsidR="00184BD3" w:rsidRPr="008B40B1" w:rsidRDefault="00184BD3" w:rsidP="008B40B1">
      <w:pPr>
        <w:pStyle w:val="Heading4"/>
      </w:pPr>
      <w:r w:rsidRPr="008B40B1">
        <w:t>Change order of resources</w:t>
      </w:r>
    </w:p>
    <w:p w14:paraId="5454672C" w14:textId="47CEB73C" w:rsidR="00184BD3" w:rsidRPr="008B40B1" w:rsidRDefault="00184BD3" w:rsidP="00B20085">
      <w:pPr>
        <w:pStyle w:val="ListBullet"/>
        <w:rPr>
          <w:lang w:val="en-AU"/>
        </w:rPr>
      </w:pPr>
      <w:r w:rsidRPr="008B40B1">
        <w:rPr>
          <w:lang w:val="en-AU"/>
        </w:rPr>
        <w:t xml:space="preserve">Right click on one and select Move up or Move down. </w:t>
      </w:r>
    </w:p>
    <w:p w14:paraId="4506DB2D" w14:textId="5E899AD7" w:rsidR="00184BD3" w:rsidRPr="008B40B1" w:rsidRDefault="00184BD3" w:rsidP="008B40B1">
      <w:pPr>
        <w:pStyle w:val="Heading4"/>
      </w:pPr>
      <w:r w:rsidRPr="008B40B1">
        <w:t xml:space="preserve">Remove a resource from the text collection. </w:t>
      </w:r>
    </w:p>
    <w:p w14:paraId="33131F2C" w14:textId="77777777" w:rsidR="00184BD3" w:rsidRPr="008B40B1" w:rsidRDefault="00184BD3" w:rsidP="00B20085">
      <w:pPr>
        <w:pStyle w:val="ListBullet"/>
        <w:rPr>
          <w:lang w:val="en-AU"/>
        </w:rPr>
      </w:pPr>
      <w:r w:rsidRPr="008B40B1">
        <w:rPr>
          <w:lang w:val="en-AU"/>
        </w:rPr>
        <w:t xml:space="preserve">If we want to remove this resource, right click and select </w:t>
      </w:r>
      <w:r w:rsidRPr="008B40B1">
        <w:rPr>
          <w:rStyle w:val="UserInterface"/>
          <w:lang w:val="en-AU"/>
        </w:rPr>
        <w:t>Close</w:t>
      </w:r>
      <w:r w:rsidRPr="008B40B1">
        <w:rPr>
          <w:lang w:val="en-AU"/>
        </w:rPr>
        <w:t xml:space="preserve">. </w:t>
      </w:r>
    </w:p>
    <w:p w14:paraId="5A71F1CF" w14:textId="77777777" w:rsidR="007A4F76" w:rsidRPr="008B40B1" w:rsidRDefault="007A4F76" w:rsidP="008B40B1">
      <w:pPr>
        <w:pStyle w:val="Heading4"/>
      </w:pPr>
      <w:r w:rsidRPr="008B40B1">
        <w:t>A</w:t>
      </w:r>
      <w:r w:rsidR="00184BD3" w:rsidRPr="008B40B1">
        <w:t xml:space="preserve">dd resources </w:t>
      </w:r>
      <w:r w:rsidRPr="008B40B1">
        <w:t xml:space="preserve"> </w:t>
      </w:r>
    </w:p>
    <w:p w14:paraId="7F9F9BF2" w14:textId="728EFE5B" w:rsidR="00184BD3" w:rsidRPr="008B40B1" w:rsidRDefault="007A4F76" w:rsidP="00B20085">
      <w:pPr>
        <w:pStyle w:val="ListBullet"/>
        <w:rPr>
          <w:lang w:val="en-AU"/>
        </w:rPr>
      </w:pPr>
      <w:r w:rsidRPr="008B40B1">
        <w:rPr>
          <w:lang w:val="en-AU"/>
        </w:rPr>
        <w:t>O</w:t>
      </w:r>
      <w:r w:rsidR="00184BD3" w:rsidRPr="008B40B1">
        <w:rPr>
          <w:lang w:val="en-AU"/>
        </w:rPr>
        <w:t xml:space="preserve">pen the menu for this window panel. </w:t>
      </w:r>
    </w:p>
    <w:p w14:paraId="292E7F43" w14:textId="77777777" w:rsidR="00184BD3" w:rsidRPr="008B40B1" w:rsidRDefault="00184BD3" w:rsidP="00B20085">
      <w:pPr>
        <w:pStyle w:val="ListBullet"/>
        <w:rPr>
          <w:lang w:val="en-AU"/>
        </w:rPr>
      </w:pPr>
      <w:r w:rsidRPr="008B40B1">
        <w:rPr>
          <w:lang w:val="en-AU"/>
        </w:rPr>
        <w:t>Click “</w:t>
      </w:r>
      <w:r w:rsidRPr="008B40B1">
        <w:rPr>
          <w:rStyle w:val="UserInterface"/>
          <w:lang w:val="en-AU"/>
        </w:rPr>
        <w:t>Modify Text collection</w:t>
      </w:r>
      <w:r w:rsidRPr="008B40B1">
        <w:rPr>
          <w:lang w:val="en-AU"/>
        </w:rPr>
        <w:t xml:space="preserve">”. </w:t>
      </w:r>
    </w:p>
    <w:p w14:paraId="77D4F9FD" w14:textId="77777777" w:rsidR="00184BD3" w:rsidRPr="008B40B1" w:rsidRDefault="00184BD3" w:rsidP="00B20085">
      <w:pPr>
        <w:pStyle w:val="ListResult"/>
        <w:rPr>
          <w:lang w:val="en-AU"/>
        </w:rPr>
      </w:pPr>
      <w:r w:rsidRPr="008B40B1">
        <w:rPr>
          <w:lang w:val="en-AU"/>
        </w:rPr>
        <w:t xml:space="preserve">The “Select Texts” dialog box opens. </w:t>
      </w:r>
    </w:p>
    <w:p w14:paraId="40875825" w14:textId="1120E053" w:rsidR="00184BD3" w:rsidRPr="008B40B1" w:rsidRDefault="007A4F76" w:rsidP="00B20085">
      <w:pPr>
        <w:pStyle w:val="ListResult"/>
        <w:rPr>
          <w:lang w:val="en-AU"/>
        </w:rPr>
      </w:pPr>
      <w:r w:rsidRPr="008B40B1">
        <w:rPr>
          <w:lang w:val="en-AU"/>
        </w:rPr>
        <w:t xml:space="preserve">List of the left is </w:t>
      </w:r>
      <w:r w:rsidR="00184BD3" w:rsidRPr="008B40B1">
        <w:rPr>
          <w:lang w:val="en-AU"/>
        </w:rPr>
        <w:t xml:space="preserve">all available projects and resources. </w:t>
      </w:r>
    </w:p>
    <w:p w14:paraId="234D5963" w14:textId="2D039D28" w:rsidR="00184BD3" w:rsidRPr="008B40B1" w:rsidRDefault="007A4F76" w:rsidP="00B20085">
      <w:pPr>
        <w:pStyle w:val="ListResult"/>
        <w:rPr>
          <w:lang w:val="en-AU"/>
        </w:rPr>
      </w:pPr>
      <w:r w:rsidRPr="008B40B1">
        <w:rPr>
          <w:lang w:val="en-AU"/>
        </w:rPr>
        <w:t xml:space="preserve">List on the right is </w:t>
      </w:r>
      <w:r w:rsidR="00184BD3" w:rsidRPr="008B40B1">
        <w:rPr>
          <w:lang w:val="en-AU"/>
        </w:rPr>
        <w:t xml:space="preserve">what is currently shown in the text collection window. </w:t>
      </w:r>
    </w:p>
    <w:p w14:paraId="696AEB8D" w14:textId="34EB9D1B" w:rsidR="00184BD3" w:rsidRPr="008B40B1" w:rsidRDefault="007A4F76" w:rsidP="00B20085">
      <w:pPr>
        <w:pStyle w:val="ListBullet"/>
        <w:rPr>
          <w:lang w:val="en-AU"/>
        </w:rPr>
      </w:pPr>
      <w:r w:rsidRPr="008B40B1">
        <w:rPr>
          <w:lang w:val="en-AU"/>
        </w:rPr>
        <w:t xml:space="preserve">Click </w:t>
      </w:r>
      <w:r w:rsidRPr="008B40B1">
        <w:rPr>
          <w:rStyle w:val="UserInterface"/>
          <w:lang w:val="en-AU"/>
        </w:rPr>
        <w:t xml:space="preserve">left </w:t>
      </w:r>
      <w:r w:rsidRPr="008B40B1">
        <w:rPr>
          <w:lang w:val="en-AU"/>
        </w:rPr>
        <w:t>or</w:t>
      </w:r>
      <w:r w:rsidRPr="008B40B1">
        <w:rPr>
          <w:rStyle w:val="UserInterface"/>
          <w:lang w:val="en-AU"/>
        </w:rPr>
        <w:t xml:space="preserve"> right</w:t>
      </w:r>
      <w:r w:rsidRPr="008B40B1">
        <w:rPr>
          <w:lang w:val="en-AU"/>
        </w:rPr>
        <w:t xml:space="preserve"> arrows to add or remove resources</w:t>
      </w:r>
      <w:r w:rsidR="00184BD3" w:rsidRPr="008B40B1">
        <w:rPr>
          <w:lang w:val="en-AU"/>
        </w:rPr>
        <w:t xml:space="preserve"> </w:t>
      </w:r>
    </w:p>
    <w:p w14:paraId="45DB7017" w14:textId="33F41BCA" w:rsidR="00184BD3" w:rsidRPr="008B40B1" w:rsidRDefault="007A4F76" w:rsidP="00B20085">
      <w:pPr>
        <w:pStyle w:val="ListBullet"/>
        <w:rPr>
          <w:lang w:val="en-AU"/>
        </w:rPr>
      </w:pPr>
      <w:r w:rsidRPr="008B40B1">
        <w:rPr>
          <w:lang w:val="en-AU"/>
        </w:rPr>
        <w:t xml:space="preserve">Click </w:t>
      </w:r>
      <w:r w:rsidRPr="008B40B1">
        <w:rPr>
          <w:rStyle w:val="UserInterface"/>
          <w:lang w:val="en-AU"/>
        </w:rPr>
        <w:t>up</w:t>
      </w:r>
      <w:r w:rsidRPr="008B40B1">
        <w:rPr>
          <w:lang w:val="en-AU"/>
        </w:rPr>
        <w:t xml:space="preserve"> or </w:t>
      </w:r>
      <w:r w:rsidRPr="008B40B1">
        <w:rPr>
          <w:rStyle w:val="UserInterface"/>
          <w:lang w:val="en-AU"/>
        </w:rPr>
        <w:t>down</w:t>
      </w:r>
      <w:r w:rsidRPr="008B40B1">
        <w:rPr>
          <w:lang w:val="en-AU"/>
        </w:rPr>
        <w:t xml:space="preserve"> arrow to reorder resources</w:t>
      </w:r>
    </w:p>
    <w:p w14:paraId="0E680377" w14:textId="0EB185DA" w:rsidR="00184BD3" w:rsidRPr="008B40B1" w:rsidRDefault="007A4F76" w:rsidP="00B20085">
      <w:pPr>
        <w:pStyle w:val="ListBullet"/>
        <w:rPr>
          <w:lang w:val="en-AU"/>
        </w:rPr>
      </w:pPr>
      <w:r w:rsidRPr="008B40B1">
        <w:rPr>
          <w:lang w:val="en-AU"/>
        </w:rPr>
        <w:t>C</w:t>
      </w:r>
      <w:r w:rsidR="00184BD3" w:rsidRPr="008B40B1">
        <w:rPr>
          <w:lang w:val="en-AU"/>
        </w:rPr>
        <w:t xml:space="preserve">lick </w:t>
      </w:r>
      <w:r w:rsidR="00184BD3" w:rsidRPr="008B40B1">
        <w:rPr>
          <w:rStyle w:val="UserInterface"/>
          <w:lang w:val="en-AU"/>
        </w:rPr>
        <w:t>OK</w:t>
      </w:r>
      <w:r w:rsidR="00184BD3" w:rsidRPr="008B40B1">
        <w:rPr>
          <w:lang w:val="en-AU"/>
        </w:rPr>
        <w:t xml:space="preserve"> to make changes occur in the text collection window. </w:t>
      </w:r>
    </w:p>
    <w:p w14:paraId="2DBFA991" w14:textId="69193F20" w:rsidR="00D41117" w:rsidRPr="008B40B1" w:rsidRDefault="00D41117" w:rsidP="005C4AAC">
      <w:pPr>
        <w:pStyle w:val="Heading2"/>
        <w:rPr>
          <w:lang w:val="en-AU"/>
        </w:rPr>
      </w:pPr>
      <w:r w:rsidRPr="008B40B1">
        <w:rPr>
          <w:lang w:val="en-AU"/>
        </w:rPr>
        <w:lastRenderedPageBreak/>
        <w:t xml:space="preserve">0.2.3a </w:t>
      </w:r>
      <w:r w:rsidR="00E827CD" w:rsidRPr="008B40B1">
        <w:rPr>
          <w:lang w:val="en-AU"/>
        </w:rPr>
        <w:t>S</w:t>
      </w:r>
      <w:r w:rsidRPr="008B40B1">
        <w:rPr>
          <w:lang w:val="en-AU"/>
        </w:rPr>
        <w:t>croll group</w:t>
      </w:r>
    </w:p>
    <w:p w14:paraId="266AD502" w14:textId="6446DDDD" w:rsidR="00D41117" w:rsidRPr="008B40B1" w:rsidRDefault="009005DD" w:rsidP="009005DD">
      <w:pPr>
        <w:pStyle w:val="BodyText"/>
        <w:rPr>
          <w:lang w:val="en-AU"/>
        </w:rPr>
      </w:pPr>
      <w:r w:rsidRPr="008B40B1">
        <w:rPr>
          <w:lang w:val="en-AU"/>
        </w:rPr>
        <w:t>Scroll groups allow you to l</w:t>
      </w:r>
      <w:r w:rsidR="00D41117" w:rsidRPr="008B40B1">
        <w:rPr>
          <w:lang w:val="en-AU"/>
        </w:rPr>
        <w:t>ook up a different reference without having all the windows scroll to the new reference</w:t>
      </w:r>
      <w:r w:rsidRPr="008B40B1">
        <w:rPr>
          <w:lang w:val="en-AU"/>
        </w:rPr>
        <w:t>,</w:t>
      </w:r>
    </w:p>
    <w:p w14:paraId="3E1132A5" w14:textId="5B91FF60" w:rsidR="00E827CD" w:rsidRPr="008B40B1" w:rsidRDefault="009005DD" w:rsidP="009005DD">
      <w:pPr>
        <w:pStyle w:val="BodyText"/>
        <w:rPr>
          <w:lang w:val="en-AU"/>
        </w:rPr>
      </w:pPr>
      <w:r w:rsidRPr="008B40B1">
        <w:rPr>
          <w:lang w:val="en-AU"/>
        </w:rPr>
        <w:t xml:space="preserve">Paratext allows </w:t>
      </w:r>
      <w:r w:rsidR="00E827CD" w:rsidRPr="008B40B1">
        <w:rPr>
          <w:lang w:val="en-AU"/>
        </w:rPr>
        <w:t xml:space="preserve">up to five different scroll groups, A through E. In addition, we can choose “none.” </w:t>
      </w:r>
    </w:p>
    <w:p w14:paraId="30C7F52D" w14:textId="09F9C4B6" w:rsidR="00E827CD" w:rsidRPr="008B40B1" w:rsidRDefault="00E827CD" w:rsidP="00E827CD">
      <w:pPr>
        <w:pStyle w:val="BodyText"/>
        <w:rPr>
          <w:lang w:val="en-AU"/>
        </w:rPr>
      </w:pPr>
      <w:r w:rsidRPr="008B40B1">
        <w:rPr>
          <w:lang w:val="en-AU"/>
        </w:rPr>
        <w:t>The small dropdown control which contains the letter A is how we control the scroll groups.</w:t>
      </w:r>
    </w:p>
    <w:p w14:paraId="622A4BC5" w14:textId="791EECAE" w:rsidR="00E827CD" w:rsidRPr="008B40B1" w:rsidRDefault="00E827CD" w:rsidP="005C4AAC">
      <w:pPr>
        <w:pStyle w:val="Heading3"/>
      </w:pPr>
      <w:r w:rsidRPr="008B40B1">
        <w:t>Change scroll group</w:t>
      </w:r>
    </w:p>
    <w:p w14:paraId="0BA9BB8E" w14:textId="3958A8AD" w:rsidR="00E827CD" w:rsidRPr="008B40B1" w:rsidRDefault="00E827CD" w:rsidP="00B20085">
      <w:pPr>
        <w:pStyle w:val="ListBullet"/>
        <w:rPr>
          <w:lang w:val="en-AU"/>
        </w:rPr>
      </w:pPr>
      <w:r w:rsidRPr="008B40B1">
        <w:rPr>
          <w:lang w:val="en-AU"/>
        </w:rPr>
        <w:t>Click to activate the window</w:t>
      </w:r>
    </w:p>
    <w:p w14:paraId="098CFB26" w14:textId="292C939A" w:rsidR="00E827CD" w:rsidRPr="008B40B1" w:rsidRDefault="00E827CD" w:rsidP="00B20085">
      <w:pPr>
        <w:pStyle w:val="ListBullet"/>
        <w:rPr>
          <w:lang w:val="en-AU"/>
        </w:rPr>
      </w:pPr>
      <w:r w:rsidRPr="008B40B1">
        <w:rPr>
          <w:lang w:val="en-AU"/>
        </w:rPr>
        <w:t>Click the scroll group on the toolbar</w:t>
      </w:r>
    </w:p>
    <w:p w14:paraId="008B9C01" w14:textId="3177C855" w:rsidR="00E827CD" w:rsidRDefault="00E827CD" w:rsidP="00B20085">
      <w:pPr>
        <w:pStyle w:val="ListBullet"/>
        <w:rPr>
          <w:lang w:val="en-AU"/>
        </w:rPr>
      </w:pPr>
      <w:r w:rsidRPr="008B40B1">
        <w:rPr>
          <w:lang w:val="en-AU"/>
        </w:rPr>
        <w:t>Choose the desired scroll group</w:t>
      </w:r>
    </w:p>
    <w:p w14:paraId="5B4D3DAB" w14:textId="583B3D99" w:rsidR="00CD7A19" w:rsidRPr="008B40B1" w:rsidRDefault="00CD7A19" w:rsidP="00CD7A19">
      <w:pPr>
        <w:pStyle w:val="ImageLeft"/>
      </w:pPr>
      <w:r w:rsidRPr="008B40B1">
        <w:rPr>
          <w:noProof/>
        </w:rPr>
        <w:drawing>
          <wp:inline distT="0" distB="0" distL="0" distR="0" wp14:anchorId="73B708FF" wp14:editId="4FE1067D">
            <wp:extent cx="645795" cy="680085"/>
            <wp:effectExtent l="0" t="0" r="1905" b="5715"/>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14" cstate="print">
                      <a:extLst>
                        <a:ext uri="{28A0092B-C50C-407E-A947-70E740481C1C}">
                          <a14:useLocalDpi xmlns:a14="http://schemas.microsoft.com/office/drawing/2010/main" val="0"/>
                        </a:ext>
                      </a:extLst>
                    </a:blip>
                    <a:srcRect l="20616" t="10660" r="43456" b="42582"/>
                    <a:stretch/>
                  </pic:blipFill>
                  <pic:spPr bwMode="auto">
                    <a:xfrm>
                      <a:off x="0" y="0"/>
                      <a:ext cx="645795" cy="680085"/>
                    </a:xfrm>
                    <a:prstGeom prst="rect">
                      <a:avLst/>
                    </a:prstGeom>
                    <a:ln>
                      <a:noFill/>
                    </a:ln>
                    <a:extLst>
                      <a:ext uri="{53640926-AAD7-44D8-BBD7-CCE9431645EC}">
                        <a14:shadowObscured xmlns:a14="http://schemas.microsoft.com/office/drawing/2010/main"/>
                      </a:ext>
                    </a:extLst>
                  </pic:spPr>
                </pic:pic>
              </a:graphicData>
            </a:graphic>
          </wp:inline>
        </w:drawing>
      </w:r>
    </w:p>
    <w:p w14:paraId="3F9C6288" w14:textId="77777777" w:rsidR="00E827CD" w:rsidRPr="008B40B1" w:rsidRDefault="00E827CD" w:rsidP="00B20085">
      <w:pPr>
        <w:pStyle w:val="ListBullet"/>
        <w:numPr>
          <w:ilvl w:val="0"/>
          <w:numId w:val="0"/>
        </w:numPr>
        <w:ind w:left="360"/>
        <w:rPr>
          <w:lang w:val="en-AU"/>
        </w:rPr>
      </w:pPr>
    </w:p>
    <w:p w14:paraId="346ED462" w14:textId="38165C10" w:rsidR="00E827CD" w:rsidRPr="008B40B1" w:rsidRDefault="00E827CD" w:rsidP="00D926DC">
      <w:pPr>
        <w:pStyle w:val="Note"/>
        <w:rPr>
          <w:lang w:val="en-AU"/>
        </w:rPr>
      </w:pPr>
      <w:r w:rsidRPr="008B40B1">
        <w:rPr>
          <w:lang w:val="en-AU"/>
        </w:rPr>
        <w:t xml:space="preserve">Small letters are shown next to the project abbreviations on the window title bars when the windows are not all in group A. </w:t>
      </w:r>
    </w:p>
    <w:p w14:paraId="44F87122" w14:textId="77777777" w:rsidR="00E827CD" w:rsidRPr="008B40B1" w:rsidRDefault="00E827CD" w:rsidP="00D926DC">
      <w:pPr>
        <w:pStyle w:val="Note"/>
        <w:rPr>
          <w:lang w:val="en-AU"/>
        </w:rPr>
      </w:pPr>
      <w:r w:rsidRPr="008B40B1">
        <w:rPr>
          <w:lang w:val="en-AU"/>
        </w:rPr>
        <w:t>When you open a new window, it will be in the same scroll group as the last active one.</w:t>
      </w:r>
    </w:p>
    <w:p w14:paraId="2CD8DB9F" w14:textId="649BC3C9" w:rsidR="00D41117" w:rsidRPr="008B40B1" w:rsidRDefault="00E827CD" w:rsidP="005C4AAC">
      <w:pPr>
        <w:pStyle w:val="Heading2"/>
        <w:rPr>
          <w:lang w:val="en-AU"/>
        </w:rPr>
      </w:pPr>
      <w:r w:rsidRPr="008B40B1">
        <w:rPr>
          <w:lang w:val="en-AU"/>
        </w:rPr>
        <w:t>0.2.3b</w:t>
      </w:r>
      <w:r w:rsidR="00D41117" w:rsidRPr="008B40B1">
        <w:rPr>
          <w:lang w:val="en-AU"/>
        </w:rPr>
        <w:t xml:space="preserve"> </w:t>
      </w:r>
      <w:r w:rsidRPr="008B40B1">
        <w:rPr>
          <w:lang w:val="en-AU"/>
        </w:rPr>
        <w:t>K</w:t>
      </w:r>
      <w:r w:rsidR="00D41117" w:rsidRPr="008B40B1">
        <w:rPr>
          <w:lang w:val="en-AU"/>
        </w:rPr>
        <w:t>eyboard</w:t>
      </w:r>
    </w:p>
    <w:p w14:paraId="5A98B6EC" w14:textId="50885DE1" w:rsidR="00E827CD" w:rsidRPr="008B40B1" w:rsidRDefault="00E827CD" w:rsidP="00E827CD">
      <w:pPr>
        <w:pStyle w:val="BodyText"/>
        <w:rPr>
          <w:lang w:val="en-AU"/>
        </w:rPr>
      </w:pPr>
      <w:r w:rsidRPr="008B40B1">
        <w:rPr>
          <w:lang w:val="en-AU"/>
        </w:rPr>
        <w:t xml:space="preserve">Paratext can be set to turn on a keyboard automatically when the cursor is in a project that needs it. </w:t>
      </w:r>
    </w:p>
    <w:p w14:paraId="64A8822B" w14:textId="7A2FBD05" w:rsidR="00E827CD" w:rsidRPr="008B40B1" w:rsidRDefault="00E827CD" w:rsidP="00B20085">
      <w:pPr>
        <w:pStyle w:val="ListBullet"/>
        <w:rPr>
          <w:lang w:val="en-AU"/>
        </w:rPr>
      </w:pPr>
      <w:r w:rsidRPr="008B40B1">
        <w:rPr>
          <w:lang w:val="en-AU"/>
        </w:rPr>
        <w:t xml:space="preserve">Click the </w:t>
      </w:r>
      <w:r w:rsidRPr="008B40B1">
        <w:rPr>
          <w:rStyle w:val="UserInterface"/>
          <w:lang w:val="en-AU"/>
        </w:rPr>
        <w:t>Project</w:t>
      </w:r>
      <w:r w:rsidRPr="008B40B1">
        <w:rPr>
          <w:lang w:val="en-AU"/>
        </w:rPr>
        <w:t xml:space="preserve"> menu</w:t>
      </w:r>
    </w:p>
    <w:p w14:paraId="44A5DCA1" w14:textId="783061A8" w:rsidR="00E827CD" w:rsidRPr="008B40B1" w:rsidRDefault="00E827CD" w:rsidP="00B20085">
      <w:pPr>
        <w:pStyle w:val="ListBullet"/>
        <w:rPr>
          <w:lang w:val="en-AU"/>
        </w:rPr>
      </w:pPr>
      <w:r w:rsidRPr="008B40B1">
        <w:rPr>
          <w:lang w:val="en-AU"/>
        </w:rPr>
        <w:t xml:space="preserve">Move the mouse over </w:t>
      </w:r>
      <w:r w:rsidRPr="008B40B1">
        <w:rPr>
          <w:rStyle w:val="UserInterface"/>
          <w:lang w:val="en-AU"/>
        </w:rPr>
        <w:t>Project Settings</w:t>
      </w:r>
      <w:r w:rsidRPr="008B40B1">
        <w:rPr>
          <w:lang w:val="en-AU"/>
        </w:rPr>
        <w:t xml:space="preserve">. </w:t>
      </w:r>
    </w:p>
    <w:p w14:paraId="2A0DF4B7" w14:textId="77777777" w:rsidR="00E827CD" w:rsidRPr="008B40B1" w:rsidRDefault="00E827CD" w:rsidP="00B20085">
      <w:pPr>
        <w:pStyle w:val="ListBullet"/>
        <w:rPr>
          <w:lang w:val="en-AU"/>
        </w:rPr>
      </w:pPr>
      <w:r w:rsidRPr="008B40B1">
        <w:rPr>
          <w:lang w:val="en-AU"/>
        </w:rPr>
        <w:t xml:space="preserve">In the submenu, select </w:t>
      </w:r>
      <w:r w:rsidRPr="008B40B1">
        <w:rPr>
          <w:rStyle w:val="UserInterface"/>
          <w:lang w:val="en-AU"/>
        </w:rPr>
        <w:t>Keyboard</w:t>
      </w:r>
      <w:r w:rsidRPr="008B40B1">
        <w:rPr>
          <w:lang w:val="en-AU"/>
        </w:rPr>
        <w:t xml:space="preserve">. </w:t>
      </w:r>
    </w:p>
    <w:p w14:paraId="7471DD5B" w14:textId="48B12F5E" w:rsidR="00E827CD" w:rsidRDefault="00E827CD" w:rsidP="00B20085">
      <w:pPr>
        <w:pStyle w:val="ListResult"/>
        <w:rPr>
          <w:lang w:val="en-AU"/>
        </w:rPr>
      </w:pPr>
      <w:r w:rsidRPr="008B40B1">
        <w:rPr>
          <w:lang w:val="en-AU"/>
        </w:rPr>
        <w:t xml:space="preserve">The Keyboard dialog for this project opens. </w:t>
      </w:r>
    </w:p>
    <w:p w14:paraId="5072F74C" w14:textId="3C4E8967" w:rsidR="007D6B67" w:rsidRPr="008B40B1" w:rsidRDefault="007D6B67" w:rsidP="007D6B67">
      <w:pPr>
        <w:pStyle w:val="ImageLeft"/>
      </w:pPr>
      <w:r w:rsidRPr="008B40B1">
        <w:rPr>
          <w:noProof/>
        </w:rPr>
        <w:lastRenderedPageBreak/>
        <w:drawing>
          <wp:inline distT="0" distB="0" distL="0" distR="0" wp14:anchorId="2BFA0E7C" wp14:editId="330A6B43">
            <wp:extent cx="1985645" cy="960120"/>
            <wp:effectExtent l="0" t="0" r="0" b="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rotWithShape="1">
                    <a:blip r:embed="rId15" cstate="print">
                      <a:extLst>
                        <a:ext uri="{28A0092B-C50C-407E-A947-70E740481C1C}">
                          <a14:useLocalDpi xmlns:a14="http://schemas.microsoft.com/office/drawing/2010/main" val="0"/>
                        </a:ext>
                      </a:extLst>
                    </a:blip>
                    <a:srcRect/>
                    <a:stretch/>
                  </pic:blipFill>
                  <pic:spPr>
                    <a:xfrm>
                      <a:off x="0" y="0"/>
                      <a:ext cx="1985645" cy="960120"/>
                    </a:xfrm>
                    <a:prstGeom prst="rect">
                      <a:avLst/>
                    </a:prstGeom>
                  </pic:spPr>
                </pic:pic>
              </a:graphicData>
            </a:graphic>
          </wp:inline>
        </w:drawing>
      </w:r>
    </w:p>
    <w:p w14:paraId="4F45D3D5" w14:textId="59CBDBBF" w:rsidR="00E827CD" w:rsidRPr="008B40B1" w:rsidRDefault="00E827CD" w:rsidP="00B20085">
      <w:pPr>
        <w:pStyle w:val="ListBullet"/>
        <w:rPr>
          <w:lang w:val="en-AU"/>
        </w:rPr>
      </w:pPr>
      <w:r w:rsidRPr="008B40B1">
        <w:rPr>
          <w:lang w:val="en-AU"/>
        </w:rPr>
        <w:t xml:space="preserve">Choose the </w:t>
      </w:r>
      <w:proofErr w:type="spellStart"/>
      <w:r w:rsidRPr="008B40B1">
        <w:rPr>
          <w:lang w:val="en-AU"/>
        </w:rPr>
        <w:t>Keyman</w:t>
      </w:r>
      <w:proofErr w:type="spellEnd"/>
      <w:r w:rsidRPr="008B40B1">
        <w:rPr>
          <w:lang w:val="en-AU"/>
        </w:rPr>
        <w:t xml:space="preserve"> keyboard for typing text. </w:t>
      </w:r>
    </w:p>
    <w:p w14:paraId="44DC823F" w14:textId="5FFC51DF" w:rsidR="00E827CD" w:rsidRPr="008B40B1" w:rsidRDefault="00E827CD" w:rsidP="00B20085">
      <w:pPr>
        <w:pStyle w:val="ListBullet"/>
        <w:rPr>
          <w:lang w:val="en-AU"/>
        </w:rPr>
      </w:pPr>
      <w:r w:rsidRPr="008B40B1">
        <w:rPr>
          <w:lang w:val="en-AU"/>
        </w:rPr>
        <w:t xml:space="preserve">Choose the Keyboard for typing notes. </w:t>
      </w:r>
    </w:p>
    <w:p w14:paraId="1D7078B3" w14:textId="6028450D" w:rsidR="00E827CD" w:rsidRPr="008B40B1" w:rsidRDefault="00E827CD" w:rsidP="00B20085">
      <w:pPr>
        <w:pStyle w:val="ListBullet"/>
        <w:rPr>
          <w:lang w:val="en-AU"/>
        </w:rPr>
      </w:pPr>
      <w:r w:rsidRPr="008B40B1">
        <w:rPr>
          <w:lang w:val="en-AU"/>
        </w:rPr>
        <w:t xml:space="preserve">Click </w:t>
      </w:r>
      <w:r w:rsidRPr="008B40B1">
        <w:rPr>
          <w:rStyle w:val="UserInterface"/>
          <w:lang w:val="en-AU"/>
        </w:rPr>
        <w:t>OK</w:t>
      </w:r>
      <w:r w:rsidRPr="008B40B1">
        <w:rPr>
          <w:lang w:val="en-AU"/>
        </w:rPr>
        <w:t xml:space="preserve">. </w:t>
      </w:r>
    </w:p>
    <w:p w14:paraId="166E223B" w14:textId="05F6794D" w:rsidR="00D41117" w:rsidRPr="008B40B1" w:rsidRDefault="00E827CD" w:rsidP="005C4AAC">
      <w:pPr>
        <w:pStyle w:val="Heading2"/>
        <w:rPr>
          <w:lang w:val="en-AU"/>
        </w:rPr>
      </w:pPr>
      <w:r w:rsidRPr="008B40B1">
        <w:rPr>
          <w:lang w:val="en-AU"/>
        </w:rPr>
        <w:t>0.2.3c</w:t>
      </w:r>
      <w:r w:rsidR="00D41117" w:rsidRPr="008B40B1">
        <w:rPr>
          <w:lang w:val="en-AU"/>
        </w:rPr>
        <w:t xml:space="preserve"> Swap text in a window</w:t>
      </w:r>
    </w:p>
    <w:p w14:paraId="2597421F" w14:textId="761A1929" w:rsidR="00E827CD" w:rsidRPr="008B40B1" w:rsidRDefault="00E827CD" w:rsidP="00E827CD">
      <w:pPr>
        <w:pStyle w:val="BodyText"/>
        <w:rPr>
          <w:lang w:val="en-AU"/>
        </w:rPr>
      </w:pPr>
      <w:r w:rsidRPr="008B40B1">
        <w:rPr>
          <w:lang w:val="en-AU"/>
        </w:rPr>
        <w:t xml:space="preserve">You can change which text a window displays. This is a way of opening a different text instead of one of your open ones, leaving your window layout the same. </w:t>
      </w:r>
    </w:p>
    <w:p w14:paraId="27A1BC88" w14:textId="66230CA5" w:rsidR="0069636D" w:rsidRPr="008B40B1" w:rsidRDefault="0069636D" w:rsidP="00B20085">
      <w:pPr>
        <w:pStyle w:val="ListBullet"/>
        <w:rPr>
          <w:lang w:val="en-AU"/>
        </w:rPr>
      </w:pPr>
      <w:r w:rsidRPr="008B40B1">
        <w:rPr>
          <w:lang w:val="en-AU"/>
        </w:rPr>
        <w:t xml:space="preserve">On the toolbar, click the project list. </w:t>
      </w:r>
    </w:p>
    <w:p w14:paraId="12435B9B" w14:textId="77777777" w:rsidR="00CD7A19" w:rsidRDefault="00CD7A19" w:rsidP="00CD7A19">
      <w:pPr>
        <w:pStyle w:val="ImageLeft"/>
      </w:pPr>
      <w:r w:rsidRPr="008B40B1">
        <w:rPr>
          <w:noProof/>
        </w:rPr>
        <w:drawing>
          <wp:inline distT="0" distB="0" distL="0" distR="0" wp14:anchorId="41FAFF27" wp14:editId="551B608C">
            <wp:extent cx="2349500" cy="137033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349500" cy="1370330"/>
                    </a:xfrm>
                    <a:prstGeom prst="rect">
                      <a:avLst/>
                    </a:prstGeom>
                  </pic:spPr>
                </pic:pic>
              </a:graphicData>
            </a:graphic>
          </wp:inline>
        </w:drawing>
      </w:r>
    </w:p>
    <w:p w14:paraId="02CA6B3A" w14:textId="63280B38" w:rsidR="0069636D" w:rsidRPr="008B40B1" w:rsidRDefault="0069636D" w:rsidP="00B20085">
      <w:pPr>
        <w:pStyle w:val="ListBullet"/>
        <w:rPr>
          <w:lang w:val="en-AU"/>
        </w:rPr>
      </w:pPr>
      <w:r w:rsidRPr="008B40B1">
        <w:rPr>
          <w:lang w:val="en-AU"/>
        </w:rPr>
        <w:t xml:space="preserve">Select the text you wish to display. </w:t>
      </w:r>
    </w:p>
    <w:p w14:paraId="14D48D3C" w14:textId="02F45CD8" w:rsidR="0069636D" w:rsidRPr="008B40B1" w:rsidRDefault="0069636D" w:rsidP="00B20085">
      <w:pPr>
        <w:pStyle w:val="ListResult"/>
        <w:rPr>
          <w:lang w:val="en-AU"/>
        </w:rPr>
      </w:pPr>
      <w:r w:rsidRPr="008B40B1">
        <w:rPr>
          <w:lang w:val="en-AU"/>
        </w:rPr>
        <w:t xml:space="preserve">The window now shows the new version instead and the window layout remains the same. </w:t>
      </w:r>
    </w:p>
    <w:p w14:paraId="130AABC2" w14:textId="7120C08B" w:rsidR="0069636D" w:rsidRPr="008B40B1" w:rsidRDefault="0069636D" w:rsidP="00D926DC">
      <w:pPr>
        <w:pStyle w:val="Note"/>
        <w:rPr>
          <w:lang w:val="en-AU"/>
        </w:rPr>
      </w:pPr>
      <w:r w:rsidRPr="008B40B1">
        <w:rPr>
          <w:lang w:val="en-AU"/>
        </w:rPr>
        <w:t xml:space="preserve">Remember that if you saved this window layout when the other version was here, it was saved in this position and will be re-opened if you use the saved layout again. If the current text selection is what you want to use in future, re-save the layout as it currently is. </w:t>
      </w:r>
    </w:p>
    <w:p w14:paraId="78AF4609" w14:textId="138A5906" w:rsidR="00D41117" w:rsidRPr="008B40B1" w:rsidRDefault="0069636D" w:rsidP="00D926DC">
      <w:pPr>
        <w:pStyle w:val="Note"/>
        <w:rPr>
          <w:lang w:val="en-AU"/>
        </w:rPr>
      </w:pPr>
      <w:r w:rsidRPr="008B40B1">
        <w:rPr>
          <w:lang w:val="en-AU"/>
        </w:rPr>
        <w:t>At this time, you can only open another similar resource in the window using the project list (</w:t>
      </w:r>
      <w:proofErr w:type="spellStart"/>
      <w:r w:rsidRPr="008B40B1">
        <w:rPr>
          <w:lang w:val="en-AU"/>
        </w:rPr>
        <w:t>i.e</w:t>
      </w:r>
      <w:proofErr w:type="spellEnd"/>
      <w:r w:rsidRPr="008B40B1">
        <w:rPr>
          <w:lang w:val="en-AU"/>
        </w:rPr>
        <w:t xml:space="preserve"> Project, Enhance Resource, Biblical terms).</w:t>
      </w:r>
    </w:p>
    <w:p w14:paraId="1A23DF24" w14:textId="06FB9452" w:rsidR="00D41117" w:rsidRPr="008B40B1" w:rsidRDefault="00D41117" w:rsidP="005C4AAC">
      <w:pPr>
        <w:pStyle w:val="Heading2"/>
        <w:rPr>
          <w:lang w:val="en-AU"/>
        </w:rPr>
      </w:pPr>
      <w:r w:rsidRPr="008B40B1">
        <w:rPr>
          <w:lang w:val="en-AU"/>
        </w:rPr>
        <w:lastRenderedPageBreak/>
        <w:t>0.2.3d</w:t>
      </w:r>
      <w:r w:rsidR="0069636D" w:rsidRPr="008B40B1">
        <w:rPr>
          <w:lang w:val="en-AU"/>
        </w:rPr>
        <w:t xml:space="preserve"> </w:t>
      </w:r>
      <w:r w:rsidRPr="008B40B1">
        <w:rPr>
          <w:lang w:val="en-AU"/>
        </w:rPr>
        <w:t>Further tips on Arranging Windows</w:t>
      </w:r>
    </w:p>
    <w:p w14:paraId="2817A2F3" w14:textId="77777777" w:rsidR="008178C9" w:rsidRPr="008B40B1" w:rsidRDefault="008178C9" w:rsidP="005C4AAC">
      <w:pPr>
        <w:pStyle w:val="Heading3"/>
      </w:pPr>
      <w:r w:rsidRPr="008B40B1">
        <w:t>Tip1: How to swap windows</w:t>
      </w:r>
    </w:p>
    <w:p w14:paraId="2DD3017F" w14:textId="77777777" w:rsidR="008178C9" w:rsidRPr="008B40B1" w:rsidRDefault="008178C9" w:rsidP="008178C9">
      <w:pPr>
        <w:pStyle w:val="BodyText"/>
        <w:rPr>
          <w:lang w:val="en-AU"/>
        </w:rPr>
      </w:pPr>
      <w:r w:rsidRPr="008B40B1">
        <w:rPr>
          <w:lang w:val="en-AU"/>
        </w:rPr>
        <w:t>Swapping two windows may involve two or more steps. [For example, drag one to the left edge and end up with an extra column, then drag the other to the lower right corner (back to original number of columns).]</w:t>
      </w:r>
    </w:p>
    <w:p w14:paraId="12ED27FA" w14:textId="77777777" w:rsidR="008178C9" w:rsidRPr="008B40B1" w:rsidRDefault="008178C9" w:rsidP="008178C9">
      <w:pPr>
        <w:pStyle w:val="BodyText"/>
        <w:rPr>
          <w:lang w:val="en-AU"/>
        </w:rPr>
      </w:pPr>
      <w:r w:rsidRPr="008B40B1">
        <w:rPr>
          <w:lang w:val="en-AU"/>
        </w:rPr>
        <w:t>An alternative way to swap these two texts is by using the project list.</w:t>
      </w:r>
    </w:p>
    <w:p w14:paraId="2F235632" w14:textId="77777777" w:rsidR="008178C9" w:rsidRPr="008B40B1" w:rsidRDefault="008178C9" w:rsidP="005C4AAC">
      <w:pPr>
        <w:pStyle w:val="Heading3"/>
      </w:pPr>
      <w:r w:rsidRPr="008B40B1">
        <w:t>Tip 2: How to undo moving a window</w:t>
      </w:r>
    </w:p>
    <w:p w14:paraId="79AE94BA" w14:textId="77777777" w:rsidR="008178C9" w:rsidRPr="008B40B1" w:rsidRDefault="008178C9" w:rsidP="008178C9">
      <w:pPr>
        <w:pStyle w:val="BodyText"/>
        <w:rPr>
          <w:lang w:val="en-AU"/>
        </w:rPr>
      </w:pPr>
      <w:r w:rsidRPr="008B40B1">
        <w:rPr>
          <w:lang w:val="en-AU"/>
        </w:rPr>
        <w:t xml:space="preserve">If you make a mistake with a drag, </w:t>
      </w:r>
    </w:p>
    <w:p w14:paraId="398C983C" w14:textId="650D87A5" w:rsidR="008178C9" w:rsidRPr="008B40B1" w:rsidRDefault="008178C9" w:rsidP="00B20085">
      <w:pPr>
        <w:pStyle w:val="ListBullet"/>
        <w:rPr>
          <w:lang w:val="en-AU"/>
        </w:rPr>
      </w:pPr>
      <w:r w:rsidRPr="008B40B1">
        <w:rPr>
          <w:lang w:val="en-AU"/>
        </w:rPr>
        <w:t>Click on the main Paratext menu.</w:t>
      </w:r>
    </w:p>
    <w:p w14:paraId="61B90897" w14:textId="77777777" w:rsidR="008178C9" w:rsidRPr="008B40B1" w:rsidRDefault="008178C9" w:rsidP="00B20085">
      <w:pPr>
        <w:pStyle w:val="ListBullet"/>
        <w:rPr>
          <w:lang w:val="en-AU"/>
        </w:rPr>
      </w:pPr>
      <w:r w:rsidRPr="008B40B1">
        <w:rPr>
          <w:lang w:val="en-AU"/>
        </w:rPr>
        <w:t>Click Undo Tab move.</w:t>
      </w:r>
    </w:p>
    <w:p w14:paraId="128B7E0C" w14:textId="4D4C1E01" w:rsidR="008178C9" w:rsidRPr="008B40B1" w:rsidRDefault="00EB7A3A" w:rsidP="005C4AAC">
      <w:pPr>
        <w:pStyle w:val="Heading3"/>
      </w:pPr>
      <w:r w:rsidRPr="008B40B1">
        <w:t>T</w:t>
      </w:r>
      <w:r w:rsidR="008178C9" w:rsidRPr="008B40B1">
        <w:t>ip 3: How to unpin floating windows</w:t>
      </w:r>
    </w:p>
    <w:p w14:paraId="0C6F4923" w14:textId="7C72E405" w:rsidR="008178C9" w:rsidRPr="008B40B1" w:rsidRDefault="008178C9" w:rsidP="008178C9">
      <w:pPr>
        <w:pStyle w:val="BodyText"/>
        <w:rPr>
          <w:lang w:val="en-AU"/>
        </w:rPr>
      </w:pPr>
      <w:r w:rsidRPr="008B40B1">
        <w:rPr>
          <w:lang w:val="en-AU"/>
        </w:rPr>
        <w:t xml:space="preserve">When the thumbtack is slanted, this window no longer stays on top all the time. </w:t>
      </w:r>
    </w:p>
    <w:p w14:paraId="4F39464A" w14:textId="1A4371E1" w:rsidR="00B56B77" w:rsidRPr="008B40B1" w:rsidRDefault="00CD7A19" w:rsidP="00CD7A19">
      <w:pPr>
        <w:pStyle w:val="ImageLeft"/>
      </w:pPr>
      <w:r w:rsidRPr="008B40B1">
        <w:rPr>
          <w:noProof/>
        </w:rPr>
        <w:drawing>
          <wp:inline distT="0" distB="0" distL="0" distR="0" wp14:anchorId="287495BD" wp14:editId="1BA14BB4">
            <wp:extent cx="1509395" cy="62674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509395" cy="626745"/>
                    </a:xfrm>
                    <a:prstGeom prst="rect">
                      <a:avLst/>
                    </a:prstGeom>
                  </pic:spPr>
                </pic:pic>
              </a:graphicData>
            </a:graphic>
          </wp:inline>
        </w:drawing>
      </w:r>
    </w:p>
    <w:p w14:paraId="477CDF85" w14:textId="0C71B894" w:rsidR="00B56B77" w:rsidRPr="008B40B1" w:rsidRDefault="00B56B77" w:rsidP="008178C9">
      <w:pPr>
        <w:pStyle w:val="BodyText"/>
        <w:rPr>
          <w:lang w:val="en-AU"/>
        </w:rPr>
      </w:pPr>
    </w:p>
    <w:p w14:paraId="2B6891B4" w14:textId="1D484647" w:rsidR="008178C9" w:rsidRPr="008B40B1" w:rsidRDefault="008178C9" w:rsidP="008178C9">
      <w:pPr>
        <w:pStyle w:val="BodyText"/>
        <w:rPr>
          <w:lang w:val="en-AU"/>
        </w:rPr>
      </w:pPr>
      <w:r w:rsidRPr="008B40B1">
        <w:rPr>
          <w:lang w:val="en-AU"/>
        </w:rPr>
        <w:t xml:space="preserve">If you want it to always stay on top again, click the thumbtack icon to pin it. </w:t>
      </w:r>
    </w:p>
    <w:p w14:paraId="65AA70A5" w14:textId="4A6C4A3F" w:rsidR="008178C9" w:rsidRPr="008B40B1" w:rsidRDefault="00CD7A19" w:rsidP="008178C9">
      <w:pPr>
        <w:pStyle w:val="BodyText"/>
        <w:rPr>
          <w:lang w:val="en-AU"/>
        </w:rPr>
      </w:pPr>
      <w:r w:rsidRPr="008B40B1">
        <w:rPr>
          <w:noProof/>
          <w:lang w:val="en-US"/>
        </w:rPr>
        <w:drawing>
          <wp:inline distT="0" distB="0" distL="0" distR="0" wp14:anchorId="1F503072" wp14:editId="625F5583">
            <wp:extent cx="1560830" cy="518160"/>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560830" cy="518160"/>
                    </a:xfrm>
                    <a:prstGeom prst="rect">
                      <a:avLst/>
                    </a:prstGeom>
                  </pic:spPr>
                </pic:pic>
              </a:graphicData>
            </a:graphic>
          </wp:inline>
        </w:drawing>
      </w:r>
    </w:p>
    <w:p w14:paraId="56B04401" w14:textId="76795E4C" w:rsidR="008178C9" w:rsidRPr="008B40B1" w:rsidRDefault="008178C9" w:rsidP="005C4AAC">
      <w:pPr>
        <w:pStyle w:val="Heading3"/>
      </w:pPr>
      <w:r w:rsidRPr="008B40B1">
        <w:t xml:space="preserve">Tip 4: How to widen the </w:t>
      </w:r>
      <w:proofErr w:type="spellStart"/>
      <w:r w:rsidRPr="008B40B1">
        <w:t>autohide</w:t>
      </w:r>
      <w:proofErr w:type="spellEnd"/>
      <w:r w:rsidRPr="008B40B1">
        <w:t xml:space="preserve"> column</w:t>
      </w:r>
    </w:p>
    <w:p w14:paraId="432DC0F1" w14:textId="5C2A1C2E" w:rsidR="008178C9" w:rsidRPr="008B40B1" w:rsidRDefault="008178C9" w:rsidP="008178C9">
      <w:pPr>
        <w:pStyle w:val="BodyText"/>
        <w:rPr>
          <w:lang w:val="en-AU"/>
        </w:rPr>
      </w:pPr>
      <w:r w:rsidRPr="008B40B1">
        <w:rPr>
          <w:lang w:val="en-AU"/>
        </w:rPr>
        <w:t xml:space="preserve">The </w:t>
      </w:r>
      <w:proofErr w:type="spellStart"/>
      <w:r w:rsidRPr="008B40B1">
        <w:rPr>
          <w:lang w:val="en-AU"/>
        </w:rPr>
        <w:t>autohide</w:t>
      </w:r>
      <w:proofErr w:type="spellEnd"/>
      <w:r w:rsidRPr="008B40B1">
        <w:rPr>
          <w:lang w:val="en-AU"/>
        </w:rPr>
        <w:t xml:space="preserve"> column can be made a little wider if desired.</w:t>
      </w:r>
      <w:r w:rsidR="00B56B77" w:rsidRPr="008B40B1">
        <w:rPr>
          <w:noProof/>
          <w:lang w:val="en-AU"/>
        </w:rPr>
        <w:t xml:space="preserve"> </w:t>
      </w:r>
    </w:p>
    <w:p w14:paraId="4D4FAA94" w14:textId="1A7258EB" w:rsidR="008178C9" w:rsidRDefault="008178C9" w:rsidP="00B20085">
      <w:pPr>
        <w:pStyle w:val="ListBullet"/>
        <w:rPr>
          <w:lang w:val="en-AU"/>
        </w:rPr>
      </w:pPr>
      <w:r w:rsidRPr="008B40B1">
        <w:rPr>
          <w:lang w:val="en-AU"/>
        </w:rPr>
        <w:t xml:space="preserve">Click the arrow at the top of the column. </w:t>
      </w:r>
    </w:p>
    <w:p w14:paraId="2FCA0265" w14:textId="4CEC29E4" w:rsidR="00CD7A19" w:rsidRPr="008B40B1" w:rsidRDefault="00CD7A19" w:rsidP="00CD7A19">
      <w:pPr>
        <w:pStyle w:val="ImageLeft"/>
      </w:pPr>
      <w:r w:rsidRPr="008B40B1">
        <w:rPr>
          <w:noProof/>
        </w:rPr>
        <w:lastRenderedPageBreak/>
        <w:drawing>
          <wp:inline distT="0" distB="0" distL="0" distR="0" wp14:anchorId="1B0FEAA5" wp14:editId="4CA9751C">
            <wp:extent cx="476250" cy="83185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76250" cy="831850"/>
                    </a:xfrm>
                    <a:prstGeom prst="rect">
                      <a:avLst/>
                    </a:prstGeom>
                  </pic:spPr>
                </pic:pic>
              </a:graphicData>
            </a:graphic>
          </wp:inline>
        </w:drawing>
      </w:r>
    </w:p>
    <w:p w14:paraId="044FBF1E" w14:textId="77777777" w:rsidR="008178C9" w:rsidRPr="008B40B1" w:rsidRDefault="008178C9" w:rsidP="005C4AAC">
      <w:pPr>
        <w:pStyle w:val="Heading3"/>
      </w:pPr>
      <w:r w:rsidRPr="008B40B1">
        <w:t>Tip 5: How to undo closing a window</w:t>
      </w:r>
    </w:p>
    <w:p w14:paraId="0263A317" w14:textId="6A701F72" w:rsidR="008178C9" w:rsidRPr="008B40B1" w:rsidRDefault="008178C9" w:rsidP="00B20085">
      <w:pPr>
        <w:pStyle w:val="ListBullet"/>
        <w:rPr>
          <w:lang w:val="en-AU"/>
        </w:rPr>
      </w:pPr>
      <w:r w:rsidRPr="008B40B1">
        <w:rPr>
          <w:lang w:val="en-AU"/>
        </w:rPr>
        <w:t>Click the main Paratext menu</w:t>
      </w:r>
    </w:p>
    <w:p w14:paraId="43745DE1" w14:textId="77777777" w:rsidR="008178C9" w:rsidRPr="008B40B1" w:rsidRDefault="008178C9" w:rsidP="00B20085">
      <w:pPr>
        <w:pStyle w:val="ListBullet"/>
        <w:rPr>
          <w:lang w:val="en-AU"/>
        </w:rPr>
      </w:pPr>
      <w:r w:rsidRPr="008B40B1">
        <w:rPr>
          <w:lang w:val="en-AU"/>
        </w:rPr>
        <w:t xml:space="preserve">Choose Undo Tab Close </w:t>
      </w:r>
    </w:p>
    <w:p w14:paraId="6242673E" w14:textId="77777777" w:rsidR="008178C9" w:rsidRPr="008B40B1" w:rsidRDefault="008178C9" w:rsidP="008178C9">
      <w:pPr>
        <w:pStyle w:val="BodyText"/>
        <w:rPr>
          <w:lang w:val="en-AU"/>
        </w:rPr>
      </w:pPr>
    </w:p>
    <w:p w14:paraId="74416E68" w14:textId="2A18C1A1" w:rsidR="00D41117" w:rsidRPr="008B40B1" w:rsidRDefault="00D41117" w:rsidP="00D41117">
      <w:pPr>
        <w:pStyle w:val="BodyText"/>
        <w:rPr>
          <w:lang w:val="en-AU"/>
        </w:rPr>
      </w:pPr>
    </w:p>
    <w:p w14:paraId="6D343A46" w14:textId="7460CAAE" w:rsidR="00D41117" w:rsidRPr="008B40B1" w:rsidRDefault="0069636D" w:rsidP="005C4AAC">
      <w:pPr>
        <w:pStyle w:val="Heading2"/>
        <w:rPr>
          <w:lang w:val="en-AU"/>
        </w:rPr>
      </w:pPr>
      <w:r w:rsidRPr="008B40B1">
        <w:rPr>
          <w:lang w:val="en-AU"/>
        </w:rPr>
        <w:t>0.2.3e</w:t>
      </w:r>
      <w:r w:rsidR="00D41117" w:rsidRPr="008B40B1">
        <w:rPr>
          <w:lang w:val="en-AU"/>
        </w:rPr>
        <w:t xml:space="preserve"> Going to non-Biblical books</w:t>
      </w:r>
    </w:p>
    <w:p w14:paraId="35978274" w14:textId="77777777" w:rsidR="0069636D" w:rsidRPr="008B40B1" w:rsidRDefault="0069636D" w:rsidP="0069636D">
      <w:pPr>
        <w:pStyle w:val="BodyText"/>
        <w:rPr>
          <w:lang w:val="en-AU"/>
        </w:rPr>
      </w:pPr>
      <w:r w:rsidRPr="008B40B1">
        <w:rPr>
          <w:lang w:val="en-AU"/>
        </w:rPr>
        <w:t>There are many non-biblical books listed after REV (also Deuterocanonical books)</w:t>
      </w:r>
    </w:p>
    <w:p w14:paraId="10747097" w14:textId="00C64648" w:rsidR="0069636D" w:rsidRDefault="0069636D" w:rsidP="0069636D">
      <w:pPr>
        <w:pStyle w:val="BodyText"/>
        <w:rPr>
          <w:noProof/>
          <w:lang w:val="en-AU"/>
        </w:rPr>
      </w:pPr>
      <w:r w:rsidRPr="008B40B1">
        <w:rPr>
          <w:lang w:val="en-AU"/>
        </w:rPr>
        <w:t>e.g. GLO, XXA … XXG</w:t>
      </w:r>
      <w:r w:rsidR="00B56B77" w:rsidRPr="008B40B1">
        <w:rPr>
          <w:noProof/>
          <w:lang w:val="en-AU"/>
        </w:rPr>
        <w:t xml:space="preserve"> </w:t>
      </w:r>
    </w:p>
    <w:p w14:paraId="5182DCB8" w14:textId="2382C1F3" w:rsidR="00CD7A19" w:rsidRPr="008B40B1" w:rsidRDefault="00CD7A19" w:rsidP="0069636D">
      <w:pPr>
        <w:pStyle w:val="BodyText"/>
        <w:rPr>
          <w:lang w:val="en-AU"/>
        </w:rPr>
      </w:pPr>
      <w:r w:rsidRPr="008B40B1">
        <w:rPr>
          <w:noProof/>
          <w:lang w:val="en-US"/>
        </w:rPr>
        <w:drawing>
          <wp:inline distT="0" distB="0" distL="0" distR="0" wp14:anchorId="6A575247" wp14:editId="32FC672E">
            <wp:extent cx="1044575" cy="2181225"/>
            <wp:effectExtent l="0" t="0" r="317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044575" cy="2181225"/>
                    </a:xfrm>
                    <a:prstGeom prst="rect">
                      <a:avLst/>
                    </a:prstGeom>
                  </pic:spPr>
                </pic:pic>
              </a:graphicData>
            </a:graphic>
          </wp:inline>
        </w:drawing>
      </w:r>
    </w:p>
    <w:p w14:paraId="1DC3B1D1" w14:textId="36D6CC3B" w:rsidR="00D41117" w:rsidRPr="008B40B1" w:rsidRDefault="00D41117">
      <w:pPr>
        <w:spacing w:after="200" w:line="276" w:lineRule="auto"/>
        <w:rPr>
          <w:rFonts w:eastAsia="Times New Roman"/>
          <w:lang w:val="en-AU" w:eastAsia="en-AU"/>
        </w:rPr>
      </w:pPr>
      <w:r w:rsidRPr="008B40B1">
        <w:rPr>
          <w:lang w:val="en-AU"/>
        </w:rPr>
        <w:br w:type="page"/>
      </w:r>
    </w:p>
    <w:p w14:paraId="40B518C8" w14:textId="77777777" w:rsidR="00184BD3" w:rsidRPr="008B40B1" w:rsidRDefault="00184BD3" w:rsidP="00B20085">
      <w:pPr>
        <w:pStyle w:val="ListBullet"/>
        <w:numPr>
          <w:ilvl w:val="0"/>
          <w:numId w:val="0"/>
        </w:numPr>
        <w:ind w:left="360"/>
        <w:rPr>
          <w:lang w:val="en-AU"/>
        </w:rPr>
      </w:pPr>
    </w:p>
    <w:p w14:paraId="0566E5A3" w14:textId="18E3A2BF" w:rsidR="006B6804" w:rsidRPr="008B40B1" w:rsidRDefault="002130F6" w:rsidP="005C4AAC">
      <w:pPr>
        <w:pStyle w:val="Heading2"/>
        <w:rPr>
          <w:lang w:val="en-AU"/>
        </w:rPr>
      </w:pPr>
      <w:r w:rsidRPr="008B40B1">
        <w:rPr>
          <w:lang w:val="en-AU"/>
        </w:rPr>
        <w:t xml:space="preserve">0.0.3 </w:t>
      </w:r>
      <w:r w:rsidR="006B6804" w:rsidRPr="008B40B1">
        <w:rPr>
          <w:lang w:val="en-AU"/>
        </w:rPr>
        <w:t>Quick reference window</w:t>
      </w:r>
    </w:p>
    <w:p w14:paraId="122CB040" w14:textId="2FEAC165" w:rsidR="00A22451" w:rsidRPr="008B40B1" w:rsidRDefault="00A22451" w:rsidP="005C4AAC">
      <w:pPr>
        <w:pStyle w:val="Heading3"/>
      </w:pPr>
      <w:r w:rsidRPr="008B40B1">
        <w:t>Open a quick reference window:</w:t>
      </w:r>
    </w:p>
    <w:p w14:paraId="0ACABE2E" w14:textId="10E50FB9" w:rsidR="002130F6" w:rsidRDefault="002130F6" w:rsidP="00B20085">
      <w:pPr>
        <w:pStyle w:val="ListBullet"/>
        <w:rPr>
          <w:lang w:val="en-AU"/>
        </w:rPr>
      </w:pPr>
      <w:r w:rsidRPr="008B40B1">
        <w:rPr>
          <w:lang w:val="en-AU"/>
        </w:rPr>
        <w:t>Click on a link in \r line or \</w:t>
      </w:r>
      <w:proofErr w:type="spellStart"/>
      <w:r w:rsidRPr="008B40B1">
        <w:rPr>
          <w:lang w:val="en-AU"/>
        </w:rPr>
        <w:t>xt</w:t>
      </w:r>
      <w:proofErr w:type="spellEnd"/>
      <w:r w:rsidRPr="008B40B1">
        <w:rPr>
          <w:lang w:val="en-AU"/>
        </w:rPr>
        <w:t xml:space="preserve"> </w:t>
      </w:r>
    </w:p>
    <w:p w14:paraId="3E98E753" w14:textId="7D2F49A5" w:rsidR="00E20ACA" w:rsidRPr="008B40B1" w:rsidRDefault="00E20ACA" w:rsidP="00E20ACA">
      <w:pPr>
        <w:pStyle w:val="ImageLeft"/>
      </w:pPr>
      <w:r w:rsidRPr="00E20ACA">
        <w:drawing>
          <wp:inline distT="0" distB="0" distL="0" distR="0" wp14:anchorId="1A292DEA" wp14:editId="2C3785BD">
            <wp:extent cx="2926080" cy="526181"/>
            <wp:effectExtent l="19050" t="19050" r="7620" b="266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62382" cy="532709"/>
                    </a:xfrm>
                    <a:prstGeom prst="rect">
                      <a:avLst/>
                    </a:prstGeom>
                    <a:ln w="6350">
                      <a:solidFill>
                        <a:schemeClr val="tx1"/>
                      </a:solidFill>
                    </a:ln>
                  </pic:spPr>
                </pic:pic>
              </a:graphicData>
            </a:graphic>
          </wp:inline>
        </w:drawing>
      </w:r>
    </w:p>
    <w:p w14:paraId="5BE76C57" w14:textId="100699CA" w:rsidR="002130F6" w:rsidRPr="008B40B1" w:rsidRDefault="002130F6" w:rsidP="00B20085">
      <w:pPr>
        <w:pStyle w:val="ListResult"/>
        <w:rPr>
          <w:lang w:val="en-AU"/>
        </w:rPr>
      </w:pPr>
      <w:r w:rsidRPr="008B40B1">
        <w:rPr>
          <w:lang w:val="en-AU"/>
        </w:rPr>
        <w:t xml:space="preserve">The Quick Reference window comes up showing me that other reference. </w:t>
      </w:r>
    </w:p>
    <w:p w14:paraId="684686BD" w14:textId="36CEE53A" w:rsidR="00A22451" w:rsidRPr="008B40B1" w:rsidRDefault="00A22451" w:rsidP="00B20085">
      <w:pPr>
        <w:pStyle w:val="ListResult"/>
        <w:rPr>
          <w:lang w:val="en-AU"/>
        </w:rPr>
      </w:pPr>
      <w:r w:rsidRPr="008B40B1">
        <w:rPr>
          <w:lang w:val="en-AU"/>
        </w:rPr>
        <w:t>OR</w:t>
      </w:r>
    </w:p>
    <w:p w14:paraId="3EC5B306" w14:textId="77FDBAEC" w:rsidR="002130F6" w:rsidRPr="008B40B1" w:rsidRDefault="002130F6" w:rsidP="00B20085">
      <w:pPr>
        <w:pStyle w:val="ListBullet"/>
        <w:rPr>
          <w:lang w:val="en-AU"/>
        </w:rPr>
      </w:pPr>
      <w:r w:rsidRPr="008B40B1">
        <w:rPr>
          <w:lang w:val="en-AU"/>
        </w:rPr>
        <w:t xml:space="preserve">Click Project </w:t>
      </w:r>
      <w:r w:rsidRPr="008B40B1">
        <w:rPr>
          <w:rFonts w:ascii="Calibri" w:hAnsi="Calibri" w:cs="Calibri"/>
          <w:lang w:val="en-AU"/>
        </w:rPr>
        <w:t>≡</w:t>
      </w:r>
      <w:r w:rsidRPr="008B40B1">
        <w:rPr>
          <w:lang w:val="en-AU"/>
        </w:rPr>
        <w:t>, expand the menu, under Tools &gt; Quick Reference</w:t>
      </w:r>
    </w:p>
    <w:p w14:paraId="0BE655EC" w14:textId="748558DD" w:rsidR="002130F6" w:rsidRPr="008B40B1" w:rsidRDefault="00A22451" w:rsidP="00A22451">
      <w:pPr>
        <w:pStyle w:val="Note"/>
        <w:rPr>
          <w:lang w:val="en-AU"/>
        </w:rPr>
      </w:pPr>
      <w:r w:rsidRPr="008B40B1">
        <w:rPr>
          <w:lang w:val="en-AU"/>
        </w:rPr>
        <w:t xml:space="preserve">Hint: If you add the window to </w:t>
      </w:r>
      <w:proofErr w:type="spellStart"/>
      <w:r w:rsidRPr="008B40B1">
        <w:rPr>
          <w:lang w:val="en-AU"/>
        </w:rPr>
        <w:t>Autohide</w:t>
      </w:r>
      <w:proofErr w:type="spellEnd"/>
      <w:r w:rsidRPr="008B40B1">
        <w:rPr>
          <w:lang w:val="en-AU"/>
        </w:rPr>
        <w:t xml:space="preserve">, or Dock the window, Paratext </w:t>
      </w:r>
      <w:r w:rsidR="002130F6" w:rsidRPr="008B40B1">
        <w:rPr>
          <w:lang w:val="en-AU"/>
        </w:rPr>
        <w:t xml:space="preserve">will use it to open parallel heading links </w:t>
      </w:r>
      <w:proofErr w:type="gramStart"/>
      <w:r w:rsidR="002130F6" w:rsidRPr="008B40B1">
        <w:rPr>
          <w:lang w:val="en-AU"/>
        </w:rPr>
        <w:t>or  cross</w:t>
      </w:r>
      <w:proofErr w:type="gramEnd"/>
      <w:r w:rsidR="002130F6" w:rsidRPr="008B40B1">
        <w:rPr>
          <w:lang w:val="en-AU"/>
        </w:rPr>
        <w:t xml:space="preserve"> reference links. </w:t>
      </w:r>
    </w:p>
    <w:p w14:paraId="3AAF1570" w14:textId="6C83B12C" w:rsidR="00A22451" w:rsidRPr="008B40B1" w:rsidRDefault="00A22451" w:rsidP="00A22451">
      <w:pPr>
        <w:pStyle w:val="Note"/>
        <w:rPr>
          <w:lang w:val="en-AU"/>
        </w:rPr>
      </w:pPr>
      <w:r w:rsidRPr="008B40B1">
        <w:rPr>
          <w:lang w:val="en-AU"/>
        </w:rPr>
        <w:t>In Paratext 9.1 any floating window now has controls for changing the reference.</w:t>
      </w:r>
    </w:p>
    <w:p w14:paraId="05B17CAE" w14:textId="77777777" w:rsidR="002130F6" w:rsidRPr="008B40B1" w:rsidRDefault="002130F6" w:rsidP="00604266">
      <w:pPr>
        <w:pStyle w:val="BodyText"/>
        <w:rPr>
          <w:lang w:val="en-AU"/>
        </w:rPr>
      </w:pPr>
    </w:p>
    <w:p w14:paraId="50D199F1" w14:textId="77777777" w:rsidR="009729A1" w:rsidRPr="008B40B1" w:rsidRDefault="002E1894" w:rsidP="005C4AAC">
      <w:pPr>
        <w:pStyle w:val="Heading2"/>
        <w:rPr>
          <w:lang w:val="en-AU"/>
        </w:rPr>
      </w:pPr>
      <w:r w:rsidRPr="008B40B1">
        <w:rPr>
          <w:lang w:val="en-AU"/>
        </w:rPr>
        <w:t xml:space="preserve">0.2.4 </w:t>
      </w:r>
      <w:r w:rsidR="009729A1" w:rsidRPr="008B40B1">
        <w:rPr>
          <w:lang w:val="en-AU"/>
        </w:rPr>
        <w:t>Quick Bible Reference Navigation</w:t>
      </w:r>
    </w:p>
    <w:p w14:paraId="187A9C7F" w14:textId="77777777" w:rsidR="009729A1" w:rsidRPr="008B40B1" w:rsidRDefault="009729A1" w:rsidP="005C4AAC">
      <w:pPr>
        <w:pStyle w:val="Heading3"/>
      </w:pPr>
      <w:r w:rsidRPr="008B40B1">
        <w:t>Go to a specific Bible Reference</w:t>
      </w:r>
    </w:p>
    <w:p w14:paraId="32D27507" w14:textId="77777777" w:rsidR="009729A1" w:rsidRPr="008B40B1" w:rsidRDefault="009729A1" w:rsidP="00B20085">
      <w:pPr>
        <w:pStyle w:val="ListBullet"/>
        <w:rPr>
          <w:lang w:val="en-AU"/>
        </w:rPr>
      </w:pPr>
      <w:r w:rsidRPr="008B40B1">
        <w:rPr>
          <w:lang w:val="en-AU"/>
        </w:rPr>
        <w:t xml:space="preserve">Ctrl+ B, </w:t>
      </w:r>
    </w:p>
    <w:p w14:paraId="4EE04C8F" w14:textId="77777777" w:rsidR="009729A1" w:rsidRPr="008B40B1" w:rsidRDefault="009729A1" w:rsidP="00B20085">
      <w:pPr>
        <w:pStyle w:val="ListBullet"/>
        <w:rPr>
          <w:lang w:val="en-AU"/>
        </w:rPr>
      </w:pPr>
      <w:r w:rsidRPr="008B40B1">
        <w:rPr>
          <w:lang w:val="en-AU"/>
        </w:rPr>
        <w:t>Type the 3 letter abbreviation of book name</w:t>
      </w:r>
    </w:p>
    <w:p w14:paraId="3F0CE2AB" w14:textId="77777777" w:rsidR="00EB7A3A" w:rsidRPr="008B40B1" w:rsidRDefault="009729A1" w:rsidP="00B20085">
      <w:pPr>
        <w:pStyle w:val="ListBullet"/>
        <w:rPr>
          <w:lang w:val="en-AU"/>
        </w:rPr>
      </w:pPr>
      <w:r w:rsidRPr="008B40B1">
        <w:rPr>
          <w:lang w:val="en-AU"/>
        </w:rPr>
        <w:t xml:space="preserve">Type SPACE type the chapter number </w:t>
      </w:r>
    </w:p>
    <w:p w14:paraId="0DE5DA93" w14:textId="1C680577" w:rsidR="009729A1" w:rsidRPr="008B40B1" w:rsidRDefault="00EB7A3A" w:rsidP="00B20085">
      <w:pPr>
        <w:pStyle w:val="ListBullet"/>
        <w:rPr>
          <w:lang w:val="en-AU"/>
        </w:rPr>
      </w:pPr>
      <w:r w:rsidRPr="008B40B1">
        <w:rPr>
          <w:lang w:val="en-AU"/>
        </w:rPr>
        <w:t xml:space="preserve">Type </w:t>
      </w:r>
      <w:r w:rsidR="009729A1" w:rsidRPr="008B40B1">
        <w:rPr>
          <w:lang w:val="en-AU"/>
        </w:rPr>
        <w:t xml:space="preserve">SPACE type the verse number </w:t>
      </w:r>
      <w:r w:rsidR="008B40B1" w:rsidRPr="008B40B1">
        <w:rPr>
          <w:rStyle w:val="UserInterface"/>
        </w:rPr>
        <w:t>ENTER</w:t>
      </w:r>
    </w:p>
    <w:p w14:paraId="45FEFDF6" w14:textId="4DCAFB18" w:rsidR="009729A1" w:rsidRPr="008B40B1" w:rsidRDefault="009729A1" w:rsidP="005C4AAC">
      <w:pPr>
        <w:pStyle w:val="Heading3"/>
      </w:pPr>
      <w:r w:rsidRPr="008B40B1">
        <w:t>Go to the beginning of a book</w:t>
      </w:r>
    </w:p>
    <w:p w14:paraId="6261A7EC" w14:textId="49DD103E" w:rsidR="009729A1" w:rsidRPr="008B40B1" w:rsidRDefault="009729A1" w:rsidP="00B20085">
      <w:pPr>
        <w:pStyle w:val="ListBullet"/>
        <w:rPr>
          <w:lang w:val="en-AU"/>
        </w:rPr>
      </w:pPr>
      <w:r w:rsidRPr="008B40B1">
        <w:rPr>
          <w:lang w:val="en-AU"/>
        </w:rPr>
        <w:t xml:space="preserve">Ctrl+ B, type 3 letter abbreviation of book name press </w:t>
      </w:r>
      <w:r w:rsidR="008B40B1" w:rsidRPr="008B40B1">
        <w:rPr>
          <w:rStyle w:val="UserInterface"/>
        </w:rPr>
        <w:t>ENTER</w:t>
      </w:r>
    </w:p>
    <w:p w14:paraId="5773F59B" w14:textId="77777777" w:rsidR="009729A1" w:rsidRPr="008B40B1" w:rsidRDefault="009729A1" w:rsidP="005C4AAC">
      <w:pPr>
        <w:pStyle w:val="Heading3"/>
      </w:pPr>
      <w:r w:rsidRPr="008B40B1">
        <w:lastRenderedPageBreak/>
        <w:t>Go to the beginning of a chapter</w:t>
      </w:r>
    </w:p>
    <w:p w14:paraId="16A2123A" w14:textId="77777777" w:rsidR="009729A1" w:rsidRPr="008B40B1" w:rsidRDefault="009729A1" w:rsidP="00B20085">
      <w:pPr>
        <w:pStyle w:val="ListBullet"/>
        <w:rPr>
          <w:lang w:val="en-AU"/>
        </w:rPr>
      </w:pPr>
      <w:r w:rsidRPr="008B40B1">
        <w:rPr>
          <w:lang w:val="en-AU"/>
        </w:rPr>
        <w:t>Ctrl+ B, type 3 letter abbreviation of book name</w:t>
      </w:r>
    </w:p>
    <w:p w14:paraId="62A20985" w14:textId="30A80D24" w:rsidR="009729A1" w:rsidRPr="008B40B1" w:rsidRDefault="009729A1" w:rsidP="00B20085">
      <w:pPr>
        <w:pStyle w:val="ListBullet"/>
        <w:rPr>
          <w:lang w:val="en-AU"/>
        </w:rPr>
      </w:pPr>
      <w:r w:rsidRPr="008B40B1">
        <w:rPr>
          <w:lang w:val="en-AU"/>
        </w:rPr>
        <w:t xml:space="preserve">Type </w:t>
      </w:r>
      <w:r w:rsidRPr="008B40B1">
        <w:rPr>
          <w:rStyle w:val="UserInterface"/>
          <w:lang w:val="en-AU"/>
        </w:rPr>
        <w:t>SPACE</w:t>
      </w:r>
      <w:r w:rsidRPr="008B40B1">
        <w:rPr>
          <w:lang w:val="en-AU"/>
        </w:rPr>
        <w:t xml:space="preserve"> type the chapter number press </w:t>
      </w:r>
      <w:r w:rsidR="008B40B1" w:rsidRPr="008B40B1">
        <w:rPr>
          <w:rStyle w:val="UserInterface"/>
        </w:rPr>
        <w:t>ENTER</w:t>
      </w:r>
    </w:p>
    <w:p w14:paraId="7D5413F8" w14:textId="77777777" w:rsidR="009729A1" w:rsidRPr="008B40B1" w:rsidRDefault="009729A1" w:rsidP="005C4AAC">
      <w:pPr>
        <w:pStyle w:val="Heading3"/>
      </w:pPr>
      <w:r w:rsidRPr="008B40B1">
        <w:t>Go to a book by title</w:t>
      </w:r>
    </w:p>
    <w:p w14:paraId="1D8F1D70" w14:textId="77777777" w:rsidR="009729A1" w:rsidRPr="008B40B1" w:rsidRDefault="009729A1" w:rsidP="00B20085">
      <w:pPr>
        <w:pStyle w:val="ListBullet"/>
        <w:rPr>
          <w:lang w:val="en-AU"/>
        </w:rPr>
      </w:pPr>
      <w:proofErr w:type="spellStart"/>
      <w:r w:rsidRPr="008B40B1">
        <w:rPr>
          <w:lang w:val="en-AU"/>
        </w:rPr>
        <w:t>Ctrl+B</w:t>
      </w:r>
      <w:proofErr w:type="spellEnd"/>
    </w:p>
    <w:p w14:paraId="16690D69" w14:textId="77777777" w:rsidR="009729A1" w:rsidRPr="008B40B1" w:rsidRDefault="009729A1" w:rsidP="00B20085">
      <w:pPr>
        <w:pStyle w:val="ListBullet"/>
        <w:rPr>
          <w:lang w:val="en-AU"/>
        </w:rPr>
      </w:pPr>
      <w:r w:rsidRPr="008B40B1">
        <w:rPr>
          <w:lang w:val="en-AU"/>
        </w:rPr>
        <w:t>Start typing the title of the book</w:t>
      </w:r>
    </w:p>
    <w:p w14:paraId="57341FB4" w14:textId="2C1D1402" w:rsidR="009729A1" w:rsidRDefault="009729A1" w:rsidP="00B20085">
      <w:pPr>
        <w:pStyle w:val="ListBullet"/>
        <w:rPr>
          <w:lang w:val="en-AU"/>
        </w:rPr>
      </w:pPr>
      <w:r w:rsidRPr="008B40B1">
        <w:rPr>
          <w:lang w:val="en-AU"/>
        </w:rPr>
        <w:t>Choose from the list.</w:t>
      </w:r>
    </w:p>
    <w:p w14:paraId="72954ACB" w14:textId="7EE770B3" w:rsidR="008B40B1" w:rsidRPr="008B40B1" w:rsidRDefault="008B40B1" w:rsidP="00B20085">
      <w:pPr>
        <w:pStyle w:val="ListBullet"/>
        <w:rPr>
          <w:lang w:val="en-AU"/>
        </w:rPr>
      </w:pPr>
      <w:r>
        <w:rPr>
          <w:lang w:val="en-AU"/>
        </w:rPr>
        <w:t xml:space="preserve">Press </w:t>
      </w:r>
      <w:r w:rsidRPr="008B40B1">
        <w:rPr>
          <w:rStyle w:val="UserInterface"/>
        </w:rPr>
        <w:t>Enter</w:t>
      </w:r>
    </w:p>
    <w:p w14:paraId="05B11CD4" w14:textId="77777777" w:rsidR="009729A1" w:rsidRPr="008B40B1" w:rsidRDefault="009729A1" w:rsidP="009729A1">
      <w:pPr>
        <w:pStyle w:val="SpaceSingle"/>
        <w:rPr>
          <w:lang w:val="en-AU"/>
        </w:rPr>
      </w:pPr>
    </w:p>
    <w:p w14:paraId="3081F694" w14:textId="77777777" w:rsidR="009729A1" w:rsidRPr="008B40B1" w:rsidRDefault="002E1894" w:rsidP="005C4AAC">
      <w:pPr>
        <w:pStyle w:val="Heading2"/>
        <w:rPr>
          <w:lang w:val="en-AU"/>
        </w:rPr>
      </w:pPr>
      <w:r w:rsidRPr="008B40B1">
        <w:rPr>
          <w:lang w:val="en-AU"/>
        </w:rPr>
        <w:t xml:space="preserve">0.3 </w:t>
      </w:r>
      <w:r w:rsidR="00E20FE9" w:rsidRPr="008B40B1">
        <w:rPr>
          <w:lang w:val="en-AU"/>
        </w:rPr>
        <w:t>Help in Paratext</w:t>
      </w:r>
    </w:p>
    <w:p w14:paraId="7783ADF7" w14:textId="77777777" w:rsidR="00222B19" w:rsidRPr="008B40B1" w:rsidRDefault="00222B19" w:rsidP="005C4AAC">
      <w:pPr>
        <w:pStyle w:val="Heading3"/>
      </w:pPr>
      <w:r w:rsidRPr="008B40B1">
        <w:t>Search menus/help</w:t>
      </w:r>
    </w:p>
    <w:p w14:paraId="07D87AC9" w14:textId="15CD4890" w:rsidR="00222B19" w:rsidRPr="008B40B1" w:rsidRDefault="00222B19" w:rsidP="00B20085">
      <w:pPr>
        <w:pStyle w:val="ListBullet"/>
        <w:rPr>
          <w:lang w:val="en-AU"/>
        </w:rPr>
      </w:pPr>
      <w:r w:rsidRPr="008B40B1">
        <w:rPr>
          <w:lang w:val="en-AU"/>
        </w:rPr>
        <w:t xml:space="preserve">Click in the search menus/help box on the </w:t>
      </w:r>
      <w:proofErr w:type="spellStart"/>
      <w:r w:rsidRPr="008B40B1">
        <w:rPr>
          <w:lang w:val="en-AU"/>
        </w:rPr>
        <w:t>titlebar</w:t>
      </w:r>
      <w:proofErr w:type="spellEnd"/>
      <w:r w:rsidRPr="008B40B1">
        <w:rPr>
          <w:lang w:val="en-AU"/>
        </w:rPr>
        <w:t xml:space="preserve">. </w:t>
      </w:r>
    </w:p>
    <w:p w14:paraId="16EB2BEA" w14:textId="77777777" w:rsidR="00222B19" w:rsidRPr="008B40B1" w:rsidRDefault="00222B19" w:rsidP="00B20085">
      <w:pPr>
        <w:pStyle w:val="ListBullet"/>
        <w:rPr>
          <w:lang w:val="en-AU"/>
        </w:rPr>
      </w:pPr>
      <w:r w:rsidRPr="008B40B1">
        <w:rPr>
          <w:lang w:val="en-AU"/>
        </w:rPr>
        <w:t xml:space="preserve">Type, and then simply wait while Paratext searches. </w:t>
      </w:r>
    </w:p>
    <w:p w14:paraId="57008101" w14:textId="77777777" w:rsidR="00222B19" w:rsidRPr="008B40B1" w:rsidRDefault="00222B19" w:rsidP="00B20085">
      <w:pPr>
        <w:pStyle w:val="ListResult"/>
        <w:rPr>
          <w:lang w:val="en-AU"/>
        </w:rPr>
      </w:pPr>
      <w:r w:rsidRPr="008B40B1">
        <w:rPr>
          <w:lang w:val="en-AU"/>
        </w:rPr>
        <w:t xml:space="preserve">The top items in the list are actual commands within Paratext. </w:t>
      </w:r>
    </w:p>
    <w:p w14:paraId="4961EAC4" w14:textId="77777777" w:rsidR="00222B19" w:rsidRPr="008B40B1" w:rsidRDefault="00222B19" w:rsidP="00B20085">
      <w:pPr>
        <w:pStyle w:val="ListResult"/>
        <w:rPr>
          <w:lang w:val="en-AU"/>
        </w:rPr>
      </w:pPr>
      <w:r w:rsidRPr="008B40B1">
        <w:rPr>
          <w:lang w:val="en-AU"/>
        </w:rPr>
        <w:t xml:space="preserve">If necessary, Paratext uses the abbreviation to show us which window the action will apply to. </w:t>
      </w:r>
    </w:p>
    <w:p w14:paraId="398F7CEA" w14:textId="77777777" w:rsidR="00222B19" w:rsidRPr="008B40B1" w:rsidRDefault="00222B19" w:rsidP="00B20085">
      <w:pPr>
        <w:pStyle w:val="ListBullet"/>
        <w:rPr>
          <w:lang w:val="en-AU"/>
        </w:rPr>
      </w:pPr>
      <w:r w:rsidRPr="008B40B1">
        <w:rPr>
          <w:lang w:val="en-AU"/>
        </w:rPr>
        <w:t xml:space="preserve">If we click any of these commands, Paratext will do the action. </w:t>
      </w:r>
    </w:p>
    <w:p w14:paraId="08D148BE" w14:textId="54F8FCE2" w:rsidR="00222B19" w:rsidRPr="008B40B1" w:rsidRDefault="00222B19" w:rsidP="005C4AAC">
      <w:pPr>
        <w:pStyle w:val="Heading3"/>
      </w:pPr>
      <w:r w:rsidRPr="008B40B1">
        <w:t>Help</w:t>
      </w:r>
    </w:p>
    <w:p w14:paraId="397217F1" w14:textId="0C4B995E" w:rsidR="00222B19" w:rsidRPr="008B40B1" w:rsidRDefault="00222B19" w:rsidP="00222B19">
      <w:pPr>
        <w:pStyle w:val="BodyText"/>
        <w:rPr>
          <w:lang w:val="en-AU"/>
        </w:rPr>
      </w:pPr>
      <w:r w:rsidRPr="008B40B1">
        <w:rPr>
          <w:lang w:val="en-AU"/>
        </w:rPr>
        <w:t xml:space="preserve">In the second part of the search results Paratext lists all the help topics which match your search. </w:t>
      </w:r>
    </w:p>
    <w:p w14:paraId="690D3C35" w14:textId="77777777" w:rsidR="00222B19" w:rsidRPr="008B40B1" w:rsidRDefault="00222B19" w:rsidP="00B20085">
      <w:pPr>
        <w:pStyle w:val="ListBullet"/>
        <w:rPr>
          <w:lang w:val="en-AU"/>
        </w:rPr>
      </w:pPr>
      <w:r w:rsidRPr="008B40B1">
        <w:rPr>
          <w:lang w:val="en-AU"/>
        </w:rPr>
        <w:t xml:space="preserve">Click on the description to open it. </w:t>
      </w:r>
    </w:p>
    <w:p w14:paraId="3BCBBE48" w14:textId="320FD995" w:rsidR="00222B19" w:rsidRPr="008B40B1" w:rsidRDefault="00222B19" w:rsidP="00B20085">
      <w:pPr>
        <w:pStyle w:val="ListResult"/>
        <w:rPr>
          <w:lang w:val="en-AU"/>
        </w:rPr>
      </w:pPr>
      <w:r w:rsidRPr="008B40B1">
        <w:rPr>
          <w:lang w:val="en-AU"/>
        </w:rPr>
        <w:t xml:space="preserve">The help topic opens in the help window. </w:t>
      </w:r>
    </w:p>
    <w:p w14:paraId="2FC0A09B" w14:textId="77777777" w:rsidR="00222B19" w:rsidRPr="008B40B1" w:rsidRDefault="00222B19" w:rsidP="00B20085">
      <w:pPr>
        <w:pStyle w:val="ListBullet"/>
        <w:rPr>
          <w:lang w:val="en-AU"/>
        </w:rPr>
      </w:pPr>
      <w:r w:rsidRPr="008B40B1">
        <w:rPr>
          <w:lang w:val="en-AU"/>
        </w:rPr>
        <w:t xml:space="preserve">Any text marked in blue is a link to a different topic. </w:t>
      </w:r>
    </w:p>
    <w:p w14:paraId="0BDE2371" w14:textId="77777777" w:rsidR="00222B19" w:rsidRPr="008B40B1" w:rsidRDefault="00222B19" w:rsidP="00B20085">
      <w:pPr>
        <w:pStyle w:val="ListBullet"/>
        <w:rPr>
          <w:lang w:val="en-AU"/>
        </w:rPr>
      </w:pPr>
      <w:r w:rsidRPr="008B40B1">
        <w:rPr>
          <w:lang w:val="en-AU"/>
        </w:rPr>
        <w:t xml:space="preserve">There are also some topics listed under See Also. </w:t>
      </w:r>
    </w:p>
    <w:p w14:paraId="64026450" w14:textId="77777777" w:rsidR="00222B19" w:rsidRPr="008B40B1" w:rsidRDefault="00222B19" w:rsidP="00B20085">
      <w:pPr>
        <w:pStyle w:val="ListBullet"/>
        <w:rPr>
          <w:lang w:val="en-AU"/>
        </w:rPr>
      </w:pPr>
      <w:r w:rsidRPr="008B40B1">
        <w:rPr>
          <w:lang w:val="en-AU"/>
        </w:rPr>
        <w:t xml:space="preserve">Each title is a link you can click. </w:t>
      </w:r>
    </w:p>
    <w:p w14:paraId="4ACF4F17" w14:textId="77777777" w:rsidR="00222B19" w:rsidRPr="008B40B1" w:rsidRDefault="00222B19" w:rsidP="00B20085">
      <w:pPr>
        <w:pStyle w:val="ListBullet"/>
        <w:rPr>
          <w:lang w:val="en-AU"/>
        </w:rPr>
      </w:pPr>
      <w:r w:rsidRPr="008B40B1">
        <w:rPr>
          <w:lang w:val="en-AU"/>
        </w:rPr>
        <w:t xml:space="preserve">You can go back by clicking the green back button. </w:t>
      </w:r>
    </w:p>
    <w:p w14:paraId="0E1A1321" w14:textId="77777777" w:rsidR="00222B19" w:rsidRPr="008B40B1" w:rsidRDefault="00222B19" w:rsidP="00B20085">
      <w:pPr>
        <w:pStyle w:val="ListBullet"/>
        <w:rPr>
          <w:lang w:val="en-AU"/>
        </w:rPr>
      </w:pPr>
      <w:r w:rsidRPr="008B40B1">
        <w:rPr>
          <w:lang w:val="en-AU"/>
        </w:rPr>
        <w:lastRenderedPageBreak/>
        <w:t>By scrolling down you can browse other potentially relevant help topics.</w:t>
      </w:r>
    </w:p>
    <w:p w14:paraId="63137368" w14:textId="77777777" w:rsidR="00222B19" w:rsidRPr="008B40B1" w:rsidRDefault="00222B19" w:rsidP="00B20085">
      <w:pPr>
        <w:pStyle w:val="ListBullet"/>
        <w:rPr>
          <w:lang w:val="en-AU"/>
        </w:rPr>
      </w:pPr>
      <w:r w:rsidRPr="008B40B1">
        <w:rPr>
          <w:lang w:val="en-AU"/>
        </w:rPr>
        <w:t xml:space="preserve">Close the Help file by clicking the X in the top right corner. </w:t>
      </w:r>
    </w:p>
    <w:p w14:paraId="27B61D96" w14:textId="77777777" w:rsidR="00222B19" w:rsidRPr="008B40B1" w:rsidRDefault="00222B19" w:rsidP="005C4AAC">
      <w:pPr>
        <w:pStyle w:val="Heading3"/>
      </w:pPr>
      <w:r w:rsidRPr="008B40B1">
        <w:t>Guide</w:t>
      </w:r>
    </w:p>
    <w:p w14:paraId="1099CEF3" w14:textId="4E8F270D" w:rsidR="00222B19" w:rsidRPr="008B40B1" w:rsidRDefault="00222B19" w:rsidP="00222B19">
      <w:pPr>
        <w:pStyle w:val="BodyText"/>
        <w:rPr>
          <w:lang w:val="en-AU"/>
        </w:rPr>
      </w:pPr>
      <w:r w:rsidRPr="008B40B1">
        <w:rPr>
          <w:lang w:val="en-AU"/>
        </w:rPr>
        <w:t>Open a dialog box (e.g. Main Paratext menu &gt; Download/install resources)</w:t>
      </w:r>
    </w:p>
    <w:p w14:paraId="64D9FF34" w14:textId="17551217" w:rsidR="00D926DC" w:rsidRPr="008B40B1" w:rsidRDefault="00D926DC" w:rsidP="00B20085">
      <w:pPr>
        <w:pStyle w:val="ListResult"/>
        <w:rPr>
          <w:lang w:val="en-AU"/>
        </w:rPr>
      </w:pPr>
      <w:r w:rsidRPr="008B40B1">
        <w:rPr>
          <w:lang w:val="en-AU"/>
        </w:rPr>
        <w:t>A guide appears to the right of the dialog box.</w:t>
      </w:r>
    </w:p>
    <w:p w14:paraId="77A4F061" w14:textId="77777777" w:rsidR="00222B19" w:rsidRPr="008B40B1" w:rsidRDefault="00222B19" w:rsidP="008B40B1">
      <w:pPr>
        <w:pStyle w:val="Heading4"/>
      </w:pPr>
      <w:r w:rsidRPr="008B40B1">
        <w:t>Close guide/show guide</w:t>
      </w:r>
    </w:p>
    <w:p w14:paraId="0DA6AA9C" w14:textId="77777777" w:rsidR="00222B19" w:rsidRPr="008B40B1" w:rsidRDefault="00222B19" w:rsidP="00B20085">
      <w:pPr>
        <w:pStyle w:val="ListBullet"/>
        <w:rPr>
          <w:lang w:val="en-AU"/>
        </w:rPr>
      </w:pPr>
      <w:r w:rsidRPr="008B40B1">
        <w:rPr>
          <w:lang w:val="en-AU"/>
        </w:rPr>
        <w:t>Click the red X to close the guide.</w:t>
      </w:r>
    </w:p>
    <w:p w14:paraId="4DEBCF67" w14:textId="77777777" w:rsidR="00222B19" w:rsidRPr="008B40B1" w:rsidRDefault="00222B19" w:rsidP="00B20085">
      <w:pPr>
        <w:pStyle w:val="ListBullet"/>
        <w:rPr>
          <w:lang w:val="en-AU"/>
        </w:rPr>
      </w:pPr>
      <w:r w:rsidRPr="008B40B1">
        <w:rPr>
          <w:lang w:val="en-AU"/>
        </w:rPr>
        <w:t xml:space="preserve">Click the </w:t>
      </w:r>
      <w:r w:rsidRPr="008B40B1">
        <w:rPr>
          <w:u w:val="single"/>
          <w:lang w:val="en-AU"/>
        </w:rPr>
        <w:t>Show guide</w:t>
      </w:r>
      <w:r w:rsidRPr="008B40B1">
        <w:rPr>
          <w:lang w:val="en-AU"/>
        </w:rPr>
        <w:t xml:space="preserve"> link to open the guide.</w:t>
      </w:r>
    </w:p>
    <w:p w14:paraId="6A808D1D" w14:textId="77777777" w:rsidR="00222B19" w:rsidRPr="008B40B1" w:rsidRDefault="00222B19" w:rsidP="00A22451">
      <w:pPr>
        <w:pStyle w:val="Note"/>
        <w:rPr>
          <w:lang w:val="en-AU"/>
        </w:rPr>
      </w:pPr>
      <w:r w:rsidRPr="008B40B1">
        <w:rPr>
          <w:b/>
          <w:bCs/>
          <w:lang w:val="en-AU"/>
        </w:rPr>
        <w:t>Note</w:t>
      </w:r>
      <w:r w:rsidRPr="008B40B1">
        <w:rPr>
          <w:lang w:val="en-AU"/>
        </w:rPr>
        <w:t>: Closing a guide only affects the current dialog box.</w:t>
      </w:r>
    </w:p>
    <w:p w14:paraId="60B2848C" w14:textId="77777777" w:rsidR="00222B19" w:rsidRPr="008B40B1" w:rsidRDefault="00222B19" w:rsidP="00222B19">
      <w:pPr>
        <w:pStyle w:val="SpaceSingle"/>
        <w:rPr>
          <w:lang w:val="en-AU"/>
        </w:rPr>
      </w:pPr>
    </w:p>
    <w:p w14:paraId="09314880" w14:textId="44AB0A57" w:rsidR="00222B19" w:rsidRPr="008B40B1" w:rsidRDefault="00222B19" w:rsidP="005C4AAC">
      <w:pPr>
        <w:pStyle w:val="Heading3"/>
      </w:pPr>
      <w:r w:rsidRPr="008B40B1">
        <w:t xml:space="preserve">Help menu </w:t>
      </w:r>
    </w:p>
    <w:p w14:paraId="3287BE0B" w14:textId="77777777" w:rsidR="00222B19" w:rsidRPr="008B40B1" w:rsidRDefault="00222B19" w:rsidP="00B20085">
      <w:pPr>
        <w:pStyle w:val="ListBullet"/>
        <w:rPr>
          <w:lang w:val="en-AU"/>
        </w:rPr>
      </w:pPr>
      <w:r w:rsidRPr="008B40B1">
        <w:rPr>
          <w:lang w:val="en-AU"/>
        </w:rPr>
        <w:t>Click on the Main Paratext menu</w:t>
      </w:r>
    </w:p>
    <w:p w14:paraId="3C0C50DD" w14:textId="77777777" w:rsidR="00222B19" w:rsidRPr="008B40B1" w:rsidRDefault="00222B19" w:rsidP="00B20085">
      <w:pPr>
        <w:pStyle w:val="ListBullet"/>
        <w:rPr>
          <w:lang w:val="en-AU"/>
        </w:rPr>
      </w:pPr>
      <w:r w:rsidRPr="008B40B1">
        <w:rPr>
          <w:lang w:val="en-AU"/>
        </w:rPr>
        <w:t>Click on Help</w:t>
      </w:r>
    </w:p>
    <w:p w14:paraId="68355D5C" w14:textId="77777777" w:rsidR="00222B19" w:rsidRPr="008B40B1" w:rsidRDefault="00222B19" w:rsidP="00B20085">
      <w:pPr>
        <w:pStyle w:val="ListResult"/>
        <w:rPr>
          <w:lang w:val="en-AU"/>
        </w:rPr>
      </w:pPr>
      <w:r w:rsidRPr="008B40B1">
        <w:rPr>
          <w:lang w:val="en-AU"/>
        </w:rPr>
        <w:t xml:space="preserve">The help </w:t>
      </w:r>
      <w:proofErr w:type="gramStart"/>
      <w:r w:rsidRPr="008B40B1">
        <w:rPr>
          <w:lang w:val="en-AU"/>
        </w:rPr>
        <w:t>file</w:t>
      </w:r>
      <w:proofErr w:type="gramEnd"/>
      <w:r w:rsidRPr="008B40B1">
        <w:rPr>
          <w:lang w:val="en-AU"/>
        </w:rPr>
        <w:t xml:space="preserve"> opens. </w:t>
      </w:r>
    </w:p>
    <w:p w14:paraId="42B6FA2B" w14:textId="149661DF" w:rsidR="00222B19" w:rsidRPr="008B40B1" w:rsidRDefault="00222B19" w:rsidP="00D926DC">
      <w:pPr>
        <w:pStyle w:val="Note"/>
        <w:rPr>
          <w:lang w:val="en-AU"/>
        </w:rPr>
      </w:pPr>
      <w:r w:rsidRPr="008B40B1">
        <w:rPr>
          <w:lang w:val="en-AU"/>
        </w:rPr>
        <w:t xml:space="preserve">You can open the Help file from here, and there are some other useful functions which are only available here. </w:t>
      </w:r>
    </w:p>
    <w:p w14:paraId="183B2329" w14:textId="1B5A8294" w:rsidR="00222B19" w:rsidRPr="008B40B1" w:rsidRDefault="00222B19" w:rsidP="005C4AAC">
      <w:pPr>
        <w:pStyle w:val="Heading3"/>
      </w:pPr>
      <w:r w:rsidRPr="008B40B1">
        <w:t>Online help</w:t>
      </w:r>
    </w:p>
    <w:p w14:paraId="14C073A9" w14:textId="3FBDD3F7" w:rsidR="00222B19" w:rsidRPr="008B40B1" w:rsidRDefault="00222B19" w:rsidP="00B20085">
      <w:pPr>
        <w:pStyle w:val="ListBullet"/>
        <w:rPr>
          <w:lang w:val="en-AU"/>
        </w:rPr>
      </w:pPr>
      <w:r w:rsidRPr="008B40B1">
        <w:rPr>
          <w:lang w:val="en-AU"/>
        </w:rPr>
        <w:t>Paratext website.</w:t>
      </w:r>
    </w:p>
    <w:p w14:paraId="707978F4" w14:textId="154332F9" w:rsidR="00222B19" w:rsidRPr="008B40B1" w:rsidRDefault="00222B19" w:rsidP="00B20085">
      <w:pPr>
        <w:pStyle w:val="ListBullet"/>
        <w:rPr>
          <w:lang w:val="en-AU"/>
        </w:rPr>
      </w:pPr>
      <w:r w:rsidRPr="008B40B1">
        <w:rPr>
          <w:lang w:val="en-AU"/>
        </w:rPr>
        <w:t>A user forum is also available at LingTran.net</w:t>
      </w:r>
    </w:p>
    <w:p w14:paraId="45AD16E8" w14:textId="2694AC96" w:rsidR="00E20FE9" w:rsidRPr="008B40B1" w:rsidRDefault="002E1894" w:rsidP="005C4AAC">
      <w:pPr>
        <w:pStyle w:val="Heading2"/>
        <w:rPr>
          <w:lang w:val="en-AU"/>
        </w:rPr>
      </w:pPr>
      <w:r w:rsidRPr="008B40B1">
        <w:rPr>
          <w:lang w:val="en-AU"/>
        </w:rPr>
        <w:t xml:space="preserve">0.4 </w:t>
      </w:r>
      <w:r w:rsidR="00E20FE9" w:rsidRPr="008B40B1">
        <w:rPr>
          <w:lang w:val="en-AU"/>
        </w:rPr>
        <w:t>Send/Receive Explanation</w:t>
      </w:r>
    </w:p>
    <w:p w14:paraId="13BCE57B" w14:textId="77777777" w:rsidR="004F5CD5" w:rsidRPr="008B40B1" w:rsidRDefault="004F5CD5" w:rsidP="0026589B">
      <w:pPr>
        <w:pStyle w:val="BodyText"/>
        <w:rPr>
          <w:lang w:val="en-AU"/>
        </w:rPr>
      </w:pPr>
      <w:r w:rsidRPr="008B40B1">
        <w:rPr>
          <w:lang w:val="en-AU"/>
        </w:rPr>
        <w:t xml:space="preserve">To facilitate this teamwork, Paratext allows you to collaborate using a feature called Send/Receive. </w:t>
      </w:r>
    </w:p>
    <w:p w14:paraId="739D3273" w14:textId="77777777" w:rsidR="003652C5" w:rsidRPr="008B40B1" w:rsidRDefault="003652C5" w:rsidP="005C4AAC">
      <w:pPr>
        <w:pStyle w:val="Heading3"/>
      </w:pPr>
      <w:r w:rsidRPr="008B40B1">
        <w:t>Send/receive – various methods</w:t>
      </w:r>
    </w:p>
    <w:p w14:paraId="70A56155" w14:textId="77777777" w:rsidR="003652C5" w:rsidRPr="008B40B1" w:rsidRDefault="003652C5" w:rsidP="00B20085">
      <w:pPr>
        <w:pStyle w:val="ListBullet"/>
        <w:rPr>
          <w:lang w:val="en-AU"/>
        </w:rPr>
      </w:pPr>
      <w:r w:rsidRPr="008B40B1">
        <w:rPr>
          <w:lang w:val="en-AU"/>
        </w:rPr>
        <w:t>Send/receive by Internet</w:t>
      </w:r>
    </w:p>
    <w:p w14:paraId="1393E7F4" w14:textId="77777777" w:rsidR="003652C5" w:rsidRPr="008B40B1" w:rsidRDefault="003652C5" w:rsidP="00B20085">
      <w:pPr>
        <w:pStyle w:val="ListBullet"/>
        <w:rPr>
          <w:lang w:val="en-AU"/>
        </w:rPr>
      </w:pPr>
      <w:r w:rsidRPr="008B40B1">
        <w:rPr>
          <w:lang w:val="en-AU"/>
        </w:rPr>
        <w:lastRenderedPageBreak/>
        <w:t>Send/receive by USB</w:t>
      </w:r>
    </w:p>
    <w:p w14:paraId="34C32EB1" w14:textId="4589C99C" w:rsidR="003652C5" w:rsidRPr="008B40B1" w:rsidRDefault="00621A35" w:rsidP="00B20085">
      <w:pPr>
        <w:pStyle w:val="ListBullet"/>
        <w:rPr>
          <w:lang w:val="en-AU"/>
        </w:rPr>
      </w:pPr>
      <w:r w:rsidRPr="008B40B1">
        <w:rPr>
          <w:lang w:val="en-AU"/>
        </w:rPr>
        <w:t>Network folder or Chorus Hub.</w:t>
      </w:r>
    </w:p>
    <w:p w14:paraId="3EE31ED5" w14:textId="52084EF2" w:rsidR="003652C5" w:rsidRPr="008B40B1" w:rsidRDefault="003652C5" w:rsidP="005C4AAC">
      <w:pPr>
        <w:pStyle w:val="Heading3"/>
      </w:pPr>
      <w:r w:rsidRPr="008B40B1">
        <w:t>User, roles and permissions</w:t>
      </w:r>
    </w:p>
    <w:p w14:paraId="23C97B9F" w14:textId="3D85E7DB" w:rsidR="004F5CD5" w:rsidRPr="008B40B1" w:rsidRDefault="004F5CD5" w:rsidP="0026589B">
      <w:pPr>
        <w:pStyle w:val="BodyText"/>
        <w:rPr>
          <w:lang w:val="en-AU"/>
        </w:rPr>
      </w:pPr>
      <w:r w:rsidRPr="008B40B1">
        <w:rPr>
          <w:lang w:val="en-AU"/>
        </w:rPr>
        <w:t>A</w:t>
      </w:r>
      <w:r w:rsidR="008B40B1">
        <w:rPr>
          <w:lang w:val="en-AU"/>
        </w:rPr>
        <w:t>n a</w:t>
      </w:r>
      <w:r w:rsidRPr="008B40B1">
        <w:rPr>
          <w:lang w:val="en-AU"/>
        </w:rPr>
        <w:t>dministrator needs to add you to a project, and assign books to you.</w:t>
      </w:r>
    </w:p>
    <w:p w14:paraId="6F807570" w14:textId="0FFFAC42" w:rsidR="00E20FE9" w:rsidRPr="008B40B1" w:rsidRDefault="002E1894" w:rsidP="005C4AAC">
      <w:pPr>
        <w:pStyle w:val="Heading2"/>
        <w:rPr>
          <w:lang w:val="en-AU"/>
        </w:rPr>
      </w:pPr>
      <w:r w:rsidRPr="008B40B1">
        <w:rPr>
          <w:lang w:val="en-AU"/>
        </w:rPr>
        <w:t xml:space="preserve">0.4.1 </w:t>
      </w:r>
      <w:r w:rsidR="00E20FE9" w:rsidRPr="008B40B1">
        <w:rPr>
          <w:lang w:val="en-AU"/>
        </w:rPr>
        <w:t>Send/Receive</w:t>
      </w:r>
      <w:r w:rsidR="003652C5" w:rsidRPr="008B40B1">
        <w:rPr>
          <w:lang w:val="en-AU"/>
        </w:rPr>
        <w:t xml:space="preserve"> for the first time</w:t>
      </w:r>
    </w:p>
    <w:p w14:paraId="4837E621" w14:textId="149B8BC4" w:rsidR="004F5CD5" w:rsidRDefault="004F5CD5" w:rsidP="0026589B">
      <w:pPr>
        <w:pStyle w:val="BodyText"/>
        <w:rPr>
          <w:lang w:val="en-AU"/>
        </w:rPr>
      </w:pPr>
      <w:r w:rsidRPr="008B40B1">
        <w:rPr>
          <w:lang w:val="en-AU"/>
        </w:rPr>
        <w:t xml:space="preserve">When you hear that the administrator has added you to the project, use the Send/Receive command to get a copy of the project on your computer. </w:t>
      </w:r>
    </w:p>
    <w:p w14:paraId="2E4D90EF" w14:textId="6FB18DAA" w:rsidR="00E20ACA" w:rsidRPr="008B40B1" w:rsidRDefault="00E20ACA" w:rsidP="0026589B">
      <w:pPr>
        <w:pStyle w:val="BodyText"/>
        <w:rPr>
          <w:lang w:val="en-AU"/>
        </w:rPr>
      </w:pPr>
      <w:r w:rsidRPr="00E20ACA">
        <w:rPr>
          <w:lang w:val="en-AU"/>
        </w:rPr>
        <w:drawing>
          <wp:inline distT="0" distB="0" distL="0" distR="0" wp14:anchorId="0994A9E6" wp14:editId="4B1A7D0B">
            <wp:extent cx="4428490" cy="1552575"/>
            <wp:effectExtent l="19050" t="19050" r="10160" b="285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28490" cy="1552575"/>
                    </a:xfrm>
                    <a:prstGeom prst="rect">
                      <a:avLst/>
                    </a:prstGeom>
                    <a:ln w="12700">
                      <a:solidFill>
                        <a:schemeClr val="tx1"/>
                      </a:solidFill>
                    </a:ln>
                  </pic:spPr>
                </pic:pic>
              </a:graphicData>
            </a:graphic>
          </wp:inline>
        </w:drawing>
      </w:r>
    </w:p>
    <w:p w14:paraId="0A4A2B7B" w14:textId="77777777" w:rsidR="00621A35" w:rsidRPr="008B40B1" w:rsidRDefault="00621A35" w:rsidP="005C4AAC">
      <w:pPr>
        <w:pStyle w:val="Heading3"/>
      </w:pPr>
      <w:r w:rsidRPr="008B40B1">
        <w:t>Send/receive by Internet</w:t>
      </w:r>
    </w:p>
    <w:p w14:paraId="2E4CBB65" w14:textId="7E20D941" w:rsidR="004F5CD5" w:rsidRPr="008B40B1" w:rsidRDefault="004F5CD5" w:rsidP="00B20085">
      <w:pPr>
        <w:pStyle w:val="ListBullet"/>
        <w:rPr>
          <w:lang w:val="en-AU"/>
        </w:rPr>
      </w:pPr>
      <w:r w:rsidRPr="008B40B1">
        <w:rPr>
          <w:lang w:val="en-AU"/>
        </w:rPr>
        <w:t>Open the main Paratext menu</w:t>
      </w:r>
      <w:r w:rsidR="008B40B1">
        <w:rPr>
          <w:lang w:val="en-AU"/>
        </w:rPr>
        <w:t xml:space="preserve"> </w:t>
      </w:r>
      <w:r w:rsidR="008B40B1" w:rsidRPr="008B40B1">
        <w:rPr>
          <w:rStyle w:val="UserInterface"/>
          <w:lang w:val="en-AU"/>
        </w:rPr>
        <w:t>≡</w:t>
      </w:r>
      <w:r w:rsidRPr="008B40B1">
        <w:rPr>
          <w:rStyle w:val="UserInterface"/>
          <w:lang w:val="en-AU"/>
        </w:rPr>
        <w:t>.</w:t>
      </w:r>
      <w:r w:rsidRPr="008B40B1">
        <w:rPr>
          <w:lang w:val="en-AU"/>
        </w:rPr>
        <w:t xml:space="preserve"> </w:t>
      </w:r>
    </w:p>
    <w:p w14:paraId="5A72C02F" w14:textId="24FE8824" w:rsidR="00621A35" w:rsidRPr="008B40B1" w:rsidRDefault="004F5CD5" w:rsidP="00B20085">
      <w:pPr>
        <w:pStyle w:val="ListBullet"/>
        <w:rPr>
          <w:rStyle w:val="UserInterface"/>
          <w:rFonts w:ascii="Times New Roman" w:hAnsi="Times New Roman"/>
          <w:b w:val="0"/>
          <w:sz w:val="22"/>
          <w:lang w:val="en-AU"/>
        </w:rPr>
      </w:pPr>
      <w:r w:rsidRPr="008B40B1">
        <w:rPr>
          <w:lang w:val="en-AU"/>
        </w:rPr>
        <w:t xml:space="preserve">Click </w:t>
      </w:r>
      <w:r w:rsidR="00621A35" w:rsidRPr="008B40B1">
        <w:rPr>
          <w:rStyle w:val="UserInterface"/>
          <w:lang w:val="en-AU"/>
        </w:rPr>
        <w:t>Send/receive projects</w:t>
      </w:r>
    </w:p>
    <w:p w14:paraId="53B99861" w14:textId="11B00EE3" w:rsidR="004F5CD5" w:rsidRPr="008B40B1" w:rsidRDefault="004F5CD5" w:rsidP="00B20085">
      <w:pPr>
        <w:pStyle w:val="ListBullet"/>
        <w:rPr>
          <w:rStyle w:val="UserInterface"/>
          <w:rFonts w:ascii="Times New Roman" w:hAnsi="Times New Roman"/>
          <w:b w:val="0"/>
          <w:sz w:val="22"/>
          <w:lang w:val="en-AU"/>
        </w:rPr>
      </w:pPr>
      <w:r w:rsidRPr="008B40B1">
        <w:rPr>
          <w:lang w:val="en-AU"/>
        </w:rPr>
        <w:t>Choose the appropriate method (</w:t>
      </w:r>
      <w:r w:rsidRPr="008B40B1">
        <w:rPr>
          <w:rStyle w:val="UserInterface"/>
          <w:lang w:val="en-AU"/>
        </w:rPr>
        <w:t>Internet</w:t>
      </w:r>
      <w:r w:rsidRPr="008B40B1">
        <w:rPr>
          <w:lang w:val="en-AU"/>
        </w:rPr>
        <w:t xml:space="preserve"> or </w:t>
      </w:r>
      <w:r w:rsidRPr="008B40B1">
        <w:rPr>
          <w:rStyle w:val="UserInterface"/>
          <w:lang w:val="en-AU"/>
        </w:rPr>
        <w:t xml:space="preserve">USB </w:t>
      </w:r>
      <w:r w:rsidRPr="008B40B1">
        <w:rPr>
          <w:lang w:val="en-AU"/>
        </w:rPr>
        <w:t>see below)</w:t>
      </w:r>
    </w:p>
    <w:p w14:paraId="638D1A7C" w14:textId="756A8711" w:rsidR="00621A35" w:rsidRPr="008B40B1" w:rsidRDefault="00621A35" w:rsidP="00B20085">
      <w:pPr>
        <w:pStyle w:val="ListBullet"/>
        <w:rPr>
          <w:lang w:val="en-AU"/>
        </w:rPr>
      </w:pPr>
      <w:r w:rsidRPr="008B40B1">
        <w:rPr>
          <w:lang w:val="en-AU"/>
        </w:rPr>
        <w:t xml:space="preserve">Choose </w:t>
      </w:r>
      <w:r w:rsidR="004F5CD5" w:rsidRPr="008B40B1">
        <w:rPr>
          <w:lang w:val="en-AU"/>
        </w:rPr>
        <w:t xml:space="preserve">the </w:t>
      </w:r>
      <w:r w:rsidRPr="008B40B1">
        <w:rPr>
          <w:lang w:val="en-AU"/>
        </w:rPr>
        <w:t>project (</w:t>
      </w:r>
      <w:r w:rsidRPr="008B40B1">
        <w:rPr>
          <w:b/>
          <w:bCs/>
          <w:lang w:val="en-AU"/>
        </w:rPr>
        <w:t>New</w:t>
      </w:r>
      <w:r w:rsidRPr="008B40B1">
        <w:rPr>
          <w:lang w:val="en-AU"/>
        </w:rPr>
        <w:t xml:space="preserve"> means new to my computer)</w:t>
      </w:r>
    </w:p>
    <w:p w14:paraId="373DF6C4" w14:textId="77777777" w:rsidR="00621A35" w:rsidRPr="008B40B1" w:rsidRDefault="00621A35" w:rsidP="00B20085">
      <w:pPr>
        <w:pStyle w:val="ListBullet"/>
        <w:rPr>
          <w:lang w:val="en-AU"/>
        </w:rPr>
      </w:pPr>
      <w:r w:rsidRPr="008B40B1">
        <w:rPr>
          <w:lang w:val="en-AU"/>
        </w:rPr>
        <w:t xml:space="preserve">Click </w:t>
      </w:r>
      <w:r w:rsidRPr="008B40B1">
        <w:rPr>
          <w:rStyle w:val="UserInterface"/>
          <w:lang w:val="en-AU"/>
        </w:rPr>
        <w:t xml:space="preserve">Send/receive </w:t>
      </w:r>
      <w:r w:rsidRPr="008B40B1">
        <w:rPr>
          <w:lang w:val="en-AU"/>
        </w:rPr>
        <w:t>button</w:t>
      </w:r>
    </w:p>
    <w:p w14:paraId="5F30905F" w14:textId="77777777" w:rsidR="00621A35" w:rsidRPr="008B40B1" w:rsidRDefault="00621A35" w:rsidP="00B20085">
      <w:pPr>
        <w:pStyle w:val="ListResult"/>
        <w:rPr>
          <w:lang w:val="en-AU"/>
        </w:rPr>
      </w:pPr>
      <w:r w:rsidRPr="008B40B1">
        <w:rPr>
          <w:lang w:val="en-AU"/>
        </w:rPr>
        <w:t>Project will open.</w:t>
      </w:r>
    </w:p>
    <w:p w14:paraId="651F7E2D" w14:textId="77777777" w:rsidR="00621A35" w:rsidRPr="008B40B1" w:rsidRDefault="00621A35" w:rsidP="005C4AAC">
      <w:pPr>
        <w:pStyle w:val="Heading3"/>
      </w:pPr>
      <w:r w:rsidRPr="008B40B1">
        <w:t>Send/receive by USB</w:t>
      </w:r>
    </w:p>
    <w:p w14:paraId="193D8EE0" w14:textId="77777777" w:rsidR="004F5CD5" w:rsidRPr="008B40B1" w:rsidRDefault="004F5CD5" w:rsidP="00B20085">
      <w:pPr>
        <w:pStyle w:val="ListBullet"/>
        <w:rPr>
          <w:rStyle w:val="UserInterface"/>
          <w:rFonts w:ascii="Times New Roman" w:hAnsi="Times New Roman"/>
          <w:b w:val="0"/>
          <w:sz w:val="22"/>
          <w:lang w:val="en-AU"/>
        </w:rPr>
      </w:pPr>
      <w:r w:rsidRPr="008B40B1">
        <w:rPr>
          <w:rStyle w:val="UserInterface"/>
          <w:lang w:val="en-AU"/>
        </w:rPr>
        <w:t xml:space="preserve">Insert USB </w:t>
      </w:r>
      <w:r w:rsidRPr="008B40B1">
        <w:rPr>
          <w:lang w:val="en-AU"/>
        </w:rPr>
        <w:t>into computer</w:t>
      </w:r>
    </w:p>
    <w:p w14:paraId="29E1C1C6" w14:textId="77777777" w:rsidR="004F5CD5" w:rsidRPr="008B40B1" w:rsidRDefault="004F5CD5" w:rsidP="00B20085">
      <w:pPr>
        <w:pStyle w:val="ListBullet"/>
        <w:rPr>
          <w:lang w:val="en-AU"/>
        </w:rPr>
      </w:pPr>
      <w:r w:rsidRPr="008B40B1">
        <w:rPr>
          <w:lang w:val="en-AU"/>
        </w:rPr>
        <w:t xml:space="preserve">Open the main Paratext menu. </w:t>
      </w:r>
    </w:p>
    <w:p w14:paraId="54D3A29E" w14:textId="77777777" w:rsidR="004F5CD5" w:rsidRPr="008B40B1" w:rsidRDefault="004F5CD5" w:rsidP="00B20085">
      <w:pPr>
        <w:pStyle w:val="ListBullet"/>
        <w:rPr>
          <w:rStyle w:val="UserInterface"/>
          <w:rFonts w:ascii="Times New Roman" w:hAnsi="Times New Roman"/>
          <w:b w:val="0"/>
          <w:sz w:val="22"/>
          <w:lang w:val="en-AU"/>
        </w:rPr>
      </w:pPr>
      <w:r w:rsidRPr="008B40B1">
        <w:rPr>
          <w:lang w:val="en-AU"/>
        </w:rPr>
        <w:t xml:space="preserve">Click </w:t>
      </w:r>
      <w:r w:rsidRPr="008B40B1">
        <w:rPr>
          <w:rStyle w:val="UserInterface"/>
          <w:lang w:val="en-AU"/>
        </w:rPr>
        <w:t>Send/receive projects</w:t>
      </w:r>
    </w:p>
    <w:p w14:paraId="04BA2BD7" w14:textId="77777777" w:rsidR="00255E1E" w:rsidRPr="008B40B1" w:rsidRDefault="00255E1E" w:rsidP="00B20085">
      <w:pPr>
        <w:pStyle w:val="ListBullet"/>
        <w:rPr>
          <w:rStyle w:val="UserInterface"/>
          <w:rFonts w:ascii="Times New Roman" w:hAnsi="Times New Roman"/>
          <w:b w:val="0"/>
          <w:sz w:val="22"/>
          <w:lang w:val="en-AU"/>
        </w:rPr>
      </w:pPr>
      <w:r w:rsidRPr="008B40B1">
        <w:rPr>
          <w:lang w:val="en-AU"/>
        </w:rPr>
        <w:t xml:space="preserve">Choose </w:t>
      </w:r>
      <w:r w:rsidRPr="008B40B1">
        <w:rPr>
          <w:rStyle w:val="UserInterface"/>
          <w:lang w:val="en-AU"/>
        </w:rPr>
        <w:t>USB drive</w:t>
      </w:r>
    </w:p>
    <w:p w14:paraId="75309B83" w14:textId="77777777" w:rsidR="00255E1E" w:rsidRPr="008B40B1" w:rsidRDefault="00255E1E" w:rsidP="00B20085">
      <w:pPr>
        <w:pStyle w:val="ListResult"/>
        <w:rPr>
          <w:lang w:val="en-AU"/>
        </w:rPr>
      </w:pPr>
      <w:r w:rsidRPr="008B40B1">
        <w:rPr>
          <w:lang w:val="en-AU"/>
        </w:rPr>
        <w:lastRenderedPageBreak/>
        <w:t>If it is greyed out, cancel and insert USB</w:t>
      </w:r>
    </w:p>
    <w:p w14:paraId="64CAEA92" w14:textId="77777777" w:rsidR="00255E1E" w:rsidRPr="008B40B1" w:rsidRDefault="00255E1E" w:rsidP="00B20085">
      <w:pPr>
        <w:pStyle w:val="ListBullet"/>
        <w:rPr>
          <w:lang w:val="en-AU"/>
        </w:rPr>
      </w:pPr>
      <w:r w:rsidRPr="008B40B1">
        <w:rPr>
          <w:lang w:val="en-AU"/>
        </w:rPr>
        <w:t>Choose project (</w:t>
      </w:r>
      <w:r w:rsidRPr="008B40B1">
        <w:rPr>
          <w:b/>
          <w:bCs/>
          <w:lang w:val="en-AU"/>
        </w:rPr>
        <w:t>New</w:t>
      </w:r>
      <w:r w:rsidRPr="008B40B1">
        <w:rPr>
          <w:lang w:val="en-AU"/>
        </w:rPr>
        <w:t xml:space="preserve"> means new to my computer)</w:t>
      </w:r>
    </w:p>
    <w:p w14:paraId="5795D827" w14:textId="4D9D5B06" w:rsidR="00255E1E" w:rsidRPr="008B40B1" w:rsidRDefault="00255E1E" w:rsidP="00B20085">
      <w:pPr>
        <w:pStyle w:val="ListBullet"/>
        <w:rPr>
          <w:lang w:val="en-AU"/>
        </w:rPr>
      </w:pPr>
      <w:r w:rsidRPr="008B40B1">
        <w:rPr>
          <w:lang w:val="en-AU"/>
        </w:rPr>
        <w:t>Click</w:t>
      </w:r>
      <w:r w:rsidR="004F5CD5" w:rsidRPr="008B40B1">
        <w:rPr>
          <w:lang w:val="en-AU"/>
        </w:rPr>
        <w:t xml:space="preserve"> </w:t>
      </w:r>
      <w:r w:rsidR="004F5CD5" w:rsidRPr="008B40B1">
        <w:rPr>
          <w:rStyle w:val="UserInterface"/>
          <w:lang w:val="en-AU"/>
        </w:rPr>
        <w:t>Send/receive</w:t>
      </w:r>
      <w:r w:rsidRPr="008B40B1">
        <w:rPr>
          <w:lang w:val="en-AU"/>
        </w:rPr>
        <w:t xml:space="preserve"> button</w:t>
      </w:r>
    </w:p>
    <w:p w14:paraId="2A922656" w14:textId="77777777" w:rsidR="00621A35" w:rsidRPr="008B40B1" w:rsidRDefault="00255E1E" w:rsidP="00B20085">
      <w:pPr>
        <w:pStyle w:val="ListResult"/>
        <w:rPr>
          <w:lang w:val="en-AU"/>
        </w:rPr>
      </w:pPr>
      <w:r w:rsidRPr="008B40B1">
        <w:rPr>
          <w:lang w:val="en-AU"/>
        </w:rPr>
        <w:t>Project will open.</w:t>
      </w:r>
    </w:p>
    <w:p w14:paraId="43D586BC" w14:textId="77777777" w:rsidR="00621A35" w:rsidRPr="008B40B1" w:rsidRDefault="00621A35" w:rsidP="005C4AAC">
      <w:pPr>
        <w:pStyle w:val="Heading3"/>
      </w:pPr>
      <w:r w:rsidRPr="008B40B1">
        <w:t>Send/receive by Network folder</w:t>
      </w:r>
    </w:p>
    <w:p w14:paraId="719EBDCD" w14:textId="77777777" w:rsidR="00255E1E" w:rsidRPr="008B40B1" w:rsidRDefault="00255E1E" w:rsidP="00B20085">
      <w:pPr>
        <w:pStyle w:val="ListBullet"/>
        <w:rPr>
          <w:lang w:val="en-AU"/>
        </w:rPr>
      </w:pPr>
      <w:r w:rsidRPr="008B40B1">
        <w:rPr>
          <w:rStyle w:val="UserInterface"/>
          <w:lang w:val="en-AU"/>
        </w:rPr>
        <w:t>File</w:t>
      </w:r>
      <w:r w:rsidRPr="008B40B1">
        <w:rPr>
          <w:lang w:val="en-AU"/>
        </w:rPr>
        <w:t xml:space="preserve"> &gt; </w:t>
      </w:r>
      <w:r w:rsidRPr="008B40B1">
        <w:rPr>
          <w:rStyle w:val="UserInterface"/>
          <w:lang w:val="en-AU"/>
        </w:rPr>
        <w:t>Send/receive projects</w:t>
      </w:r>
    </w:p>
    <w:p w14:paraId="71E443B3" w14:textId="77777777" w:rsidR="00255E1E" w:rsidRPr="008B40B1" w:rsidRDefault="00255E1E" w:rsidP="00B20085">
      <w:pPr>
        <w:pStyle w:val="ListBullet"/>
        <w:rPr>
          <w:lang w:val="en-AU"/>
        </w:rPr>
      </w:pPr>
      <w:r w:rsidRPr="008B40B1">
        <w:rPr>
          <w:lang w:val="en-AU"/>
        </w:rPr>
        <w:t xml:space="preserve">Choose </w:t>
      </w:r>
      <w:r w:rsidRPr="008B40B1">
        <w:rPr>
          <w:rStyle w:val="UserInterface"/>
          <w:lang w:val="en-AU"/>
        </w:rPr>
        <w:t>Network Shared folder</w:t>
      </w:r>
    </w:p>
    <w:p w14:paraId="5D062F53" w14:textId="77777777" w:rsidR="00255E1E" w:rsidRPr="008B40B1" w:rsidRDefault="00255E1E" w:rsidP="00B20085">
      <w:pPr>
        <w:pStyle w:val="ListBullet"/>
        <w:rPr>
          <w:lang w:val="en-AU"/>
        </w:rPr>
      </w:pPr>
      <w:r w:rsidRPr="008B40B1">
        <w:rPr>
          <w:lang w:val="en-AU"/>
        </w:rPr>
        <w:t>Click browse and choose the network folder</w:t>
      </w:r>
    </w:p>
    <w:p w14:paraId="51526263" w14:textId="77777777" w:rsidR="00255E1E" w:rsidRPr="008B40B1" w:rsidRDefault="00255E1E" w:rsidP="00B20085">
      <w:pPr>
        <w:pStyle w:val="ListBullet"/>
        <w:rPr>
          <w:lang w:val="en-AU"/>
        </w:rPr>
      </w:pPr>
      <w:r w:rsidRPr="008B40B1">
        <w:rPr>
          <w:lang w:val="en-AU"/>
        </w:rPr>
        <w:t>Choose project (</w:t>
      </w:r>
      <w:r w:rsidRPr="008B40B1">
        <w:rPr>
          <w:b/>
          <w:bCs/>
          <w:lang w:val="en-AU"/>
        </w:rPr>
        <w:t>New</w:t>
      </w:r>
      <w:r w:rsidRPr="008B40B1">
        <w:rPr>
          <w:lang w:val="en-AU"/>
        </w:rPr>
        <w:t xml:space="preserve"> means new to my computer)</w:t>
      </w:r>
    </w:p>
    <w:p w14:paraId="609544A2" w14:textId="31288D66" w:rsidR="00255E1E" w:rsidRPr="008B40B1" w:rsidRDefault="00255E1E" w:rsidP="00B20085">
      <w:pPr>
        <w:pStyle w:val="ListBullet"/>
        <w:rPr>
          <w:lang w:val="en-AU"/>
        </w:rPr>
      </w:pPr>
      <w:r w:rsidRPr="008B40B1">
        <w:rPr>
          <w:lang w:val="en-AU"/>
        </w:rPr>
        <w:t xml:space="preserve">Click </w:t>
      </w:r>
      <w:r w:rsidR="004F5CD5" w:rsidRPr="008B40B1">
        <w:rPr>
          <w:rStyle w:val="UserInterface"/>
          <w:lang w:val="en-AU"/>
        </w:rPr>
        <w:t>Send/receive</w:t>
      </w:r>
      <w:r w:rsidRPr="008B40B1">
        <w:rPr>
          <w:lang w:val="en-AU"/>
        </w:rPr>
        <w:t xml:space="preserve"> button</w:t>
      </w:r>
    </w:p>
    <w:p w14:paraId="5976DE6E" w14:textId="77777777" w:rsidR="00255E1E" w:rsidRPr="008B40B1" w:rsidRDefault="00255E1E" w:rsidP="00B20085">
      <w:pPr>
        <w:pStyle w:val="ListResult"/>
        <w:rPr>
          <w:lang w:val="en-AU"/>
        </w:rPr>
      </w:pPr>
      <w:r w:rsidRPr="008B40B1">
        <w:rPr>
          <w:lang w:val="en-AU"/>
        </w:rPr>
        <w:t>Project will open.</w:t>
      </w:r>
    </w:p>
    <w:p w14:paraId="5E388852" w14:textId="62D46E9F" w:rsidR="003652C5" w:rsidRPr="008B40B1" w:rsidRDefault="002E1894" w:rsidP="005C4AAC">
      <w:pPr>
        <w:pStyle w:val="Heading2"/>
        <w:rPr>
          <w:lang w:val="en-AU"/>
        </w:rPr>
      </w:pPr>
      <w:r w:rsidRPr="008B40B1">
        <w:rPr>
          <w:lang w:val="en-AU"/>
        </w:rPr>
        <w:t xml:space="preserve">0.4.2 </w:t>
      </w:r>
      <w:r w:rsidR="003652C5" w:rsidRPr="008B40B1">
        <w:rPr>
          <w:lang w:val="en-AU"/>
        </w:rPr>
        <w:t>Working in a shared project</w:t>
      </w:r>
    </w:p>
    <w:p w14:paraId="6DBFA797" w14:textId="42A49BB5" w:rsidR="009556F8" w:rsidRPr="008B40B1" w:rsidRDefault="009556F8" w:rsidP="0026589B">
      <w:pPr>
        <w:pStyle w:val="BodyText"/>
        <w:rPr>
          <w:lang w:val="en-AU"/>
        </w:rPr>
      </w:pPr>
      <w:r w:rsidRPr="008B40B1">
        <w:rPr>
          <w:lang w:val="en-AU"/>
        </w:rPr>
        <w:t>In this video, you learnt about using send/receive regularly to keep sharing your work with your colleagues, and to receive their changes.</w:t>
      </w:r>
    </w:p>
    <w:p w14:paraId="32ABF5E2" w14:textId="77777777" w:rsidR="009556F8" w:rsidRPr="008B40B1" w:rsidRDefault="009556F8" w:rsidP="005C4AAC">
      <w:pPr>
        <w:pStyle w:val="Heading3"/>
      </w:pPr>
      <w:r w:rsidRPr="008B40B1">
        <w:t>Send/receive – icon on taskbar</w:t>
      </w:r>
    </w:p>
    <w:p w14:paraId="0A04AF5A" w14:textId="77777777" w:rsidR="009556F8" w:rsidRPr="008B40B1" w:rsidRDefault="009556F8" w:rsidP="0026589B">
      <w:pPr>
        <w:pStyle w:val="BodyText"/>
        <w:rPr>
          <w:lang w:val="en-AU"/>
        </w:rPr>
      </w:pPr>
      <w:r w:rsidRPr="008B40B1">
        <w:rPr>
          <w:lang w:val="en-AU"/>
        </w:rPr>
        <w:t>Use the shortcut icon on taskbar to do the same type of send/receive.</w:t>
      </w:r>
    </w:p>
    <w:p w14:paraId="4D3C066D" w14:textId="63B1ED68" w:rsidR="009556F8" w:rsidRPr="008B40B1" w:rsidRDefault="009556F8" w:rsidP="005C4AAC">
      <w:pPr>
        <w:pStyle w:val="Heading3"/>
      </w:pPr>
      <w:r w:rsidRPr="008B40B1">
        <w:t>Send/receive – project menu</w:t>
      </w:r>
      <w:r w:rsidR="00F236A5" w:rsidRPr="008B40B1">
        <w:t xml:space="preserve"> </w:t>
      </w:r>
      <w:r w:rsidR="00F236A5" w:rsidRPr="008B40B1">
        <w:rPr>
          <w:rFonts w:ascii="Calibri" w:hAnsi="Calibri" w:cs="Calibri"/>
        </w:rPr>
        <w:t>≡</w:t>
      </w:r>
    </w:p>
    <w:p w14:paraId="3DD4F40B" w14:textId="389E0F71" w:rsidR="009556F8" w:rsidRPr="008B40B1" w:rsidRDefault="009556F8" w:rsidP="00B20085">
      <w:pPr>
        <w:pStyle w:val="ListBullet"/>
        <w:rPr>
          <w:lang w:val="en-AU"/>
        </w:rPr>
      </w:pPr>
      <w:r w:rsidRPr="008B40B1">
        <w:rPr>
          <w:lang w:val="en-AU"/>
        </w:rPr>
        <w:t>Click the project menu</w:t>
      </w:r>
      <w:r w:rsidR="00F236A5" w:rsidRPr="008B40B1">
        <w:rPr>
          <w:lang w:val="en-AU"/>
        </w:rPr>
        <w:t xml:space="preserve"> </w:t>
      </w:r>
      <w:r w:rsidR="00F236A5" w:rsidRPr="008B40B1">
        <w:rPr>
          <w:rFonts w:ascii="Calibri" w:hAnsi="Calibri" w:cs="Calibri"/>
          <w:lang w:val="en-AU"/>
        </w:rPr>
        <w:t>≡</w:t>
      </w:r>
    </w:p>
    <w:p w14:paraId="5C117F6F" w14:textId="77777777" w:rsidR="009556F8" w:rsidRPr="008B40B1" w:rsidRDefault="009556F8" w:rsidP="00B20085">
      <w:pPr>
        <w:pStyle w:val="ListBullet"/>
        <w:rPr>
          <w:lang w:val="en-AU"/>
        </w:rPr>
      </w:pPr>
      <w:r w:rsidRPr="008B40B1">
        <w:rPr>
          <w:lang w:val="en-AU"/>
        </w:rPr>
        <w:t>Choose Send/Receive this project</w:t>
      </w:r>
    </w:p>
    <w:p w14:paraId="4659F1D7" w14:textId="05CB175D" w:rsidR="009556F8" w:rsidRPr="008B40B1" w:rsidRDefault="009556F8" w:rsidP="005C4AAC">
      <w:pPr>
        <w:pStyle w:val="Heading3"/>
      </w:pPr>
      <w:r w:rsidRPr="008B40B1">
        <w:t>Schedule Send/Receive</w:t>
      </w:r>
    </w:p>
    <w:p w14:paraId="5108CFE6" w14:textId="01664701" w:rsidR="009556F8" w:rsidRPr="008B40B1" w:rsidRDefault="009556F8" w:rsidP="00B20085">
      <w:pPr>
        <w:pStyle w:val="ListBullet"/>
        <w:rPr>
          <w:lang w:val="en-AU"/>
        </w:rPr>
      </w:pPr>
      <w:r w:rsidRPr="008B40B1">
        <w:rPr>
          <w:lang w:val="en-AU"/>
        </w:rPr>
        <w:t>Click the main Paratext menu</w:t>
      </w:r>
      <w:r w:rsidR="00F236A5" w:rsidRPr="008B40B1">
        <w:rPr>
          <w:lang w:val="en-AU"/>
        </w:rPr>
        <w:t xml:space="preserve"> </w:t>
      </w:r>
      <w:r w:rsidR="00F236A5" w:rsidRPr="008B40B1">
        <w:rPr>
          <w:rFonts w:ascii="Calibri" w:hAnsi="Calibri" w:cs="Calibri"/>
          <w:lang w:val="en-AU"/>
        </w:rPr>
        <w:t>≡</w:t>
      </w:r>
    </w:p>
    <w:p w14:paraId="039FA9BD" w14:textId="64023387" w:rsidR="009556F8" w:rsidRDefault="009556F8" w:rsidP="00B20085">
      <w:pPr>
        <w:pStyle w:val="ListBullet"/>
        <w:rPr>
          <w:rStyle w:val="UserInterface"/>
          <w:lang w:val="en-AU"/>
        </w:rPr>
      </w:pPr>
      <w:r w:rsidRPr="008B40B1">
        <w:rPr>
          <w:lang w:val="en-AU"/>
        </w:rPr>
        <w:t>Choose</w:t>
      </w:r>
      <w:r w:rsidRPr="008B40B1">
        <w:rPr>
          <w:rStyle w:val="UserInterface"/>
          <w:lang w:val="en-AU"/>
        </w:rPr>
        <w:t xml:space="preserve"> Send/Receive projects</w:t>
      </w:r>
    </w:p>
    <w:p w14:paraId="437FB030" w14:textId="568ED12E" w:rsidR="00E20ACA" w:rsidRPr="008B40B1" w:rsidRDefault="00E20ACA" w:rsidP="00E20ACA">
      <w:pPr>
        <w:pStyle w:val="ImageLeft"/>
        <w:ind w:left="1080"/>
        <w:rPr>
          <w:rStyle w:val="UserInterface"/>
        </w:rPr>
      </w:pPr>
      <w:r w:rsidRPr="008B40B1">
        <w:rPr>
          <w:noProof/>
        </w:rPr>
        <w:lastRenderedPageBreak/>
        <w:drawing>
          <wp:inline distT="0" distB="0" distL="0" distR="0" wp14:anchorId="3FFBAB1A" wp14:editId="428A21C7">
            <wp:extent cx="2065655" cy="1205865"/>
            <wp:effectExtent l="19050" t="19050" r="10795" b="13335"/>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rotWithShape="1">
                    <a:blip r:embed="rId23" cstate="print">
                      <a:extLst>
                        <a:ext uri="{28A0092B-C50C-407E-A947-70E740481C1C}">
                          <a14:useLocalDpi xmlns:a14="http://schemas.microsoft.com/office/drawing/2010/main" val="0"/>
                        </a:ext>
                      </a:extLst>
                    </a:blip>
                    <a:srcRect l="5519" t="15769" r="40453" b="28134"/>
                    <a:stretch/>
                  </pic:blipFill>
                  <pic:spPr bwMode="auto">
                    <a:xfrm>
                      <a:off x="0" y="0"/>
                      <a:ext cx="2065655" cy="1205865"/>
                    </a:xfrm>
                    <a:prstGeom prst="rect">
                      <a:avLst/>
                    </a:prstGeom>
                    <a:ln w="9525">
                      <a:solidFill>
                        <a:schemeClr val="tx1"/>
                      </a:solidFill>
                    </a:ln>
                    <a:extLst>
                      <a:ext uri="{53640926-AAD7-44D8-BBD7-CCE9431645EC}">
                        <a14:shadowObscured xmlns:a14="http://schemas.microsoft.com/office/drawing/2010/main"/>
                      </a:ext>
                    </a:extLst>
                  </pic:spPr>
                </pic:pic>
              </a:graphicData>
            </a:graphic>
          </wp:inline>
        </w:drawing>
      </w:r>
    </w:p>
    <w:p w14:paraId="1F3F68F7" w14:textId="5E676F69" w:rsidR="009556F8" w:rsidRPr="008B40B1" w:rsidRDefault="009556F8" w:rsidP="00B20085">
      <w:pPr>
        <w:pStyle w:val="ListBullet"/>
        <w:rPr>
          <w:lang w:val="en-AU"/>
        </w:rPr>
      </w:pPr>
      <w:r w:rsidRPr="008B40B1">
        <w:rPr>
          <w:lang w:val="en-AU"/>
        </w:rPr>
        <w:t xml:space="preserve">Click </w:t>
      </w:r>
      <w:r w:rsidRPr="008B40B1">
        <w:rPr>
          <w:rStyle w:val="UserInterface"/>
          <w:lang w:val="en-AU"/>
        </w:rPr>
        <w:t>Schedule</w:t>
      </w:r>
    </w:p>
    <w:p w14:paraId="5EAA9323" w14:textId="37B032B2" w:rsidR="009556F8" w:rsidRPr="008B40B1" w:rsidRDefault="009556F8" w:rsidP="00B20085">
      <w:pPr>
        <w:pStyle w:val="ListBullet"/>
        <w:rPr>
          <w:lang w:val="en-AU"/>
        </w:rPr>
      </w:pPr>
      <w:r w:rsidRPr="008B40B1">
        <w:rPr>
          <w:lang w:val="en-AU"/>
        </w:rPr>
        <w:t>Select the project</w:t>
      </w:r>
    </w:p>
    <w:p w14:paraId="50DB8386" w14:textId="0DAE3852" w:rsidR="009556F8" w:rsidRPr="008B40B1" w:rsidRDefault="009556F8" w:rsidP="0026589B">
      <w:pPr>
        <w:pStyle w:val="ImageRight"/>
        <w:rPr>
          <w:lang w:val="en-AU"/>
        </w:rPr>
      </w:pPr>
    </w:p>
    <w:p w14:paraId="10519568" w14:textId="2FF634F7" w:rsidR="009556F8" w:rsidRPr="008B40B1" w:rsidRDefault="009556F8" w:rsidP="00B20085">
      <w:pPr>
        <w:pStyle w:val="ListBullet"/>
        <w:rPr>
          <w:lang w:val="en-AU"/>
        </w:rPr>
      </w:pPr>
      <w:r w:rsidRPr="008B40B1">
        <w:rPr>
          <w:lang w:val="en-AU"/>
        </w:rPr>
        <w:t xml:space="preserve">Choose schedule setting (hourly, every four hours, daily, or on </w:t>
      </w:r>
      <w:proofErr w:type="spellStart"/>
      <w:r w:rsidRPr="008B40B1">
        <w:rPr>
          <w:lang w:val="en-AU"/>
        </w:rPr>
        <w:t>startup</w:t>
      </w:r>
      <w:proofErr w:type="spellEnd"/>
      <w:r w:rsidRPr="008B40B1">
        <w:rPr>
          <w:lang w:val="en-AU"/>
        </w:rPr>
        <w:t xml:space="preserve"> and shutdown)</w:t>
      </w:r>
    </w:p>
    <w:p w14:paraId="24DD7593" w14:textId="77777777" w:rsidR="009556F8" w:rsidRPr="008B40B1" w:rsidRDefault="009556F8" w:rsidP="00B20085">
      <w:pPr>
        <w:pStyle w:val="ListBullet"/>
        <w:rPr>
          <w:lang w:val="en-AU"/>
        </w:rPr>
      </w:pPr>
      <w:r w:rsidRPr="008B40B1">
        <w:rPr>
          <w:lang w:val="en-AU"/>
        </w:rPr>
        <w:t xml:space="preserve">Click </w:t>
      </w:r>
      <w:r w:rsidRPr="008B40B1">
        <w:rPr>
          <w:rStyle w:val="UserInterface"/>
          <w:lang w:val="en-AU"/>
        </w:rPr>
        <w:t>OK</w:t>
      </w:r>
      <w:r w:rsidRPr="008B40B1">
        <w:rPr>
          <w:lang w:val="en-AU"/>
        </w:rPr>
        <w:t xml:space="preserve"> to set the schedule</w:t>
      </w:r>
    </w:p>
    <w:p w14:paraId="5EF4441E" w14:textId="77777777" w:rsidR="009556F8" w:rsidRPr="008B40B1" w:rsidRDefault="009556F8" w:rsidP="00B20085">
      <w:pPr>
        <w:pStyle w:val="ListBullet"/>
        <w:rPr>
          <w:lang w:val="en-AU"/>
        </w:rPr>
      </w:pPr>
      <w:r w:rsidRPr="008B40B1">
        <w:rPr>
          <w:lang w:val="en-AU"/>
        </w:rPr>
        <w:t xml:space="preserve">Click </w:t>
      </w:r>
      <w:r w:rsidRPr="008B40B1">
        <w:rPr>
          <w:rStyle w:val="UserInterface"/>
          <w:lang w:val="en-AU"/>
        </w:rPr>
        <w:t>Cancel</w:t>
      </w:r>
      <w:r w:rsidRPr="008B40B1">
        <w:rPr>
          <w:lang w:val="en-AU"/>
        </w:rPr>
        <w:t xml:space="preserve"> to close Send/receive dialog.</w:t>
      </w:r>
    </w:p>
    <w:p w14:paraId="5BE62A2F" w14:textId="77777777" w:rsidR="009556F8" w:rsidRPr="008B40B1" w:rsidRDefault="009556F8" w:rsidP="0026589B">
      <w:pPr>
        <w:pStyle w:val="SpaceSingle"/>
        <w:rPr>
          <w:lang w:val="en-AU"/>
        </w:rPr>
      </w:pPr>
    </w:p>
    <w:p w14:paraId="6107393F" w14:textId="2E53102F" w:rsidR="00303D38" w:rsidRPr="008B40B1" w:rsidRDefault="00303D38" w:rsidP="005C4AAC">
      <w:pPr>
        <w:pStyle w:val="Heading2"/>
        <w:rPr>
          <w:lang w:val="en-AU"/>
        </w:rPr>
      </w:pPr>
      <w:r w:rsidRPr="008B40B1">
        <w:rPr>
          <w:lang w:val="en-AU"/>
        </w:rPr>
        <w:t>0.4.2b</w:t>
      </w:r>
      <w:r w:rsidR="00D36220" w:rsidRPr="008B40B1">
        <w:rPr>
          <w:lang w:val="en-AU"/>
        </w:rPr>
        <w:t xml:space="preserve"> </w:t>
      </w:r>
      <w:r w:rsidRPr="008B40B1">
        <w:rPr>
          <w:lang w:val="en-AU"/>
        </w:rPr>
        <w:t>S/R (4) Avoiding Conflicts in a shared project</w:t>
      </w:r>
    </w:p>
    <w:p w14:paraId="64CA44FD" w14:textId="77777777" w:rsidR="00303D38" w:rsidRPr="008B40B1" w:rsidRDefault="00303D38" w:rsidP="005C4AAC">
      <w:pPr>
        <w:pStyle w:val="Heading3"/>
      </w:pPr>
      <w:r w:rsidRPr="008B40B1">
        <w:t>Avoiding conflicts</w:t>
      </w:r>
    </w:p>
    <w:p w14:paraId="3EC597AB" w14:textId="77777777" w:rsidR="00303D38" w:rsidRPr="008B40B1" w:rsidRDefault="00303D38" w:rsidP="00B20085">
      <w:pPr>
        <w:pStyle w:val="ListBullet"/>
        <w:rPr>
          <w:lang w:val="en-AU"/>
        </w:rPr>
      </w:pPr>
      <w:r w:rsidRPr="008B40B1">
        <w:rPr>
          <w:lang w:val="en-AU"/>
        </w:rPr>
        <w:t>Only one member at a time should have editing permission.</w:t>
      </w:r>
    </w:p>
    <w:p w14:paraId="3D585B54" w14:textId="77777777" w:rsidR="00303D38" w:rsidRPr="008B40B1" w:rsidRDefault="00303D38" w:rsidP="00B20085">
      <w:pPr>
        <w:pStyle w:val="ListBullet"/>
        <w:rPr>
          <w:lang w:val="en-AU"/>
        </w:rPr>
      </w:pPr>
      <w:r w:rsidRPr="008B40B1">
        <w:rPr>
          <w:lang w:val="en-AU"/>
        </w:rPr>
        <w:t>Other users should add notes.</w:t>
      </w:r>
    </w:p>
    <w:p w14:paraId="01B4880D" w14:textId="77777777" w:rsidR="00303D38" w:rsidRPr="008B40B1" w:rsidRDefault="00303D38" w:rsidP="00B20085">
      <w:pPr>
        <w:pStyle w:val="ListBullet"/>
        <w:rPr>
          <w:lang w:val="en-AU"/>
        </w:rPr>
      </w:pPr>
      <w:r w:rsidRPr="008B40B1">
        <w:rPr>
          <w:lang w:val="en-AU"/>
        </w:rPr>
        <w:t>Do Send/receive regularly.</w:t>
      </w:r>
    </w:p>
    <w:p w14:paraId="6B136653" w14:textId="77777777" w:rsidR="00303D38" w:rsidRPr="008B40B1" w:rsidRDefault="00303D38" w:rsidP="0026589B">
      <w:pPr>
        <w:rPr>
          <w:lang w:val="en-AU"/>
        </w:rPr>
      </w:pPr>
    </w:p>
    <w:p w14:paraId="09744927" w14:textId="77777777" w:rsidR="00F341DA" w:rsidRPr="008B40B1" w:rsidRDefault="00F341DA" w:rsidP="005C4AAC">
      <w:pPr>
        <w:pStyle w:val="Heading2"/>
        <w:rPr>
          <w:lang w:val="en-AU"/>
        </w:rPr>
      </w:pPr>
      <w:r w:rsidRPr="008B40B1">
        <w:rPr>
          <w:lang w:val="en-AU"/>
        </w:rPr>
        <w:t>0.5</w:t>
      </w:r>
      <w:r w:rsidRPr="008B40B1">
        <w:rPr>
          <w:lang w:val="en-AU"/>
        </w:rPr>
        <w:tab/>
        <w:t>Enhanced resources – Introduction</w:t>
      </w:r>
    </w:p>
    <w:p w14:paraId="4D271357" w14:textId="77777777" w:rsidR="00F341DA" w:rsidRPr="008B40B1" w:rsidRDefault="00F341DA" w:rsidP="00F341DA">
      <w:pPr>
        <w:pStyle w:val="BodyText"/>
        <w:rPr>
          <w:sz w:val="24"/>
          <w:lang w:val="en-AU"/>
        </w:rPr>
      </w:pPr>
      <w:r w:rsidRPr="008B40B1">
        <w:rPr>
          <w:lang w:val="en-AU"/>
        </w:rPr>
        <w:t>Enhanced Resources are now available in addition to ordinary resources. An enhanced resource is a translation in a major language which has been 'enhanced' by having keywords in the text linked to the Greek or Hebrew terms they translate. </w:t>
      </w:r>
    </w:p>
    <w:p w14:paraId="6F1DD6F4" w14:textId="77777777" w:rsidR="00F341DA" w:rsidRPr="008B40B1" w:rsidRDefault="00F341DA" w:rsidP="005C4AAC">
      <w:pPr>
        <w:pStyle w:val="Heading3"/>
      </w:pPr>
      <w:r w:rsidRPr="008B40B1">
        <w:lastRenderedPageBreak/>
        <w:t>Download/Install</w:t>
      </w:r>
    </w:p>
    <w:p w14:paraId="66CC537D" w14:textId="77777777" w:rsidR="00F341DA" w:rsidRPr="008B40B1" w:rsidRDefault="00F341DA" w:rsidP="00F341DA">
      <w:pPr>
        <w:pStyle w:val="BodyText"/>
        <w:rPr>
          <w:sz w:val="24"/>
          <w:lang w:val="en-AU"/>
        </w:rPr>
      </w:pPr>
      <w:r w:rsidRPr="008B40B1">
        <w:rPr>
          <w:lang w:val="en-AU"/>
        </w:rPr>
        <w:t>Enhanced Resources can be downloaded in a similar way to resources. See the video “How to download Resources and Enhanced Resources”.</w:t>
      </w:r>
    </w:p>
    <w:p w14:paraId="47ABBE32" w14:textId="77777777" w:rsidR="00F341DA" w:rsidRPr="008B40B1" w:rsidRDefault="00F341DA" w:rsidP="005C4AAC">
      <w:pPr>
        <w:pStyle w:val="Heading3"/>
      </w:pPr>
      <w:r w:rsidRPr="008B40B1">
        <w:t>Open an Enhanced Resource</w:t>
      </w:r>
    </w:p>
    <w:p w14:paraId="22AC7190" w14:textId="77777777" w:rsidR="00F341DA" w:rsidRPr="008B40B1" w:rsidRDefault="00F341DA" w:rsidP="00B20085">
      <w:pPr>
        <w:pStyle w:val="ListBullet"/>
        <w:rPr>
          <w:lang w:val="en-AU"/>
        </w:rPr>
      </w:pPr>
      <w:r w:rsidRPr="008B40B1">
        <w:rPr>
          <w:lang w:val="en-AU"/>
        </w:rPr>
        <w:t xml:space="preserve">Click the </w:t>
      </w:r>
      <w:r w:rsidRPr="008B40B1">
        <w:rPr>
          <w:rStyle w:val="UserInterface"/>
          <w:lang w:val="en-AU"/>
        </w:rPr>
        <w:t>Open</w:t>
      </w:r>
      <w:r w:rsidRPr="008B40B1">
        <w:rPr>
          <w:lang w:val="en-AU"/>
        </w:rPr>
        <w:t xml:space="preserve"> icon on toolbar. </w:t>
      </w:r>
    </w:p>
    <w:p w14:paraId="4C8D5C48" w14:textId="77777777" w:rsidR="00F341DA" w:rsidRPr="008B40B1" w:rsidRDefault="00F341DA" w:rsidP="00B20085">
      <w:pPr>
        <w:pStyle w:val="ListBullet"/>
        <w:rPr>
          <w:sz w:val="24"/>
          <w:lang w:val="en-AU"/>
        </w:rPr>
      </w:pPr>
      <w:r w:rsidRPr="008B40B1">
        <w:rPr>
          <w:lang w:val="en-AU"/>
        </w:rPr>
        <w:t xml:space="preserve">If necessary, click </w:t>
      </w:r>
      <w:r w:rsidRPr="008B40B1">
        <w:rPr>
          <w:rStyle w:val="UserInterface"/>
          <w:lang w:val="en-AU"/>
        </w:rPr>
        <w:t>the Enhanced Resources button</w:t>
      </w:r>
      <w:r w:rsidRPr="008B40B1">
        <w:rPr>
          <w:lang w:val="en-AU"/>
        </w:rPr>
        <w:t xml:space="preserve"> to include enhanced resources in the list. (Note the plus sign after the short name).</w:t>
      </w:r>
    </w:p>
    <w:p w14:paraId="661A0E1F" w14:textId="77777777" w:rsidR="00F341DA" w:rsidRPr="008B40B1" w:rsidRDefault="00F341DA" w:rsidP="00B20085">
      <w:pPr>
        <w:pStyle w:val="ListBullet"/>
        <w:rPr>
          <w:sz w:val="24"/>
          <w:lang w:val="en-AU"/>
        </w:rPr>
      </w:pPr>
      <w:r w:rsidRPr="008B40B1">
        <w:rPr>
          <w:lang w:val="en-AU"/>
        </w:rPr>
        <w:t xml:space="preserve">Select an enhanced resource and click </w:t>
      </w:r>
      <w:r w:rsidRPr="008B40B1">
        <w:rPr>
          <w:rStyle w:val="UserInterface"/>
          <w:lang w:val="en-AU"/>
        </w:rPr>
        <w:t>OK</w:t>
      </w:r>
      <w:r w:rsidRPr="008B40B1">
        <w:rPr>
          <w:lang w:val="en-AU"/>
        </w:rPr>
        <w:t xml:space="preserve">. </w:t>
      </w:r>
    </w:p>
    <w:p w14:paraId="109C9E8C" w14:textId="77777777" w:rsidR="00F341DA" w:rsidRPr="008B40B1" w:rsidRDefault="00F341DA" w:rsidP="00B20085">
      <w:pPr>
        <w:pStyle w:val="ListResult"/>
        <w:rPr>
          <w:sz w:val="24"/>
          <w:lang w:val="en-AU"/>
        </w:rPr>
      </w:pPr>
      <w:r w:rsidRPr="008B40B1">
        <w:rPr>
          <w:lang w:val="en-AU"/>
        </w:rPr>
        <w:t xml:space="preserve">The Enhanced Resource opens, as well as a guide. This warning explains that the enhanced resource is a work in progress. </w:t>
      </w:r>
    </w:p>
    <w:p w14:paraId="637B07D2" w14:textId="77777777" w:rsidR="00F341DA" w:rsidRPr="008B40B1" w:rsidRDefault="00F341DA" w:rsidP="00B20085">
      <w:pPr>
        <w:pStyle w:val="ListBullet"/>
        <w:rPr>
          <w:sz w:val="24"/>
          <w:lang w:val="en-AU"/>
        </w:rPr>
      </w:pPr>
      <w:r w:rsidRPr="008B40B1">
        <w:rPr>
          <w:lang w:val="en-AU"/>
        </w:rPr>
        <w:t>Close the warning.</w:t>
      </w:r>
    </w:p>
    <w:p w14:paraId="01E7EE84" w14:textId="77777777" w:rsidR="00F341DA" w:rsidRPr="008B40B1" w:rsidRDefault="00F341DA" w:rsidP="005C4AAC">
      <w:pPr>
        <w:pStyle w:val="Heading3"/>
      </w:pPr>
      <w:r w:rsidRPr="008B40B1">
        <w:t>Viewing research terms</w:t>
      </w:r>
    </w:p>
    <w:p w14:paraId="39B5EEA8" w14:textId="77777777" w:rsidR="00F341DA" w:rsidRPr="008B40B1" w:rsidRDefault="00F341DA" w:rsidP="00F341DA">
      <w:pPr>
        <w:pStyle w:val="BodyText"/>
        <w:rPr>
          <w:sz w:val="24"/>
          <w:lang w:val="en-AU"/>
        </w:rPr>
      </w:pPr>
      <w:r w:rsidRPr="008B40B1">
        <w:rPr>
          <w:b/>
          <w:bCs/>
          <w:lang w:val="en-AU"/>
        </w:rPr>
        <w:t>View all research terms</w:t>
      </w:r>
      <w:r w:rsidRPr="008B40B1">
        <w:rPr>
          <w:lang w:val="en-AU"/>
        </w:rPr>
        <w:t>: Click “All Research Terms” button. Or click again, to only see highlighting when you hover over each term.</w:t>
      </w:r>
    </w:p>
    <w:p w14:paraId="13917F6C" w14:textId="77777777" w:rsidR="00F341DA" w:rsidRPr="008B40B1" w:rsidRDefault="00F341DA" w:rsidP="00B20085">
      <w:pPr>
        <w:pStyle w:val="ListBullet"/>
        <w:rPr>
          <w:sz w:val="24"/>
          <w:lang w:val="en-AU"/>
        </w:rPr>
      </w:pPr>
      <w:r w:rsidRPr="008B40B1">
        <w:rPr>
          <w:lang w:val="en-AU"/>
        </w:rPr>
        <w:t>Click the number of occurrences to open a list of all the places this sense occurs. </w:t>
      </w:r>
    </w:p>
    <w:p w14:paraId="4FD21B4A" w14:textId="77777777" w:rsidR="00F341DA" w:rsidRPr="008B40B1" w:rsidRDefault="00F341DA" w:rsidP="00B20085">
      <w:pPr>
        <w:pStyle w:val="ListBullet"/>
        <w:rPr>
          <w:sz w:val="24"/>
          <w:lang w:val="en-AU"/>
        </w:rPr>
      </w:pPr>
      <w:r w:rsidRPr="008B40B1">
        <w:rPr>
          <w:lang w:val="en-AU"/>
        </w:rPr>
        <w:t>To turn off the Word filter, click the X.</w:t>
      </w:r>
    </w:p>
    <w:p w14:paraId="4A6DC38B" w14:textId="77777777" w:rsidR="00F341DA" w:rsidRPr="008B40B1" w:rsidRDefault="00F341DA" w:rsidP="00F341DA">
      <w:pPr>
        <w:pStyle w:val="BodyText"/>
        <w:rPr>
          <w:sz w:val="24"/>
          <w:lang w:val="en-AU"/>
        </w:rPr>
      </w:pPr>
      <w:r w:rsidRPr="008B40B1">
        <w:rPr>
          <w:lang w:val="en-AU"/>
        </w:rPr>
        <w:t>The tab icon is black if information is available in that tab for the current filter. </w:t>
      </w:r>
    </w:p>
    <w:p w14:paraId="6FF38748" w14:textId="77777777" w:rsidR="00F341DA" w:rsidRPr="008B40B1" w:rsidRDefault="00F341DA" w:rsidP="005C4AAC">
      <w:pPr>
        <w:pStyle w:val="Heading3"/>
      </w:pPr>
      <w:r w:rsidRPr="008B40B1">
        <w:t>Found/Problem</w:t>
      </w:r>
    </w:p>
    <w:p w14:paraId="6C99C28D" w14:textId="77777777" w:rsidR="00F341DA" w:rsidRPr="008B40B1" w:rsidRDefault="00F341DA" w:rsidP="00F341DA">
      <w:pPr>
        <w:pStyle w:val="BodyText"/>
        <w:rPr>
          <w:lang w:val="en-AU"/>
        </w:rPr>
      </w:pPr>
      <w:r w:rsidRPr="008B40B1">
        <w:rPr>
          <w:lang w:val="en-AU"/>
        </w:rPr>
        <w:t xml:space="preserve">Make sure the enhanced resource is linked to the relevant project, </w:t>
      </w:r>
    </w:p>
    <w:p w14:paraId="61C97C8E" w14:textId="77777777" w:rsidR="00F341DA" w:rsidRPr="008B40B1" w:rsidRDefault="00F341DA" w:rsidP="00B20085">
      <w:pPr>
        <w:pStyle w:val="ListBullet"/>
        <w:rPr>
          <w:sz w:val="24"/>
          <w:lang w:val="en-AU"/>
        </w:rPr>
      </w:pPr>
      <w:r w:rsidRPr="008B40B1">
        <w:rPr>
          <w:lang w:val="en-AU"/>
        </w:rPr>
        <w:t xml:space="preserve">Click </w:t>
      </w:r>
      <w:r w:rsidRPr="008B40B1">
        <w:rPr>
          <w:rStyle w:val="UserInterface"/>
          <w:lang w:val="en-AU"/>
        </w:rPr>
        <w:t>Found</w:t>
      </w:r>
      <w:r w:rsidRPr="008B40B1">
        <w:rPr>
          <w:lang w:val="en-AU"/>
        </w:rPr>
        <w:t xml:space="preserve"> to turn on and off highlighting of approved renderings of Biblical terms in both windows. </w:t>
      </w:r>
    </w:p>
    <w:p w14:paraId="09BC2BA1" w14:textId="4EF35D3E" w:rsidR="00F341DA" w:rsidRPr="008B40B1" w:rsidRDefault="00F341DA" w:rsidP="00B20085">
      <w:pPr>
        <w:pStyle w:val="ListBullet"/>
        <w:rPr>
          <w:sz w:val="24"/>
          <w:lang w:val="en-AU"/>
        </w:rPr>
      </w:pPr>
      <w:r w:rsidRPr="008B40B1">
        <w:rPr>
          <w:lang w:val="en-AU"/>
        </w:rPr>
        <w:t xml:space="preserve">Click </w:t>
      </w:r>
      <w:r w:rsidRPr="008B40B1">
        <w:rPr>
          <w:rStyle w:val="UserInterface"/>
          <w:lang w:val="en-AU"/>
        </w:rPr>
        <w:t>Problem</w:t>
      </w:r>
      <w:r w:rsidRPr="008B40B1">
        <w:rPr>
          <w:lang w:val="en-AU"/>
        </w:rPr>
        <w:t xml:space="preserve"> to turn on and off highlighting of missing or guessed renderings of Biblical terms. </w:t>
      </w:r>
    </w:p>
    <w:p w14:paraId="52EDF128" w14:textId="77777777" w:rsidR="008B40B1" w:rsidRDefault="008B40B1" w:rsidP="008B40B1">
      <w:pPr>
        <w:pStyle w:val="Heading3"/>
      </w:pPr>
      <w:r>
        <w:t>Expanding entries</w:t>
      </w:r>
    </w:p>
    <w:p w14:paraId="27EB454A" w14:textId="77777777" w:rsidR="008B40B1" w:rsidRDefault="00F341DA" w:rsidP="00F341DA">
      <w:pPr>
        <w:pStyle w:val="BodyText"/>
        <w:rPr>
          <w:lang w:val="en-AU"/>
        </w:rPr>
      </w:pPr>
      <w:r w:rsidRPr="008B40B1">
        <w:rPr>
          <w:lang w:val="en-AU"/>
        </w:rPr>
        <w:t xml:space="preserve">When viewing multiple terms, the entries are not expanded by default. This number shows which sense is relevant in this verse. </w:t>
      </w:r>
    </w:p>
    <w:p w14:paraId="1792F292" w14:textId="77777777" w:rsidR="008B40B1" w:rsidRPr="008B40B1" w:rsidRDefault="00F341DA" w:rsidP="008B40B1">
      <w:pPr>
        <w:pStyle w:val="ListBullet"/>
        <w:rPr>
          <w:sz w:val="24"/>
        </w:rPr>
      </w:pPr>
      <w:r w:rsidRPr="008B40B1">
        <w:lastRenderedPageBreak/>
        <w:t xml:space="preserve">Click the down arrow to expand the entry. </w:t>
      </w:r>
      <w:r w:rsidR="008B40B1">
        <w:t>OR</w:t>
      </w:r>
    </w:p>
    <w:p w14:paraId="08E5A7DC" w14:textId="6A57CEC5" w:rsidR="00F341DA" w:rsidRPr="008B40B1" w:rsidRDefault="00F341DA" w:rsidP="008B40B1">
      <w:pPr>
        <w:pStyle w:val="ListBullet"/>
        <w:rPr>
          <w:sz w:val="24"/>
        </w:rPr>
      </w:pPr>
      <w:r w:rsidRPr="008B40B1">
        <w:t xml:space="preserve">Alternatively, </w:t>
      </w:r>
      <w:r w:rsidR="008B40B1">
        <w:t>the</w:t>
      </w:r>
      <w:r w:rsidRPr="008B40B1">
        <w:t xml:space="preserve"> double chevron expands all the entries.</w:t>
      </w:r>
    </w:p>
    <w:p w14:paraId="6D65598B" w14:textId="77777777" w:rsidR="00F341DA" w:rsidRPr="008B40B1" w:rsidRDefault="00F341DA" w:rsidP="00F341DA">
      <w:pPr>
        <w:pStyle w:val="BodyText"/>
        <w:rPr>
          <w:sz w:val="24"/>
          <w:lang w:val="en-US"/>
        </w:rPr>
      </w:pPr>
    </w:p>
    <w:p w14:paraId="218EAFE3" w14:textId="726C0285" w:rsidR="00F341DA" w:rsidRPr="008B40B1" w:rsidRDefault="00F341DA" w:rsidP="005C4AAC">
      <w:pPr>
        <w:pStyle w:val="Heading3"/>
      </w:pPr>
      <w:r w:rsidRPr="008B40B1">
        <w:t>Entry with multiple senses</w:t>
      </w:r>
    </w:p>
    <w:p w14:paraId="6621E079" w14:textId="78006983" w:rsidR="00F341DA" w:rsidRPr="008B40B1" w:rsidRDefault="00F341DA" w:rsidP="00F341DA">
      <w:pPr>
        <w:pStyle w:val="BodyText"/>
        <w:rPr>
          <w:lang w:val="en-AU"/>
        </w:rPr>
      </w:pPr>
      <w:r w:rsidRPr="008B40B1">
        <w:rPr>
          <w:lang w:val="en-AU"/>
        </w:rPr>
        <w:t xml:space="preserve">The sense which is relevant for this verse is shown in black, and the others are in grey. At the end of each sense, the number of occurrences of that sense is shown. </w:t>
      </w:r>
    </w:p>
    <w:p w14:paraId="2C8E1BAB" w14:textId="77777777" w:rsidR="00F341DA" w:rsidRPr="008B40B1" w:rsidRDefault="00F341DA" w:rsidP="00B20085">
      <w:pPr>
        <w:pStyle w:val="ListBullet"/>
        <w:rPr>
          <w:sz w:val="24"/>
          <w:lang w:val="en-AU"/>
        </w:rPr>
      </w:pPr>
      <w:r w:rsidRPr="008B40B1">
        <w:rPr>
          <w:lang w:val="en-AU"/>
        </w:rPr>
        <w:t xml:space="preserve">Click the link with a number </w:t>
      </w:r>
    </w:p>
    <w:p w14:paraId="6429134B" w14:textId="0F04533D" w:rsidR="00F341DA" w:rsidRPr="008B40B1" w:rsidRDefault="00F341DA" w:rsidP="00B20085">
      <w:pPr>
        <w:pStyle w:val="ListResult"/>
        <w:rPr>
          <w:sz w:val="24"/>
          <w:lang w:val="en-AU"/>
        </w:rPr>
      </w:pPr>
      <w:r w:rsidRPr="008B40B1">
        <w:rPr>
          <w:lang w:val="en-AU"/>
        </w:rPr>
        <w:t>A search result list shows all the verses which contain this sense.</w:t>
      </w:r>
    </w:p>
    <w:p w14:paraId="727C1C8A" w14:textId="6872C860" w:rsidR="00F341DA" w:rsidRPr="008B40B1" w:rsidRDefault="00F341DA" w:rsidP="005C4AAC">
      <w:pPr>
        <w:pStyle w:val="Heading3"/>
      </w:pPr>
      <w:r w:rsidRPr="008B40B1">
        <w:t xml:space="preserve">The research pane has four tabs </w:t>
      </w:r>
    </w:p>
    <w:p w14:paraId="1E5FDE15" w14:textId="42830766" w:rsidR="00F341DA" w:rsidRDefault="00F341DA" w:rsidP="00F341DA">
      <w:pPr>
        <w:pStyle w:val="BodyText"/>
        <w:rPr>
          <w:lang w:val="en-AU"/>
        </w:rPr>
      </w:pPr>
      <w:r w:rsidRPr="008B40B1">
        <w:rPr>
          <w:lang w:val="en-AU"/>
        </w:rPr>
        <w:t xml:space="preserve">When a tab is </w:t>
      </w:r>
      <w:proofErr w:type="spellStart"/>
      <w:r w:rsidRPr="008B40B1">
        <w:rPr>
          <w:lang w:val="en-AU"/>
        </w:rPr>
        <w:t>gray</w:t>
      </w:r>
      <w:proofErr w:type="spellEnd"/>
      <w:r w:rsidRPr="008B40B1">
        <w:rPr>
          <w:lang w:val="en-AU"/>
        </w:rPr>
        <w:t xml:space="preserve"> it indicates that there is no information available about that selection of text. </w:t>
      </w:r>
    </w:p>
    <w:p w14:paraId="37BF9DEF" w14:textId="58222E2A" w:rsidR="00E20ACA" w:rsidRPr="008B40B1" w:rsidRDefault="00E20ACA" w:rsidP="00F341DA">
      <w:pPr>
        <w:pStyle w:val="BodyText"/>
        <w:rPr>
          <w:lang w:val="en-AU"/>
        </w:rPr>
      </w:pPr>
      <w:r w:rsidRPr="00E20ACA">
        <w:rPr>
          <w:lang w:val="en-AU"/>
        </w:rPr>
        <w:drawing>
          <wp:inline distT="0" distB="0" distL="0" distR="0" wp14:anchorId="3251F5B3" wp14:editId="0D4B91D9">
            <wp:extent cx="1549480" cy="30481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549480" cy="304816"/>
                    </a:xfrm>
                    <a:prstGeom prst="rect">
                      <a:avLst/>
                    </a:prstGeom>
                  </pic:spPr>
                </pic:pic>
              </a:graphicData>
            </a:graphic>
          </wp:inline>
        </w:drawing>
      </w:r>
    </w:p>
    <w:p w14:paraId="5ED7A085" w14:textId="77777777" w:rsidR="00F341DA" w:rsidRPr="008B40B1" w:rsidRDefault="00F341DA" w:rsidP="00F341DA">
      <w:pPr>
        <w:pStyle w:val="BodyText"/>
        <w:rPr>
          <w:sz w:val="24"/>
          <w:lang w:val="en-AU"/>
        </w:rPr>
      </w:pPr>
      <w:r w:rsidRPr="008B40B1">
        <w:rPr>
          <w:b/>
          <w:bCs/>
          <w:lang w:val="en-AU"/>
        </w:rPr>
        <w:t>Dictionary tab</w:t>
      </w:r>
      <w:r w:rsidRPr="008B40B1">
        <w:rPr>
          <w:lang w:val="en-AU"/>
        </w:rPr>
        <w:t xml:space="preserve"> is where you can see the definition and other information about the terms.</w:t>
      </w:r>
    </w:p>
    <w:p w14:paraId="113606CE" w14:textId="77777777" w:rsidR="00F341DA" w:rsidRPr="008B40B1" w:rsidRDefault="00F341DA" w:rsidP="00F341DA">
      <w:pPr>
        <w:pStyle w:val="BodyText"/>
        <w:rPr>
          <w:sz w:val="24"/>
          <w:lang w:val="en-AU"/>
        </w:rPr>
      </w:pPr>
      <w:proofErr w:type="spellStart"/>
      <w:r w:rsidRPr="008B40B1">
        <w:rPr>
          <w:b/>
          <w:bCs/>
          <w:lang w:val="en-AU"/>
        </w:rPr>
        <w:t>Encyclopedia</w:t>
      </w:r>
      <w:proofErr w:type="spellEnd"/>
      <w:r w:rsidRPr="008B40B1">
        <w:rPr>
          <w:b/>
          <w:bCs/>
          <w:lang w:val="en-AU"/>
        </w:rPr>
        <w:t xml:space="preserve"> tab</w:t>
      </w:r>
      <w:r w:rsidRPr="008B40B1">
        <w:rPr>
          <w:lang w:val="en-AU"/>
        </w:rPr>
        <w:t xml:space="preserve"> (in English)</w:t>
      </w:r>
    </w:p>
    <w:p w14:paraId="60AFC34F" w14:textId="77777777" w:rsidR="00F341DA" w:rsidRPr="008B40B1" w:rsidRDefault="00F341DA" w:rsidP="00F341DA">
      <w:pPr>
        <w:pStyle w:val="BodyText"/>
        <w:rPr>
          <w:sz w:val="24"/>
          <w:lang w:val="en-AU"/>
        </w:rPr>
      </w:pPr>
      <w:r w:rsidRPr="008B40B1">
        <w:rPr>
          <w:b/>
          <w:bCs/>
          <w:lang w:val="en-AU"/>
        </w:rPr>
        <w:t>Media tab</w:t>
      </w:r>
      <w:r w:rsidRPr="008B40B1">
        <w:rPr>
          <w:lang w:val="en-AU"/>
        </w:rPr>
        <w:t>. Pictures and other media related to the verse or section. (In English only)</w:t>
      </w:r>
    </w:p>
    <w:p w14:paraId="51E4898F" w14:textId="77777777" w:rsidR="00F341DA" w:rsidRPr="008B40B1" w:rsidRDefault="00F341DA" w:rsidP="00F341DA">
      <w:pPr>
        <w:pStyle w:val="BodyText"/>
        <w:rPr>
          <w:sz w:val="24"/>
          <w:lang w:val="en-AU"/>
        </w:rPr>
      </w:pPr>
      <w:r w:rsidRPr="008B40B1">
        <w:rPr>
          <w:b/>
          <w:bCs/>
          <w:lang w:val="en-AU"/>
        </w:rPr>
        <w:t>Maps tab</w:t>
      </w:r>
      <w:r w:rsidRPr="008B40B1">
        <w:rPr>
          <w:lang w:val="en-AU"/>
        </w:rPr>
        <w:t>. Maps are very helpful to understand the context of some passages.</w:t>
      </w:r>
    </w:p>
    <w:p w14:paraId="477E2750" w14:textId="77777777" w:rsidR="00F341DA" w:rsidRPr="008B40B1" w:rsidRDefault="00F341DA" w:rsidP="00F341DA">
      <w:pPr>
        <w:pStyle w:val="BodyText"/>
        <w:rPr>
          <w:sz w:val="24"/>
          <w:lang w:val="en-AU"/>
        </w:rPr>
      </w:pPr>
      <w:r w:rsidRPr="008B40B1">
        <w:rPr>
          <w:lang w:val="en-AU"/>
        </w:rPr>
        <w:t>Biblical terms tool icon opens the Biblical terms tool for the linked project. </w:t>
      </w:r>
    </w:p>
    <w:p w14:paraId="694CE3D8" w14:textId="77777777" w:rsidR="00F341DA" w:rsidRPr="008B40B1" w:rsidRDefault="00F341DA" w:rsidP="00B20085">
      <w:pPr>
        <w:pStyle w:val="ListBullet"/>
        <w:rPr>
          <w:lang w:val="en-AU"/>
        </w:rPr>
      </w:pPr>
    </w:p>
    <w:p w14:paraId="269294A2" w14:textId="455E18F4" w:rsidR="00303D38" w:rsidRPr="008B40B1" w:rsidRDefault="00D3675F" w:rsidP="000E385D">
      <w:pPr>
        <w:pStyle w:val="Heading1"/>
      </w:pPr>
      <w:r w:rsidRPr="008B40B1">
        <w:lastRenderedPageBreak/>
        <w:t>Stage One - Draft</w:t>
      </w:r>
    </w:p>
    <w:p w14:paraId="4F8AFFF9" w14:textId="337713A4" w:rsidR="008C071B" w:rsidRPr="008B40B1" w:rsidRDefault="008C071B" w:rsidP="005C4AAC">
      <w:pPr>
        <w:pStyle w:val="Heading2"/>
        <w:rPr>
          <w:lang w:val="en-AU"/>
        </w:rPr>
      </w:pPr>
      <w:r w:rsidRPr="008B40B1">
        <w:rPr>
          <w:lang w:val="en-AU"/>
        </w:rPr>
        <w:t>1.1</w:t>
      </w:r>
      <w:r w:rsidR="00D36220" w:rsidRPr="008B40B1">
        <w:rPr>
          <w:lang w:val="en-AU"/>
        </w:rPr>
        <w:t xml:space="preserve"> </w:t>
      </w:r>
      <w:r w:rsidRPr="008B40B1">
        <w:rPr>
          <w:lang w:val="en-AU"/>
        </w:rPr>
        <w:t xml:space="preserve">My Tasks </w:t>
      </w:r>
      <w:r w:rsidRPr="008B40B1">
        <w:rPr>
          <w:lang w:val="en-AU"/>
        </w:rPr>
        <w:br/>
        <w:t>(Project Plan and Progress)</w:t>
      </w:r>
    </w:p>
    <w:p w14:paraId="491F2E48" w14:textId="0C7E2DF6" w:rsidR="00FD4AC8" w:rsidRPr="00FD4AC8" w:rsidRDefault="00FD4AC8" w:rsidP="00FD4AC8">
      <w:pPr>
        <w:pStyle w:val="BodyText"/>
        <w:rPr>
          <w:lang w:val="en-US"/>
        </w:rPr>
      </w:pPr>
      <w:r w:rsidRPr="00FD4AC8">
        <w:rPr>
          <w:lang w:val="en-US"/>
        </w:rPr>
        <w:t xml:space="preserve">The administrator of your project can assign tasks to you in Paratext. The task assignments control what you can edit. </w:t>
      </w:r>
    </w:p>
    <w:p w14:paraId="0D005503" w14:textId="1204D441" w:rsidR="00FD4AC8" w:rsidRDefault="00FD4AC8" w:rsidP="00FD4AC8">
      <w:pPr>
        <w:pStyle w:val="Heading3"/>
      </w:pPr>
      <w:r>
        <w:t>View tasks assigned to you</w:t>
      </w:r>
    </w:p>
    <w:p w14:paraId="424BCA46" w14:textId="33D3C58D" w:rsidR="008C071B" w:rsidRPr="008B40B1" w:rsidRDefault="00FD4AC8" w:rsidP="00B20085">
      <w:pPr>
        <w:pStyle w:val="ListBullet"/>
        <w:rPr>
          <w:lang w:val="en-AU"/>
        </w:rPr>
      </w:pPr>
      <w:r w:rsidRPr="008B40B1">
        <w:rPr>
          <w:noProof/>
        </w:rPr>
        <w:drawing>
          <wp:anchor distT="0" distB="0" distL="114300" distR="114300" simplePos="0" relativeHeight="251660288" behindDoc="0" locked="0" layoutInCell="1" allowOverlap="1" wp14:anchorId="7A8992FB" wp14:editId="5C83580B">
            <wp:simplePos x="0" y="0"/>
            <wp:positionH relativeFrom="column">
              <wp:posOffset>2846155</wp:posOffset>
            </wp:positionH>
            <wp:positionV relativeFrom="paragraph">
              <wp:posOffset>45142</wp:posOffset>
            </wp:positionV>
            <wp:extent cx="419100" cy="295275"/>
            <wp:effectExtent l="0" t="0" r="0"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19100" cy="295275"/>
                    </a:xfrm>
                    <a:prstGeom prst="rect">
                      <a:avLst/>
                    </a:prstGeom>
                  </pic:spPr>
                </pic:pic>
              </a:graphicData>
            </a:graphic>
          </wp:anchor>
        </w:drawing>
      </w:r>
      <w:r w:rsidR="008C071B" w:rsidRPr="008B40B1">
        <w:rPr>
          <w:lang w:val="en-AU"/>
        </w:rPr>
        <w:t xml:space="preserve">Open Assignments and progress </w:t>
      </w:r>
    </w:p>
    <w:p w14:paraId="709BAC27" w14:textId="76C30CED" w:rsidR="008C071B" w:rsidRPr="008B40B1" w:rsidRDefault="008C071B" w:rsidP="00B20085">
      <w:pPr>
        <w:pStyle w:val="ListBullet"/>
        <w:rPr>
          <w:lang w:val="en-AU"/>
        </w:rPr>
      </w:pPr>
      <w:r w:rsidRPr="008B40B1">
        <w:rPr>
          <w:lang w:val="en-AU"/>
        </w:rPr>
        <w:t xml:space="preserve">Click on the blue button </w:t>
      </w:r>
    </w:p>
    <w:p w14:paraId="09B96181" w14:textId="471B38A8" w:rsidR="00FD4AC8" w:rsidRDefault="00FD4AC8" w:rsidP="00FD4AC8">
      <w:pPr>
        <w:pStyle w:val="ListResult"/>
      </w:pPr>
      <w:r>
        <w:t>T</w:t>
      </w:r>
      <w:r w:rsidRPr="00FD4AC8">
        <w:t>he Assignments and Progress window opens</w:t>
      </w:r>
      <w:r>
        <w:t xml:space="preserve">, showing </w:t>
      </w:r>
      <w:r w:rsidRPr="00FD4AC8">
        <w:rPr>
          <w:rStyle w:val="UserInterface"/>
          <w:lang w:val="en-US"/>
        </w:rPr>
        <w:t>My Tasks</w:t>
      </w:r>
      <w:r w:rsidRPr="00FD4AC8">
        <w:rPr>
          <w:lang w:val="en-US"/>
        </w:rPr>
        <w:t xml:space="preserve"> in the </w:t>
      </w:r>
      <w:r w:rsidRPr="00FD4AC8">
        <w:rPr>
          <w:rStyle w:val="UserInterface"/>
          <w:lang w:val="en-US"/>
        </w:rPr>
        <w:t>Current Priority</w:t>
      </w:r>
      <w:r>
        <w:t xml:space="preserve"> or the last view.</w:t>
      </w:r>
      <w:r w:rsidRPr="00FD4AC8">
        <w:t xml:space="preserve"> </w:t>
      </w:r>
    </w:p>
    <w:p w14:paraId="7A59586C" w14:textId="61B9F011" w:rsidR="00974559" w:rsidRPr="00FD4AC8" w:rsidRDefault="00974559" w:rsidP="00FD4AC8">
      <w:pPr>
        <w:pStyle w:val="ListResult"/>
      </w:pPr>
      <w:r>
        <w:rPr>
          <w:noProof/>
          <w:lang w:val="en-US"/>
        </w:rPr>
        <w:drawing>
          <wp:inline distT="0" distB="0" distL="0" distR="0" wp14:anchorId="353B98A3" wp14:editId="776E1899">
            <wp:extent cx="3254991" cy="1586843"/>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asks91.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261358" cy="1589947"/>
                    </a:xfrm>
                    <a:prstGeom prst="rect">
                      <a:avLst/>
                    </a:prstGeom>
                  </pic:spPr>
                </pic:pic>
              </a:graphicData>
            </a:graphic>
          </wp:inline>
        </w:drawing>
      </w:r>
    </w:p>
    <w:p w14:paraId="1F28545F" w14:textId="1894F7F5" w:rsidR="008C071B" w:rsidRPr="008B40B1" w:rsidRDefault="00FD4AC8" w:rsidP="00FD4AC8">
      <w:pPr>
        <w:pStyle w:val="Heading3"/>
      </w:pPr>
      <w:r>
        <w:t xml:space="preserve">Next/Previous </w:t>
      </w:r>
      <w:r w:rsidR="008C071B" w:rsidRPr="008B40B1">
        <w:t>Links</w:t>
      </w:r>
    </w:p>
    <w:p w14:paraId="69399242" w14:textId="14F3A2AA" w:rsidR="008C071B" w:rsidRPr="008B40B1" w:rsidRDefault="008C071B" w:rsidP="00B20085">
      <w:pPr>
        <w:pStyle w:val="ListBullet"/>
        <w:rPr>
          <w:lang w:val="en-AU"/>
        </w:rPr>
      </w:pPr>
      <w:proofErr w:type="spellStart"/>
      <w:r w:rsidRPr="00721777">
        <w:rPr>
          <w:rStyle w:val="UserInterface"/>
        </w:rPr>
        <w:t>Prev</w:t>
      </w:r>
      <w:proofErr w:type="spellEnd"/>
      <w:r w:rsidR="00FD4AC8" w:rsidRPr="00721777">
        <w:rPr>
          <w:rStyle w:val="UserInterface"/>
        </w:rPr>
        <w:t xml:space="preserve"> priority</w:t>
      </w:r>
      <w:r w:rsidRPr="008B40B1">
        <w:rPr>
          <w:lang w:val="en-AU"/>
        </w:rPr>
        <w:t xml:space="preserve"> – previous book with tasks</w:t>
      </w:r>
    </w:p>
    <w:p w14:paraId="60ACCE55" w14:textId="02AB600E" w:rsidR="008C071B" w:rsidRPr="008B40B1" w:rsidRDefault="008C071B" w:rsidP="00B20085">
      <w:pPr>
        <w:pStyle w:val="ListBullet"/>
        <w:rPr>
          <w:lang w:val="en-AU"/>
        </w:rPr>
      </w:pPr>
      <w:r w:rsidRPr="00721777">
        <w:rPr>
          <w:rStyle w:val="UserInterface"/>
        </w:rPr>
        <w:t xml:space="preserve">Next </w:t>
      </w:r>
      <w:r w:rsidR="00FD4AC8" w:rsidRPr="00721777">
        <w:rPr>
          <w:rStyle w:val="UserInterface"/>
        </w:rPr>
        <w:t>priority</w:t>
      </w:r>
      <w:r w:rsidRPr="008B40B1">
        <w:rPr>
          <w:lang w:val="en-AU"/>
        </w:rPr>
        <w:t>- next book with tasks</w:t>
      </w:r>
    </w:p>
    <w:p w14:paraId="7E3D1FBE" w14:textId="0BAD7E98" w:rsidR="00FD4AC8" w:rsidRPr="00974559" w:rsidRDefault="00FD4AC8" w:rsidP="00974559">
      <w:pPr>
        <w:pStyle w:val="ListBullet"/>
        <w:rPr>
          <w:lang w:val="en-AU"/>
        </w:rPr>
      </w:pPr>
      <w:r>
        <w:rPr>
          <w:lang w:val="en-AU"/>
        </w:rPr>
        <w:t xml:space="preserve">Change to </w:t>
      </w:r>
      <w:r w:rsidR="008C071B" w:rsidRPr="00FD4AC8">
        <w:rPr>
          <w:rStyle w:val="UserInterface"/>
          <w:lang w:val="en-AU"/>
        </w:rPr>
        <w:t>All Tasks</w:t>
      </w:r>
      <w:r w:rsidR="008C071B" w:rsidRPr="008B40B1">
        <w:rPr>
          <w:lang w:val="en-AU"/>
        </w:rPr>
        <w:t xml:space="preserve"> – to see tasks waiting</w:t>
      </w:r>
    </w:p>
    <w:p w14:paraId="2CB3B431" w14:textId="77777777" w:rsidR="00FD4AC8" w:rsidRDefault="00FD4AC8" w:rsidP="00FD4AC8">
      <w:pPr>
        <w:pStyle w:val="Heading3"/>
      </w:pPr>
      <w:r>
        <w:t>View tasks by book</w:t>
      </w:r>
    </w:p>
    <w:p w14:paraId="04561B8F" w14:textId="77777777" w:rsidR="00FD4AC8" w:rsidRPr="00FD4AC8" w:rsidRDefault="00FD4AC8" w:rsidP="00FD4AC8">
      <w:pPr>
        <w:pStyle w:val="ListBullet"/>
      </w:pPr>
      <w:r w:rsidRPr="00FD4AC8">
        <w:t xml:space="preserve">Where it says </w:t>
      </w:r>
      <w:r w:rsidRPr="00FD4AC8">
        <w:rPr>
          <w:rStyle w:val="UserInterface"/>
        </w:rPr>
        <w:t>Current Priority</w:t>
      </w:r>
      <w:r w:rsidRPr="00FD4AC8">
        <w:t xml:space="preserve">, click to view the menu. </w:t>
      </w:r>
    </w:p>
    <w:p w14:paraId="766BF3DE" w14:textId="77777777" w:rsidR="00FD4AC8" w:rsidRPr="00FD4AC8" w:rsidRDefault="00FD4AC8" w:rsidP="00FD4AC8">
      <w:pPr>
        <w:pStyle w:val="ListBullet"/>
      </w:pPr>
      <w:r w:rsidRPr="00FD4AC8">
        <w:t xml:space="preserve">Click </w:t>
      </w:r>
      <w:r w:rsidRPr="00FD4AC8">
        <w:rPr>
          <w:rStyle w:val="UserInterface"/>
        </w:rPr>
        <w:t>Current Book</w:t>
      </w:r>
      <w:r w:rsidRPr="00FD4AC8">
        <w:t xml:space="preserve">. </w:t>
      </w:r>
    </w:p>
    <w:p w14:paraId="26779153" w14:textId="77777777" w:rsidR="00FD4AC8" w:rsidRPr="00FD4AC8" w:rsidRDefault="00FD4AC8" w:rsidP="00FD4AC8">
      <w:pPr>
        <w:pStyle w:val="ListResult"/>
      </w:pPr>
      <w:r w:rsidRPr="00FD4AC8">
        <w:t xml:space="preserve">This is the default filter if your administrator has not set up Priorities. </w:t>
      </w:r>
    </w:p>
    <w:p w14:paraId="07562B7B" w14:textId="77777777" w:rsidR="00FD4AC8" w:rsidRPr="00FD4AC8" w:rsidRDefault="00FD4AC8" w:rsidP="00FD4AC8">
      <w:pPr>
        <w:pStyle w:val="ListBullet"/>
      </w:pPr>
      <w:r w:rsidRPr="00FD4AC8">
        <w:lastRenderedPageBreak/>
        <w:t xml:space="preserve">View tasks in another book by clicking </w:t>
      </w:r>
      <w:r w:rsidRPr="00FD4AC8">
        <w:rPr>
          <w:rStyle w:val="UserInterface"/>
        </w:rPr>
        <w:t>Next book</w:t>
      </w:r>
      <w:r w:rsidRPr="00FD4AC8">
        <w:t xml:space="preserve"> or </w:t>
      </w:r>
      <w:r w:rsidRPr="00FD4AC8">
        <w:rPr>
          <w:rStyle w:val="UserInterface"/>
        </w:rPr>
        <w:t>Previous book</w:t>
      </w:r>
      <w:r w:rsidRPr="00FD4AC8">
        <w:t xml:space="preserve">. </w:t>
      </w:r>
    </w:p>
    <w:p w14:paraId="5E207042" w14:textId="0DA60498" w:rsidR="00FD4AC8" w:rsidRDefault="00FD4AC8" w:rsidP="00FD4AC8">
      <w:pPr>
        <w:pStyle w:val="Heading3"/>
      </w:pPr>
      <w:r>
        <w:t>State of tasks</w:t>
      </w:r>
    </w:p>
    <w:p w14:paraId="0FCECF40" w14:textId="5ED6FFC5" w:rsidR="00FD4AC8" w:rsidRPr="00FD4AC8" w:rsidRDefault="00974559" w:rsidP="00FD4AC8">
      <w:pPr>
        <w:pStyle w:val="BodyText"/>
        <w:rPr>
          <w:lang w:val="en-US"/>
        </w:rPr>
      </w:pPr>
      <w:r w:rsidRPr="00152FEC">
        <w:rPr>
          <w:rStyle w:val="UserInterface"/>
          <w:lang w:val="en-US"/>
        </w:rPr>
        <w:t>Green</w:t>
      </w:r>
      <w:r>
        <w:rPr>
          <w:lang w:val="en-US"/>
        </w:rPr>
        <w:t xml:space="preserve">: </w:t>
      </w:r>
      <w:r w:rsidR="00FD4AC8">
        <w:rPr>
          <w:lang w:val="en-US"/>
        </w:rPr>
        <w:t>Tas</w:t>
      </w:r>
      <w:r w:rsidR="00FD4AC8" w:rsidRPr="00FD4AC8">
        <w:rPr>
          <w:lang w:val="en-US"/>
        </w:rPr>
        <w:t xml:space="preserve">ks that can be started right away are marked with </w:t>
      </w:r>
      <w:r w:rsidR="00FD4AC8" w:rsidRPr="00FD4AC8">
        <w:rPr>
          <w:rStyle w:val="UserInterface"/>
          <w:lang w:val="en-US"/>
        </w:rPr>
        <w:t>green</w:t>
      </w:r>
      <w:r w:rsidR="00FD4AC8" w:rsidRPr="00FD4AC8">
        <w:rPr>
          <w:lang w:val="en-US"/>
        </w:rPr>
        <w:t xml:space="preserve">. </w:t>
      </w:r>
    </w:p>
    <w:p w14:paraId="3D2F1BEE" w14:textId="77154F80" w:rsidR="00974559" w:rsidRPr="00FD4AC8" w:rsidRDefault="00974559" w:rsidP="00974559">
      <w:pPr>
        <w:pStyle w:val="BodyText"/>
        <w:rPr>
          <w:lang w:val="en-US"/>
        </w:rPr>
      </w:pPr>
      <w:r w:rsidRPr="00152FEC">
        <w:rPr>
          <w:rStyle w:val="UserInterface"/>
          <w:lang w:val="en-US"/>
        </w:rPr>
        <w:t>Striped green</w:t>
      </w:r>
      <w:r>
        <w:rPr>
          <w:lang w:val="en-US"/>
        </w:rPr>
        <w:t>: Waiting on you to finish another task.</w:t>
      </w:r>
    </w:p>
    <w:p w14:paraId="0BF17B42" w14:textId="661392CC" w:rsidR="00FD4AC8" w:rsidRDefault="00974559" w:rsidP="00974559">
      <w:pPr>
        <w:pStyle w:val="BodyText"/>
        <w:rPr>
          <w:lang w:val="en-US"/>
        </w:rPr>
      </w:pPr>
      <w:r w:rsidRPr="00974559">
        <w:rPr>
          <w:rStyle w:val="UserInterface"/>
          <w:lang w:val="en-US"/>
        </w:rPr>
        <w:t>Red:</w:t>
      </w:r>
      <w:r>
        <w:rPr>
          <w:lang w:val="en-US"/>
        </w:rPr>
        <w:t xml:space="preserve"> T</w:t>
      </w:r>
      <w:r w:rsidR="00FD4AC8" w:rsidRPr="00FD4AC8">
        <w:rPr>
          <w:lang w:val="en-US"/>
        </w:rPr>
        <w:t>asks are dependent on earlier tasks being finished</w:t>
      </w:r>
      <w:r>
        <w:rPr>
          <w:lang w:val="en-US"/>
        </w:rPr>
        <w:t xml:space="preserve"> by others</w:t>
      </w:r>
      <w:r w:rsidR="00FD4AC8" w:rsidRPr="00FD4AC8">
        <w:rPr>
          <w:lang w:val="en-US"/>
        </w:rPr>
        <w:t xml:space="preserve">. </w:t>
      </w:r>
    </w:p>
    <w:p w14:paraId="5F3FF1F6" w14:textId="1660499D" w:rsidR="00974559" w:rsidRDefault="00974559" w:rsidP="00FD4AC8">
      <w:pPr>
        <w:pStyle w:val="BodyText"/>
        <w:rPr>
          <w:lang w:val="en-US"/>
        </w:rPr>
      </w:pPr>
      <w:r w:rsidRPr="00152FEC">
        <w:rPr>
          <w:rStyle w:val="UserInterface"/>
          <w:lang w:val="en-US"/>
        </w:rPr>
        <w:t>Grey</w:t>
      </w:r>
      <w:r>
        <w:rPr>
          <w:lang w:val="en-US"/>
        </w:rPr>
        <w:t>: Task is complete</w:t>
      </w:r>
    </w:p>
    <w:p w14:paraId="4A123E82" w14:textId="21F56C14" w:rsidR="00FD4AC8" w:rsidRPr="00FD4AC8" w:rsidRDefault="00FD4AC8" w:rsidP="00FD4AC8">
      <w:pPr>
        <w:pStyle w:val="BodyText"/>
        <w:rPr>
          <w:lang w:val="en-US"/>
        </w:rPr>
      </w:pPr>
      <w:r w:rsidRPr="00FD4AC8">
        <w:rPr>
          <w:lang w:val="en-US"/>
        </w:rPr>
        <w:t xml:space="preserve">Hover the mouse over the information icon to find out what is blocking it. </w:t>
      </w:r>
    </w:p>
    <w:p w14:paraId="2795A98B" w14:textId="252ECE47" w:rsidR="00FD4AC8" w:rsidRPr="00FD4AC8" w:rsidRDefault="00FD4AC8" w:rsidP="00974559">
      <w:pPr>
        <w:pStyle w:val="BodyText"/>
        <w:rPr>
          <w:lang w:val="en-US"/>
        </w:rPr>
      </w:pPr>
      <w:r w:rsidRPr="00FD4AC8">
        <w:rPr>
          <w:lang w:val="en-US"/>
        </w:rPr>
        <w:t xml:space="preserve">Click “Show more tasks” to see </w:t>
      </w:r>
      <w:r w:rsidR="00974559">
        <w:rPr>
          <w:lang w:val="en-US"/>
        </w:rPr>
        <w:t>hidden tasks</w:t>
      </w:r>
      <w:r w:rsidRPr="00FD4AC8">
        <w:rPr>
          <w:lang w:val="en-US"/>
        </w:rPr>
        <w:t xml:space="preserve">. </w:t>
      </w:r>
    </w:p>
    <w:p w14:paraId="243931FF" w14:textId="5F70B314" w:rsidR="00FD4AC8" w:rsidRPr="00FD4AC8" w:rsidRDefault="00FD4AC8" w:rsidP="00974559">
      <w:pPr>
        <w:pStyle w:val="ListBullet"/>
        <w:numPr>
          <w:ilvl w:val="0"/>
          <w:numId w:val="0"/>
        </w:numPr>
      </w:pPr>
    </w:p>
    <w:p w14:paraId="0982CCD5" w14:textId="416266E9" w:rsidR="00AD3A03" w:rsidRPr="008B40B1" w:rsidRDefault="00AD3A03" w:rsidP="00E20ACA">
      <w:pPr>
        <w:pStyle w:val="Heading2"/>
        <w:rPr>
          <w:lang w:val="en-AU"/>
        </w:rPr>
      </w:pPr>
      <w:r w:rsidRPr="008B40B1">
        <w:rPr>
          <w:lang w:val="en-AU"/>
        </w:rPr>
        <w:t>1.2.1</w:t>
      </w:r>
      <w:r w:rsidR="00D36220" w:rsidRPr="008B40B1">
        <w:rPr>
          <w:lang w:val="en-AU"/>
        </w:rPr>
        <w:t xml:space="preserve"> </w:t>
      </w:r>
      <w:r w:rsidRPr="008B40B1">
        <w:rPr>
          <w:lang w:val="en-AU"/>
        </w:rPr>
        <w:t xml:space="preserve">Understanding USFMs </w:t>
      </w:r>
      <w:r w:rsidR="00F236A5" w:rsidRPr="008B40B1">
        <w:rPr>
          <w:lang w:val="en-AU"/>
        </w:rPr>
        <w:t>–</w:t>
      </w:r>
      <w:r w:rsidRPr="008B40B1">
        <w:rPr>
          <w:lang w:val="en-AU"/>
        </w:rPr>
        <w:t xml:space="preserve"> Intro</w:t>
      </w:r>
    </w:p>
    <w:p w14:paraId="041AAEC6" w14:textId="77777777" w:rsidR="00A04049" w:rsidRPr="008B40B1" w:rsidRDefault="00A04049" w:rsidP="0026589B">
      <w:pPr>
        <w:pStyle w:val="BodyText"/>
        <w:rPr>
          <w:rStyle w:val="plain1"/>
          <w:rFonts w:eastAsia="SimSun"/>
          <w:lang w:val="en-AU"/>
        </w:rPr>
      </w:pPr>
      <w:r w:rsidRPr="008B40B1">
        <w:rPr>
          <w:rStyle w:val="plain1"/>
          <w:rFonts w:eastAsia="SimSun"/>
          <w:lang w:val="en-AU"/>
        </w:rPr>
        <w:t xml:space="preserve">In this video you learn all about how Paratext uses special tags called USFMs. The tags </w:t>
      </w:r>
    </w:p>
    <w:p w14:paraId="6144B862" w14:textId="77777777" w:rsidR="00A04049" w:rsidRPr="008B40B1" w:rsidRDefault="00A04049" w:rsidP="00B20085">
      <w:pPr>
        <w:pStyle w:val="ListBullet"/>
        <w:rPr>
          <w:rStyle w:val="plain1"/>
          <w:rFonts w:eastAsia="SimSun"/>
          <w:lang w:val="en-AU"/>
        </w:rPr>
      </w:pPr>
      <w:r w:rsidRPr="008B40B1">
        <w:rPr>
          <w:rStyle w:val="plain1"/>
          <w:rFonts w:eastAsia="SimSun"/>
          <w:lang w:val="en-AU"/>
        </w:rPr>
        <w:t xml:space="preserve">provide the structure of the document by identifying the start of each book, as well as the sections within them. </w:t>
      </w:r>
    </w:p>
    <w:p w14:paraId="12D7769F" w14:textId="77777777" w:rsidR="00A04049" w:rsidRPr="008B40B1" w:rsidRDefault="00A04049" w:rsidP="00B20085">
      <w:pPr>
        <w:pStyle w:val="ListBullet"/>
        <w:rPr>
          <w:rFonts w:eastAsia="SimSun"/>
          <w:shd w:val="clear" w:color="auto" w:fill="FFFFFF"/>
          <w:lang w:val="en-AU"/>
        </w:rPr>
      </w:pPr>
      <w:r w:rsidRPr="008B40B1">
        <w:rPr>
          <w:rStyle w:val="plain1"/>
          <w:rFonts w:eastAsia="SimSun"/>
          <w:lang w:val="en-AU"/>
        </w:rPr>
        <w:t>help you navigate around the translation using Bible references.</w:t>
      </w:r>
    </w:p>
    <w:p w14:paraId="75AA1FD5" w14:textId="77777777" w:rsidR="00A04049" w:rsidRPr="008B40B1" w:rsidRDefault="00A04049" w:rsidP="00B20085">
      <w:pPr>
        <w:pStyle w:val="ListBullet"/>
        <w:rPr>
          <w:rStyle w:val="plain1"/>
          <w:color w:val="auto"/>
          <w:shd w:val="clear" w:color="auto" w:fill="auto"/>
          <w:lang w:val="en-AU"/>
        </w:rPr>
      </w:pPr>
      <w:r w:rsidRPr="008B40B1">
        <w:rPr>
          <w:rStyle w:val="plain1"/>
          <w:rFonts w:eastAsia="SimSun"/>
          <w:lang w:val="en-AU"/>
        </w:rPr>
        <w:t>facilitate the appropriate formatting of the translation by the typesetter according to what each bit of text really is, such as a heading, chapter number, or something special in the Bible text itself such as poetry or a quotation.</w:t>
      </w:r>
    </w:p>
    <w:p w14:paraId="7679D372" w14:textId="77777777" w:rsidR="00A04049" w:rsidRPr="008B40B1" w:rsidRDefault="00A04049" w:rsidP="0026589B">
      <w:pPr>
        <w:pStyle w:val="BodyText"/>
        <w:rPr>
          <w:rStyle w:val="plain1"/>
          <w:rFonts w:eastAsia="SimSun"/>
          <w:lang w:val="en-AU"/>
        </w:rPr>
      </w:pPr>
      <w:r w:rsidRPr="008B40B1">
        <w:rPr>
          <w:rStyle w:val="plain1"/>
          <w:rFonts w:eastAsia="SimSun"/>
          <w:lang w:val="en-AU"/>
        </w:rPr>
        <w:t xml:space="preserve">USFM stands for </w:t>
      </w:r>
      <w:r w:rsidRPr="008B40B1">
        <w:rPr>
          <w:rStyle w:val="plain1"/>
          <w:rFonts w:eastAsia="SimSun"/>
          <w:b/>
          <w:bCs/>
          <w:lang w:val="en-AU"/>
        </w:rPr>
        <w:t>U</w:t>
      </w:r>
      <w:r w:rsidRPr="008B40B1">
        <w:rPr>
          <w:rStyle w:val="plain1"/>
          <w:rFonts w:eastAsia="SimSun"/>
          <w:lang w:val="en-AU"/>
        </w:rPr>
        <w:t xml:space="preserve">nified </w:t>
      </w:r>
      <w:r w:rsidRPr="008B40B1">
        <w:rPr>
          <w:rStyle w:val="plain1"/>
          <w:rFonts w:eastAsia="SimSun"/>
          <w:b/>
          <w:bCs/>
          <w:lang w:val="en-AU"/>
        </w:rPr>
        <w:t>S</w:t>
      </w:r>
      <w:r w:rsidRPr="008B40B1">
        <w:rPr>
          <w:rStyle w:val="plain1"/>
          <w:rFonts w:eastAsia="SimSun"/>
          <w:lang w:val="en-AU"/>
        </w:rPr>
        <w:t xml:space="preserve">tandard </w:t>
      </w:r>
      <w:r w:rsidRPr="008B40B1">
        <w:rPr>
          <w:rStyle w:val="plain1"/>
          <w:rFonts w:eastAsia="SimSun"/>
          <w:b/>
          <w:bCs/>
          <w:lang w:val="en-AU"/>
        </w:rPr>
        <w:t>F</w:t>
      </w:r>
      <w:r w:rsidRPr="008B40B1">
        <w:rPr>
          <w:rStyle w:val="plain1"/>
          <w:rFonts w:eastAsia="SimSun"/>
          <w:lang w:val="en-AU"/>
        </w:rPr>
        <w:t xml:space="preserve">ormat </w:t>
      </w:r>
      <w:r w:rsidRPr="008B40B1">
        <w:rPr>
          <w:rStyle w:val="plain1"/>
          <w:rFonts w:eastAsia="SimSun"/>
          <w:b/>
          <w:bCs/>
          <w:lang w:val="en-AU"/>
        </w:rPr>
        <w:t>M</w:t>
      </w:r>
      <w:r w:rsidRPr="008B40B1">
        <w:rPr>
          <w:rStyle w:val="plain1"/>
          <w:rFonts w:eastAsia="SimSun"/>
          <w:lang w:val="en-AU"/>
        </w:rPr>
        <w:t>arker.</w:t>
      </w:r>
    </w:p>
    <w:p w14:paraId="7A105126" w14:textId="59AB5406" w:rsidR="00A04049" w:rsidRPr="008B40B1" w:rsidRDefault="00B2432E" w:rsidP="0026589B">
      <w:pPr>
        <w:pStyle w:val="BodyText"/>
        <w:rPr>
          <w:rStyle w:val="plain1"/>
          <w:rFonts w:eastAsia="SimSun"/>
          <w:lang w:val="en-AU"/>
        </w:rPr>
      </w:pPr>
      <w:r w:rsidRPr="008B40B1">
        <w:rPr>
          <w:rStyle w:val="plain1"/>
          <w:rFonts w:eastAsia="SimSun"/>
          <w:lang w:val="en-AU"/>
        </w:rPr>
        <w:t>USFMs</w:t>
      </w:r>
      <w:r w:rsidR="00A04049" w:rsidRPr="008B40B1">
        <w:rPr>
          <w:rStyle w:val="plain1"/>
          <w:rFonts w:eastAsia="SimSun"/>
          <w:lang w:val="en-AU"/>
        </w:rPr>
        <w:t xml:space="preserve"> always start with a </w:t>
      </w:r>
      <w:r w:rsidR="00A04049" w:rsidRPr="008B40B1">
        <w:rPr>
          <w:rStyle w:val="plain1"/>
          <w:rFonts w:eastAsia="SimSun"/>
          <w:b/>
          <w:bCs/>
          <w:lang w:val="en-AU"/>
        </w:rPr>
        <w:t>backslash</w:t>
      </w:r>
      <w:r w:rsidR="00A04049" w:rsidRPr="008B40B1">
        <w:rPr>
          <w:rStyle w:val="plain1"/>
          <w:rFonts w:eastAsia="SimSun"/>
          <w:lang w:val="en-AU"/>
        </w:rPr>
        <w:t xml:space="preserve">, then a </w:t>
      </w:r>
      <w:r w:rsidR="00A04049" w:rsidRPr="008B40B1">
        <w:rPr>
          <w:rStyle w:val="plain1"/>
          <w:rFonts w:eastAsia="SimSun"/>
          <w:b/>
          <w:bCs/>
          <w:lang w:val="en-AU"/>
        </w:rPr>
        <w:t>code</w:t>
      </w:r>
      <w:r w:rsidR="00A04049" w:rsidRPr="008B40B1">
        <w:rPr>
          <w:rStyle w:val="plain1"/>
          <w:rFonts w:eastAsia="SimSun"/>
          <w:lang w:val="en-AU"/>
        </w:rPr>
        <w:t xml:space="preserve">, then a </w:t>
      </w:r>
      <w:r w:rsidR="00A04049" w:rsidRPr="008B40B1">
        <w:rPr>
          <w:rStyle w:val="plain1"/>
          <w:rFonts w:eastAsia="SimSun"/>
          <w:b/>
          <w:bCs/>
          <w:lang w:val="en-AU"/>
        </w:rPr>
        <w:t>space</w:t>
      </w:r>
      <w:r w:rsidR="00A04049" w:rsidRPr="008B40B1">
        <w:rPr>
          <w:rStyle w:val="plain1"/>
          <w:rFonts w:eastAsia="SimSun"/>
          <w:lang w:val="en-AU"/>
        </w:rPr>
        <w:t>. (e.g. \</w:t>
      </w:r>
      <w:proofErr w:type="spellStart"/>
      <w:proofErr w:type="gramStart"/>
      <w:r w:rsidR="00A04049" w:rsidRPr="008B40B1">
        <w:rPr>
          <w:rStyle w:val="plain1"/>
          <w:rFonts w:eastAsia="SimSun"/>
          <w:lang w:val="en-AU"/>
        </w:rPr>
        <w:t>ft</w:t>
      </w:r>
      <w:proofErr w:type="spellEnd"/>
      <w:r w:rsidR="00A04049" w:rsidRPr="008B40B1">
        <w:rPr>
          <w:rStyle w:val="plain1"/>
          <w:rFonts w:eastAsia="SimSun"/>
          <w:lang w:val="en-AU"/>
        </w:rPr>
        <w:t xml:space="preserve"> )</w:t>
      </w:r>
      <w:proofErr w:type="gramEnd"/>
    </w:p>
    <w:p w14:paraId="6B703EB9" w14:textId="7AD84AEC" w:rsidR="00A04049" w:rsidRPr="008B40B1" w:rsidRDefault="00B2432E" w:rsidP="0026589B">
      <w:pPr>
        <w:pStyle w:val="BodyText"/>
        <w:rPr>
          <w:lang w:val="en-AU" w:eastAsia="en-AU"/>
        </w:rPr>
      </w:pPr>
      <w:r w:rsidRPr="008B40B1">
        <w:rPr>
          <w:rStyle w:val="plain1"/>
          <w:rFonts w:eastAsia="SimSun"/>
          <w:lang w:val="en-AU"/>
        </w:rPr>
        <w:t xml:space="preserve">With the exception of </w:t>
      </w:r>
      <w:r w:rsidR="00A04049" w:rsidRPr="008B40B1">
        <w:rPr>
          <w:rStyle w:val="plain1"/>
          <w:rFonts w:eastAsia="SimSun"/>
          <w:lang w:val="en-AU"/>
        </w:rPr>
        <w:t xml:space="preserve">a closing marker which ends with an </w:t>
      </w:r>
      <w:r w:rsidRPr="008B40B1">
        <w:rPr>
          <w:rStyle w:val="plain1"/>
          <w:rFonts w:eastAsia="SimSun"/>
          <w:lang w:val="en-AU"/>
        </w:rPr>
        <w:t>asterisk and doesn’t need a space.</w:t>
      </w:r>
    </w:p>
    <w:p w14:paraId="36E26614" w14:textId="77777777" w:rsidR="00557D43" w:rsidRPr="008B40B1" w:rsidRDefault="00557D43" w:rsidP="00B20085">
      <w:pPr>
        <w:pStyle w:val="ListBullet"/>
        <w:rPr>
          <w:lang w:val="en-AU"/>
        </w:rPr>
      </w:pPr>
      <w:r w:rsidRPr="008B40B1">
        <w:rPr>
          <w:lang w:val="en-AU"/>
        </w:rPr>
        <w:t>The most common USFMs are:</w:t>
      </w:r>
      <w:r w:rsidRPr="008B40B1">
        <w:rPr>
          <w:lang w:val="en-AU"/>
        </w:rPr>
        <w:br/>
        <w:t xml:space="preserve">\p (paragraph) \c (chapter) </w:t>
      </w:r>
      <w:r w:rsidRPr="008B40B1">
        <w:rPr>
          <w:lang w:val="en-AU"/>
        </w:rPr>
        <w:br/>
        <w:t xml:space="preserve">\v (verse) </w:t>
      </w:r>
    </w:p>
    <w:p w14:paraId="1D0CE8F1" w14:textId="77777777" w:rsidR="00B2432E" w:rsidRPr="008B40B1" w:rsidRDefault="00B2432E" w:rsidP="00B20085">
      <w:pPr>
        <w:pStyle w:val="ListBullet"/>
        <w:rPr>
          <w:lang w:val="en-AU"/>
        </w:rPr>
      </w:pPr>
      <w:r w:rsidRPr="008B40B1">
        <w:rPr>
          <w:lang w:val="en-AU"/>
        </w:rPr>
        <w:t>The latest USFM standard is online - paratext.org/about/</w:t>
      </w:r>
      <w:proofErr w:type="spellStart"/>
      <w:r w:rsidRPr="008B40B1">
        <w:rPr>
          <w:lang w:val="en-AU"/>
        </w:rPr>
        <w:t>usfm</w:t>
      </w:r>
      <w:proofErr w:type="spellEnd"/>
      <w:r w:rsidRPr="008B40B1">
        <w:rPr>
          <w:lang w:val="en-AU"/>
        </w:rPr>
        <w:t xml:space="preserve"> click on documentation.</w:t>
      </w:r>
    </w:p>
    <w:p w14:paraId="653A455E" w14:textId="2E441AB2" w:rsidR="00F236A5" w:rsidRPr="008B40B1" w:rsidRDefault="00F236A5" w:rsidP="0026589B">
      <w:pPr>
        <w:pStyle w:val="BodyText"/>
        <w:rPr>
          <w:lang w:val="en-AU"/>
        </w:rPr>
      </w:pPr>
    </w:p>
    <w:p w14:paraId="79F8B408" w14:textId="61375C43" w:rsidR="00AD3A03" w:rsidRPr="008B40B1" w:rsidRDefault="00AD3A03" w:rsidP="00E20ACA">
      <w:pPr>
        <w:pStyle w:val="Heading2"/>
        <w:rPr>
          <w:lang w:val="en-AU"/>
        </w:rPr>
      </w:pPr>
      <w:r w:rsidRPr="008B40B1">
        <w:rPr>
          <w:lang w:val="en-AU"/>
        </w:rPr>
        <w:lastRenderedPageBreak/>
        <w:t>1.2.2a</w:t>
      </w:r>
      <w:r w:rsidR="00D36220" w:rsidRPr="008B40B1">
        <w:rPr>
          <w:lang w:val="en-AU"/>
        </w:rPr>
        <w:t xml:space="preserve"> </w:t>
      </w:r>
      <w:r w:rsidRPr="008B40B1">
        <w:rPr>
          <w:lang w:val="en-AU"/>
        </w:rPr>
        <w:t>Adding markers in standard view</w:t>
      </w:r>
    </w:p>
    <w:p w14:paraId="64B9A27E" w14:textId="252E276C" w:rsidR="00794DA4" w:rsidRPr="008B40B1" w:rsidRDefault="00794DA4" w:rsidP="0026589B">
      <w:pPr>
        <w:pStyle w:val="BodyText"/>
        <w:rPr>
          <w:lang w:val="en-AU"/>
        </w:rPr>
      </w:pPr>
      <w:r w:rsidRPr="008B40B1">
        <w:rPr>
          <w:lang w:val="en-AU"/>
        </w:rPr>
        <w:t xml:space="preserve">This video looked at how to insert Unified Standard Format markers or USFMs in standard view. </w:t>
      </w:r>
    </w:p>
    <w:p w14:paraId="6137CF6D" w14:textId="28FB6B3A" w:rsidR="00794DA4" w:rsidRPr="008B40B1" w:rsidRDefault="00794DA4" w:rsidP="0026589B">
      <w:pPr>
        <w:pStyle w:val="BodyText"/>
        <w:rPr>
          <w:lang w:val="en-AU"/>
        </w:rPr>
      </w:pPr>
      <w:r w:rsidRPr="008B40B1">
        <w:rPr>
          <w:lang w:val="en-AU"/>
        </w:rPr>
        <w:t xml:space="preserve">Standard view shows the USFM markers, but they are small and grey. This view is recommended for ordinary work when drafting and editing a translation. </w:t>
      </w:r>
    </w:p>
    <w:p w14:paraId="521CE682" w14:textId="6823D8E5" w:rsidR="00794DA4" w:rsidRPr="008B40B1" w:rsidRDefault="00794DA4" w:rsidP="0026589B">
      <w:pPr>
        <w:pStyle w:val="BodyText"/>
        <w:rPr>
          <w:lang w:val="en-AU"/>
        </w:rPr>
      </w:pPr>
      <w:r w:rsidRPr="008B40B1">
        <w:rPr>
          <w:lang w:val="en-AU"/>
        </w:rPr>
        <w:t xml:space="preserve">In this view there are some helps for entering the right marker. </w:t>
      </w:r>
    </w:p>
    <w:p w14:paraId="0A965620" w14:textId="77777777" w:rsidR="00794DA4" w:rsidRPr="008B40B1" w:rsidRDefault="00794DA4" w:rsidP="008B40B1">
      <w:pPr>
        <w:pStyle w:val="Heading4"/>
      </w:pPr>
      <w:r w:rsidRPr="008B40B1">
        <w:t>To add a new paragraph</w:t>
      </w:r>
    </w:p>
    <w:p w14:paraId="39C3E564" w14:textId="7E015A25" w:rsidR="00794DA4" w:rsidRPr="008B40B1" w:rsidRDefault="00794DA4" w:rsidP="00B20085">
      <w:pPr>
        <w:pStyle w:val="ListBullet"/>
        <w:rPr>
          <w:lang w:val="en-AU"/>
        </w:rPr>
      </w:pPr>
      <w:r w:rsidRPr="008B40B1">
        <w:rPr>
          <w:lang w:val="en-AU"/>
        </w:rPr>
        <w:t xml:space="preserve">Press </w:t>
      </w:r>
      <w:r w:rsidRPr="008B40B1">
        <w:rPr>
          <w:rStyle w:val="UserInterface"/>
          <w:lang w:val="en-AU"/>
        </w:rPr>
        <w:t>Enter</w:t>
      </w:r>
      <w:r w:rsidRPr="008B40B1">
        <w:rPr>
          <w:lang w:val="en-AU"/>
        </w:rPr>
        <w:t xml:space="preserve"> to add a new paragraph</w:t>
      </w:r>
    </w:p>
    <w:p w14:paraId="2B43F0D7" w14:textId="50C78482" w:rsidR="00794DA4" w:rsidRPr="008B40B1" w:rsidRDefault="00794DA4" w:rsidP="00B20085">
      <w:pPr>
        <w:pStyle w:val="ListResult"/>
        <w:rPr>
          <w:lang w:val="en-AU"/>
        </w:rPr>
      </w:pPr>
      <w:r w:rsidRPr="008B40B1">
        <w:rPr>
          <w:lang w:val="en-AU"/>
        </w:rPr>
        <w:t xml:space="preserve">Paratext automatically opens a menu showing us the possible markers for starting a paragraph, the most frequent are at the top. </w:t>
      </w:r>
    </w:p>
    <w:p w14:paraId="6172EA11" w14:textId="1F61D805" w:rsidR="00B2432E" w:rsidRPr="008B40B1" w:rsidRDefault="00794DA4" w:rsidP="00B20085">
      <w:pPr>
        <w:pStyle w:val="ListBullet"/>
        <w:rPr>
          <w:lang w:val="en-AU"/>
        </w:rPr>
      </w:pPr>
      <w:r w:rsidRPr="008B40B1">
        <w:rPr>
          <w:lang w:val="en-AU"/>
        </w:rPr>
        <w:t>Either use the mouse or type the appropriate letter</w:t>
      </w:r>
    </w:p>
    <w:p w14:paraId="73755747" w14:textId="230129D9" w:rsidR="00794DA4" w:rsidRPr="008B40B1" w:rsidRDefault="00794DA4" w:rsidP="00B20085">
      <w:pPr>
        <w:pStyle w:val="ListBullet"/>
        <w:rPr>
          <w:lang w:val="en-AU"/>
        </w:rPr>
      </w:pPr>
      <w:r w:rsidRPr="008B40B1">
        <w:rPr>
          <w:lang w:val="en-AU"/>
        </w:rPr>
        <w:t xml:space="preserve">E.g. type P and press </w:t>
      </w:r>
      <w:r w:rsidR="008B40B1" w:rsidRPr="008B40B1">
        <w:rPr>
          <w:rStyle w:val="UserInterface"/>
        </w:rPr>
        <w:t>ENTER</w:t>
      </w:r>
    </w:p>
    <w:p w14:paraId="5F033C35" w14:textId="792935E7" w:rsidR="00794DA4" w:rsidRPr="008B40B1" w:rsidRDefault="00794DA4" w:rsidP="008B40B1">
      <w:pPr>
        <w:pStyle w:val="Heading4"/>
      </w:pPr>
      <w:r w:rsidRPr="008B40B1">
        <w:t>To add other (character) markers</w:t>
      </w:r>
    </w:p>
    <w:p w14:paraId="36F116BD" w14:textId="77777777" w:rsidR="00794DA4" w:rsidRPr="008B40B1" w:rsidRDefault="00794DA4" w:rsidP="00B20085">
      <w:pPr>
        <w:pStyle w:val="ListBullet"/>
        <w:rPr>
          <w:lang w:val="en-AU"/>
        </w:rPr>
      </w:pPr>
      <w:r w:rsidRPr="008B40B1">
        <w:rPr>
          <w:lang w:val="en-AU"/>
        </w:rPr>
        <w:t>Select the words you wish to mark</w:t>
      </w:r>
    </w:p>
    <w:p w14:paraId="61D9E25B" w14:textId="0D5CA9F7" w:rsidR="00794DA4" w:rsidRPr="008B40B1" w:rsidRDefault="00794DA4" w:rsidP="00B20085">
      <w:pPr>
        <w:pStyle w:val="ListBullet"/>
        <w:rPr>
          <w:lang w:val="en-AU"/>
        </w:rPr>
      </w:pPr>
      <w:r w:rsidRPr="008B40B1">
        <w:rPr>
          <w:lang w:val="en-AU"/>
        </w:rPr>
        <w:t xml:space="preserve">Press </w:t>
      </w:r>
      <w:r w:rsidRPr="008B40B1">
        <w:rPr>
          <w:b/>
          <w:bCs/>
          <w:sz w:val="26"/>
          <w:szCs w:val="28"/>
          <w:lang w:val="en-AU"/>
        </w:rPr>
        <w:t>\</w:t>
      </w:r>
    </w:p>
    <w:p w14:paraId="5FEC16E0" w14:textId="0F80B82B" w:rsidR="00794DA4" w:rsidRPr="008B40B1" w:rsidRDefault="00794DA4" w:rsidP="00B20085">
      <w:pPr>
        <w:pStyle w:val="ListBullet"/>
        <w:rPr>
          <w:lang w:val="en-AU"/>
        </w:rPr>
      </w:pPr>
      <w:r w:rsidRPr="008B40B1">
        <w:rPr>
          <w:lang w:val="en-AU"/>
        </w:rPr>
        <w:t>Select the marker from the list</w:t>
      </w:r>
    </w:p>
    <w:p w14:paraId="551FA100" w14:textId="5B3ED86B" w:rsidR="00AD3A03" w:rsidRPr="008B40B1" w:rsidRDefault="00AD3A03" w:rsidP="00E20ACA">
      <w:pPr>
        <w:pStyle w:val="Heading2"/>
        <w:rPr>
          <w:lang w:val="en-AU"/>
        </w:rPr>
      </w:pPr>
      <w:r w:rsidRPr="008B40B1">
        <w:rPr>
          <w:lang w:val="en-AU"/>
        </w:rPr>
        <w:t>1.2.2b</w:t>
      </w:r>
      <w:r w:rsidR="00D36220" w:rsidRPr="008B40B1">
        <w:rPr>
          <w:lang w:val="en-AU"/>
        </w:rPr>
        <w:t xml:space="preserve"> </w:t>
      </w:r>
      <w:r w:rsidRPr="008B40B1">
        <w:rPr>
          <w:lang w:val="en-AU"/>
        </w:rPr>
        <w:t>How to work with USFMs in Formatted View</w:t>
      </w:r>
    </w:p>
    <w:p w14:paraId="628CD84C" w14:textId="1CE173EF" w:rsidR="00794DA4" w:rsidRPr="008B40B1" w:rsidRDefault="00794DA4" w:rsidP="0026589B">
      <w:pPr>
        <w:pStyle w:val="BodyText"/>
        <w:rPr>
          <w:lang w:val="en-AU"/>
        </w:rPr>
      </w:pPr>
      <w:r w:rsidRPr="008B40B1">
        <w:rPr>
          <w:lang w:val="en-AU"/>
        </w:rPr>
        <w:t>In this video we changed to Formatted view and learnt about adding and removing USFM styles here.</w:t>
      </w:r>
    </w:p>
    <w:p w14:paraId="7FC654E6" w14:textId="77777777" w:rsidR="000A1576" w:rsidRPr="008B40B1" w:rsidRDefault="000A1576" w:rsidP="0026589B">
      <w:pPr>
        <w:pStyle w:val="BodyText"/>
        <w:rPr>
          <w:lang w:val="en-AU"/>
        </w:rPr>
      </w:pPr>
      <w:r w:rsidRPr="008B40B1">
        <w:rPr>
          <w:lang w:val="en-AU"/>
        </w:rPr>
        <w:t xml:space="preserve">The view options are available on the menu for the project. </w:t>
      </w:r>
    </w:p>
    <w:p w14:paraId="7218CFDC" w14:textId="5B1E20B0" w:rsidR="000A1576" w:rsidRPr="008B40B1" w:rsidRDefault="000A1576" w:rsidP="00B20085">
      <w:pPr>
        <w:pStyle w:val="ListBullet"/>
        <w:rPr>
          <w:lang w:val="en-AU"/>
        </w:rPr>
      </w:pPr>
      <w:r w:rsidRPr="008B40B1">
        <w:rPr>
          <w:lang w:val="en-AU"/>
        </w:rPr>
        <w:t>Click show menu</w:t>
      </w:r>
      <w:r w:rsidRPr="008B40B1">
        <w:rPr>
          <w:rStyle w:val="UserInterface"/>
          <w:lang w:val="en-AU"/>
        </w:rPr>
        <w:t xml:space="preserve"> ≡</w:t>
      </w:r>
      <w:r w:rsidRPr="008B40B1">
        <w:rPr>
          <w:lang w:val="en-AU"/>
        </w:rPr>
        <w:t xml:space="preserve"> on the project’s title bar. </w:t>
      </w:r>
    </w:p>
    <w:p w14:paraId="3CEB134C" w14:textId="35C7C9C3" w:rsidR="000A1576" w:rsidRPr="008B40B1" w:rsidRDefault="000A1576" w:rsidP="00B20085">
      <w:pPr>
        <w:pStyle w:val="ListBullet"/>
        <w:rPr>
          <w:lang w:val="en-AU"/>
        </w:rPr>
      </w:pPr>
      <w:r w:rsidRPr="008B40B1">
        <w:rPr>
          <w:lang w:val="en-AU"/>
        </w:rPr>
        <w:t xml:space="preserve">Expand the menu if necessary </w:t>
      </w:r>
      <w:r w:rsidRPr="008B40B1">
        <w:rPr>
          <w:rFonts w:ascii="Calibri" w:hAnsi="Calibri" w:cs="Calibri"/>
          <w:lang w:val="en-AU"/>
        </w:rPr>
        <w:t>˅</w:t>
      </w:r>
      <w:r w:rsidRPr="008B40B1">
        <w:rPr>
          <w:lang w:val="en-AU"/>
        </w:rPr>
        <w:t xml:space="preserve">. </w:t>
      </w:r>
    </w:p>
    <w:p w14:paraId="21502580" w14:textId="77777777" w:rsidR="000A1576" w:rsidRPr="008B40B1" w:rsidRDefault="000A1576" w:rsidP="00B20085">
      <w:pPr>
        <w:pStyle w:val="ListResult"/>
        <w:rPr>
          <w:lang w:val="en-AU"/>
        </w:rPr>
      </w:pPr>
      <w:r w:rsidRPr="008B40B1">
        <w:rPr>
          <w:lang w:val="en-AU"/>
        </w:rPr>
        <w:t xml:space="preserve">The option with the checkmark or tick is the currently selected view. </w:t>
      </w:r>
    </w:p>
    <w:p w14:paraId="2150DCA3" w14:textId="75FAE574" w:rsidR="000A1576" w:rsidRPr="008B40B1" w:rsidRDefault="000A1576" w:rsidP="00B20085">
      <w:pPr>
        <w:pStyle w:val="ListBullet"/>
        <w:rPr>
          <w:lang w:val="en-AU"/>
        </w:rPr>
      </w:pPr>
      <w:r w:rsidRPr="008B40B1">
        <w:rPr>
          <w:lang w:val="en-AU"/>
        </w:rPr>
        <w:t xml:space="preserve">Click </w:t>
      </w:r>
      <w:r w:rsidRPr="008B40B1">
        <w:rPr>
          <w:rStyle w:val="UserInterface"/>
          <w:lang w:val="en-AU"/>
        </w:rPr>
        <w:t>Formatted</w:t>
      </w:r>
      <w:r w:rsidRPr="008B40B1">
        <w:rPr>
          <w:lang w:val="en-AU"/>
        </w:rPr>
        <w:t xml:space="preserve">. </w:t>
      </w:r>
    </w:p>
    <w:p w14:paraId="354183C2" w14:textId="56F74AAB" w:rsidR="000A1576" w:rsidRPr="008B40B1" w:rsidRDefault="000A1576" w:rsidP="00B20085">
      <w:pPr>
        <w:pStyle w:val="ListResult"/>
        <w:rPr>
          <w:lang w:val="en-AU"/>
        </w:rPr>
      </w:pPr>
      <w:r w:rsidRPr="008B40B1">
        <w:rPr>
          <w:lang w:val="en-AU"/>
        </w:rPr>
        <w:t>The view changes and the USFM tags are hidden.</w:t>
      </w:r>
    </w:p>
    <w:p w14:paraId="31495E2C" w14:textId="6FAE4D59" w:rsidR="000A1576" w:rsidRPr="008B40B1" w:rsidRDefault="000A1576" w:rsidP="008B40B1">
      <w:pPr>
        <w:pStyle w:val="Heading4"/>
      </w:pPr>
      <w:r w:rsidRPr="008B40B1">
        <w:lastRenderedPageBreak/>
        <w:t>Entering character markers</w:t>
      </w:r>
    </w:p>
    <w:p w14:paraId="44221ED6" w14:textId="77777777" w:rsidR="000E385D" w:rsidRPr="008B40B1" w:rsidRDefault="000A1576" w:rsidP="00B20085">
      <w:pPr>
        <w:pStyle w:val="ListBullet"/>
        <w:rPr>
          <w:lang w:val="en-AU"/>
        </w:rPr>
      </w:pPr>
      <w:r w:rsidRPr="008B40B1">
        <w:rPr>
          <w:lang w:val="en-AU"/>
        </w:rPr>
        <w:t xml:space="preserve">Press \ backslash </w:t>
      </w:r>
    </w:p>
    <w:p w14:paraId="69D82937" w14:textId="1E385F03" w:rsidR="000A1576" w:rsidRPr="008B40B1" w:rsidRDefault="000E385D" w:rsidP="00B20085">
      <w:pPr>
        <w:pStyle w:val="ListResult"/>
        <w:rPr>
          <w:lang w:val="en-AU"/>
        </w:rPr>
      </w:pPr>
      <w:r w:rsidRPr="008B40B1">
        <w:rPr>
          <w:lang w:val="en-AU"/>
        </w:rPr>
        <w:t>T</w:t>
      </w:r>
      <w:r w:rsidR="000A1576" w:rsidRPr="008B40B1">
        <w:rPr>
          <w:lang w:val="en-AU"/>
        </w:rPr>
        <w:t xml:space="preserve">he character marker menu just as in Standard view. </w:t>
      </w:r>
    </w:p>
    <w:p w14:paraId="56EF125C" w14:textId="77777777" w:rsidR="000A1576" w:rsidRPr="008B40B1" w:rsidRDefault="000A1576" w:rsidP="008B40B1">
      <w:pPr>
        <w:pStyle w:val="Heading4"/>
      </w:pPr>
      <w:r w:rsidRPr="008B40B1">
        <w:t>Entering paragraph breaks</w:t>
      </w:r>
    </w:p>
    <w:p w14:paraId="24B211CD" w14:textId="728D0B7F" w:rsidR="000A1576" w:rsidRPr="008B40B1" w:rsidRDefault="000A1576" w:rsidP="00B20085">
      <w:pPr>
        <w:pStyle w:val="ListBullet"/>
        <w:rPr>
          <w:lang w:val="en-AU"/>
        </w:rPr>
      </w:pPr>
      <w:r w:rsidRPr="008B40B1">
        <w:rPr>
          <w:lang w:val="en-AU"/>
        </w:rPr>
        <w:t xml:space="preserve">Press </w:t>
      </w:r>
      <w:r w:rsidR="008B40B1" w:rsidRPr="008B40B1">
        <w:rPr>
          <w:rStyle w:val="UserInterface"/>
        </w:rPr>
        <w:t>ENTER</w:t>
      </w:r>
      <w:r w:rsidRPr="008B40B1">
        <w:rPr>
          <w:lang w:val="en-AU"/>
        </w:rPr>
        <w:t xml:space="preserve"> </w:t>
      </w:r>
    </w:p>
    <w:p w14:paraId="5E61B1C0" w14:textId="77777777" w:rsidR="000A1576" w:rsidRPr="008B40B1" w:rsidRDefault="000A1576" w:rsidP="00B20085">
      <w:pPr>
        <w:pStyle w:val="ListResult"/>
        <w:rPr>
          <w:lang w:val="en-AU"/>
        </w:rPr>
      </w:pPr>
      <w:r w:rsidRPr="008B40B1">
        <w:rPr>
          <w:lang w:val="en-AU"/>
        </w:rPr>
        <w:t xml:space="preserve">A new </w:t>
      </w:r>
      <w:r w:rsidRPr="008B40B1">
        <w:rPr>
          <w:b/>
          <w:bCs/>
          <w:lang w:val="en-AU"/>
        </w:rPr>
        <w:t xml:space="preserve">normal paragraph </w:t>
      </w:r>
      <w:r w:rsidRPr="008B40B1">
        <w:rPr>
          <w:lang w:val="en-AU"/>
        </w:rPr>
        <w:t xml:space="preserve">is inserted. </w:t>
      </w:r>
    </w:p>
    <w:p w14:paraId="7BAA5D09" w14:textId="41D12EB5" w:rsidR="000A1576" w:rsidRPr="008B40B1" w:rsidRDefault="000A1576" w:rsidP="008B40B1">
      <w:pPr>
        <w:pStyle w:val="Heading4"/>
      </w:pPr>
      <w:r w:rsidRPr="008B40B1">
        <w:t>Using style chooser on the toolbar</w:t>
      </w:r>
    </w:p>
    <w:p w14:paraId="64ECE924" w14:textId="5693B598" w:rsidR="000A1576" w:rsidRPr="008B40B1" w:rsidRDefault="000A1576" w:rsidP="0026589B">
      <w:pPr>
        <w:pStyle w:val="BodyText"/>
        <w:rPr>
          <w:lang w:val="en-AU"/>
        </w:rPr>
      </w:pPr>
      <w:r w:rsidRPr="008B40B1">
        <w:rPr>
          <w:lang w:val="en-AU"/>
        </w:rPr>
        <w:t xml:space="preserve">In both Standard and Formatted views the marker which applies to the text is shown in the Style chooser on the toolbar. </w:t>
      </w:r>
    </w:p>
    <w:p w14:paraId="4933A183" w14:textId="77777777" w:rsidR="000E385D" w:rsidRPr="008B40B1" w:rsidRDefault="000A1576" w:rsidP="00B20085">
      <w:pPr>
        <w:pStyle w:val="ListBullet"/>
        <w:rPr>
          <w:lang w:val="en-AU"/>
        </w:rPr>
      </w:pPr>
      <w:r w:rsidRPr="008B40B1">
        <w:rPr>
          <w:lang w:val="en-AU"/>
        </w:rPr>
        <w:t xml:space="preserve">Select the text </w:t>
      </w:r>
    </w:p>
    <w:p w14:paraId="2587C377" w14:textId="0692CF9E" w:rsidR="000A1576" w:rsidRPr="008B40B1" w:rsidRDefault="000E385D" w:rsidP="00B20085">
      <w:pPr>
        <w:pStyle w:val="ListBullet"/>
        <w:rPr>
          <w:lang w:val="en-AU"/>
        </w:rPr>
      </w:pPr>
      <w:r w:rsidRPr="008B40B1">
        <w:rPr>
          <w:lang w:val="en-AU"/>
        </w:rPr>
        <w:t>C</w:t>
      </w:r>
      <w:r w:rsidR="000A1576" w:rsidRPr="008B40B1">
        <w:rPr>
          <w:lang w:val="en-AU"/>
        </w:rPr>
        <w:t xml:space="preserve">lick the chooser. </w:t>
      </w:r>
    </w:p>
    <w:p w14:paraId="6462694C" w14:textId="77777777" w:rsidR="000A1576" w:rsidRPr="008B40B1" w:rsidRDefault="000A1576" w:rsidP="00B20085">
      <w:pPr>
        <w:pStyle w:val="ListResult"/>
        <w:rPr>
          <w:lang w:val="en-AU"/>
        </w:rPr>
      </w:pPr>
      <w:r w:rsidRPr="008B40B1">
        <w:rPr>
          <w:lang w:val="en-AU"/>
        </w:rPr>
        <w:t xml:space="preserve">The most commonly occurring markers are shown at the top. </w:t>
      </w:r>
    </w:p>
    <w:p w14:paraId="54825D30" w14:textId="77777777" w:rsidR="000E385D" w:rsidRPr="008B40B1" w:rsidRDefault="000E385D" w:rsidP="00B20085">
      <w:pPr>
        <w:pStyle w:val="ListBullet"/>
        <w:rPr>
          <w:lang w:val="en-AU"/>
        </w:rPr>
      </w:pPr>
      <w:r w:rsidRPr="008B40B1">
        <w:rPr>
          <w:lang w:val="en-AU"/>
        </w:rPr>
        <w:t>Select a marker</w:t>
      </w:r>
    </w:p>
    <w:p w14:paraId="5BFA44FE" w14:textId="700D97B8" w:rsidR="000A1576" w:rsidRPr="008B40B1" w:rsidRDefault="000A1576" w:rsidP="00B20085">
      <w:pPr>
        <w:pStyle w:val="ListBullet"/>
        <w:rPr>
          <w:lang w:val="en-AU"/>
        </w:rPr>
      </w:pPr>
      <w:r w:rsidRPr="008B40B1">
        <w:rPr>
          <w:lang w:val="en-AU"/>
        </w:rPr>
        <w:t xml:space="preserve">If we select a </w:t>
      </w:r>
      <w:r w:rsidRPr="008B40B1">
        <w:rPr>
          <w:i/>
          <w:iCs/>
          <w:lang w:val="en-AU"/>
        </w:rPr>
        <w:t>paragraph</w:t>
      </w:r>
      <w:r w:rsidRPr="008B40B1">
        <w:rPr>
          <w:lang w:val="en-AU"/>
        </w:rPr>
        <w:t xml:space="preserve"> style, it will be applied to the </w:t>
      </w:r>
      <w:r w:rsidRPr="008B40B1">
        <w:rPr>
          <w:i/>
          <w:iCs/>
          <w:lang w:val="en-AU"/>
        </w:rPr>
        <w:t>entire</w:t>
      </w:r>
      <w:r w:rsidRPr="008B40B1">
        <w:rPr>
          <w:lang w:val="en-AU"/>
        </w:rPr>
        <w:t xml:space="preserve"> paragraph. </w:t>
      </w:r>
    </w:p>
    <w:p w14:paraId="2B359C17" w14:textId="08BFA5F8" w:rsidR="000A1576" w:rsidRPr="008B40B1" w:rsidRDefault="000E385D" w:rsidP="00B20085">
      <w:pPr>
        <w:pStyle w:val="ListBullet"/>
        <w:rPr>
          <w:lang w:val="en-AU"/>
        </w:rPr>
      </w:pPr>
      <w:r w:rsidRPr="008B40B1">
        <w:rPr>
          <w:lang w:val="en-AU"/>
        </w:rPr>
        <w:t>If we select a</w:t>
      </w:r>
      <w:r w:rsidR="000A1576" w:rsidRPr="008B40B1">
        <w:rPr>
          <w:lang w:val="en-AU"/>
        </w:rPr>
        <w:t xml:space="preserve"> </w:t>
      </w:r>
      <w:r w:rsidR="000A1576" w:rsidRPr="008B40B1">
        <w:rPr>
          <w:i/>
          <w:iCs/>
          <w:lang w:val="en-AU"/>
        </w:rPr>
        <w:t>character</w:t>
      </w:r>
      <w:r w:rsidR="000A1576" w:rsidRPr="008B40B1">
        <w:rPr>
          <w:lang w:val="en-AU"/>
        </w:rPr>
        <w:t xml:space="preserve"> style will be applied to the </w:t>
      </w:r>
      <w:r w:rsidR="000A1576" w:rsidRPr="008B40B1">
        <w:rPr>
          <w:i/>
          <w:iCs/>
          <w:lang w:val="en-AU"/>
        </w:rPr>
        <w:t>selected text</w:t>
      </w:r>
      <w:r w:rsidR="000A1576" w:rsidRPr="008B40B1">
        <w:rPr>
          <w:lang w:val="en-AU"/>
        </w:rPr>
        <w:t xml:space="preserve">. </w:t>
      </w:r>
    </w:p>
    <w:p w14:paraId="42B1F3B3" w14:textId="2FD06D70" w:rsidR="000A1576" w:rsidRPr="008B40B1" w:rsidRDefault="000E385D" w:rsidP="008B40B1">
      <w:pPr>
        <w:pStyle w:val="Heading4"/>
      </w:pPr>
      <w:r w:rsidRPr="008B40B1">
        <w:t>R</w:t>
      </w:r>
      <w:r w:rsidR="000A1576" w:rsidRPr="008B40B1">
        <w:t xml:space="preserve">emoving an unwanted character style. </w:t>
      </w:r>
    </w:p>
    <w:p w14:paraId="5E1FAD38" w14:textId="77777777" w:rsidR="000E385D" w:rsidRPr="008B40B1" w:rsidRDefault="000A1576" w:rsidP="00B20085">
      <w:pPr>
        <w:pStyle w:val="ListBullet"/>
        <w:rPr>
          <w:lang w:val="en-AU"/>
        </w:rPr>
      </w:pPr>
      <w:r w:rsidRPr="008B40B1">
        <w:rPr>
          <w:lang w:val="en-AU"/>
        </w:rPr>
        <w:t xml:space="preserve">Select the text </w:t>
      </w:r>
    </w:p>
    <w:p w14:paraId="3FDEEF99" w14:textId="1EF7129A" w:rsidR="000A1576" w:rsidRPr="008B40B1" w:rsidRDefault="000E385D" w:rsidP="00B20085">
      <w:pPr>
        <w:pStyle w:val="ListBullet"/>
        <w:rPr>
          <w:lang w:val="en-AU"/>
        </w:rPr>
      </w:pPr>
      <w:r w:rsidRPr="008B40B1">
        <w:rPr>
          <w:lang w:val="en-AU"/>
        </w:rPr>
        <w:t>O</w:t>
      </w:r>
      <w:r w:rsidR="000A1576" w:rsidRPr="008B40B1">
        <w:rPr>
          <w:lang w:val="en-AU"/>
        </w:rPr>
        <w:t xml:space="preserve">n the Style chooser select </w:t>
      </w:r>
      <w:r w:rsidR="000A1576" w:rsidRPr="008B40B1">
        <w:rPr>
          <w:rStyle w:val="UserInterface"/>
          <w:lang w:val="en-AU"/>
        </w:rPr>
        <w:t>Clear formatting</w:t>
      </w:r>
      <w:r w:rsidR="000A1576" w:rsidRPr="008B40B1">
        <w:rPr>
          <w:lang w:val="en-AU"/>
        </w:rPr>
        <w:t xml:space="preserve">. </w:t>
      </w:r>
    </w:p>
    <w:p w14:paraId="5532B7A0" w14:textId="45C4B516" w:rsidR="00794DA4" w:rsidRPr="008B40B1" w:rsidRDefault="000A1576" w:rsidP="00B20085">
      <w:pPr>
        <w:pStyle w:val="ListResult"/>
        <w:rPr>
          <w:lang w:val="en-AU"/>
        </w:rPr>
      </w:pPr>
      <w:r w:rsidRPr="008B40B1">
        <w:rPr>
          <w:lang w:val="en-AU"/>
        </w:rPr>
        <w:t xml:space="preserve">The text goes back to normal and behind the scenes the USFM tags have been removed. </w:t>
      </w:r>
    </w:p>
    <w:p w14:paraId="39704DD9" w14:textId="48468CFB" w:rsidR="00AD3A03" w:rsidRPr="008B40B1" w:rsidRDefault="00AD3A03" w:rsidP="00E20ACA">
      <w:pPr>
        <w:pStyle w:val="Heading2"/>
        <w:rPr>
          <w:lang w:val="en-AU"/>
        </w:rPr>
      </w:pPr>
      <w:r w:rsidRPr="008B40B1">
        <w:rPr>
          <w:lang w:val="en-AU"/>
        </w:rPr>
        <w:t>1.2.2c</w:t>
      </w:r>
      <w:r w:rsidR="00D36220" w:rsidRPr="008B40B1">
        <w:rPr>
          <w:lang w:val="en-AU"/>
        </w:rPr>
        <w:t xml:space="preserve"> </w:t>
      </w:r>
      <w:r w:rsidRPr="008B40B1">
        <w:rPr>
          <w:lang w:val="en-AU"/>
        </w:rPr>
        <w:t>How to use Basic View</w:t>
      </w:r>
    </w:p>
    <w:p w14:paraId="4E79F07D" w14:textId="17FD13B9" w:rsidR="000E385D" w:rsidRPr="008B40B1" w:rsidRDefault="000E385D" w:rsidP="0026589B">
      <w:pPr>
        <w:pStyle w:val="BodyText"/>
        <w:rPr>
          <w:lang w:val="en-AU"/>
        </w:rPr>
      </w:pPr>
      <w:r w:rsidRPr="008B40B1">
        <w:rPr>
          <w:lang w:val="en-AU"/>
        </w:rPr>
        <w:t xml:space="preserve">In this video we learnt how to work in </w:t>
      </w:r>
      <w:r w:rsidRPr="008B40B1">
        <w:rPr>
          <w:rStyle w:val="UserInterface"/>
          <w:lang w:val="en-AU"/>
        </w:rPr>
        <w:t>Basic</w:t>
      </w:r>
      <w:r w:rsidRPr="008B40B1">
        <w:rPr>
          <w:lang w:val="en-AU"/>
        </w:rPr>
        <w:t xml:space="preserve"> view. </w:t>
      </w:r>
    </w:p>
    <w:p w14:paraId="7DBF741B" w14:textId="77777777" w:rsidR="001F241D" w:rsidRPr="008B40B1" w:rsidRDefault="001F241D" w:rsidP="0026589B">
      <w:pPr>
        <w:pStyle w:val="BodyText"/>
        <w:rPr>
          <w:lang w:val="en-AU"/>
        </w:rPr>
      </w:pPr>
      <w:r w:rsidRPr="008B40B1">
        <w:rPr>
          <w:lang w:val="en-AU"/>
        </w:rPr>
        <w:t xml:space="preserve">Basic view shows the USFM markers, but you cannot change the markers or add markers in this view. You can only type and have the cursor in the white areas. To use this view, someone needs to have set up all the markers needed in your translation for you beforehand. </w:t>
      </w:r>
    </w:p>
    <w:p w14:paraId="3D968CC0" w14:textId="77777777" w:rsidR="000E385D" w:rsidRPr="008B40B1" w:rsidRDefault="000E385D" w:rsidP="008B40B1">
      <w:pPr>
        <w:pStyle w:val="Heading4"/>
      </w:pPr>
      <w:r w:rsidRPr="008B40B1">
        <w:lastRenderedPageBreak/>
        <w:t xml:space="preserve">To switch to Basic view, </w:t>
      </w:r>
    </w:p>
    <w:p w14:paraId="370BC493" w14:textId="34693F36" w:rsidR="000E385D" w:rsidRPr="008B40B1" w:rsidRDefault="000E385D" w:rsidP="00B20085">
      <w:pPr>
        <w:pStyle w:val="ListBullet"/>
        <w:rPr>
          <w:lang w:val="en-AU"/>
        </w:rPr>
      </w:pPr>
      <w:r w:rsidRPr="008B40B1">
        <w:rPr>
          <w:lang w:val="en-AU"/>
        </w:rPr>
        <w:t xml:space="preserve">Open the </w:t>
      </w:r>
      <w:r w:rsidRPr="008B40B1">
        <w:rPr>
          <w:rStyle w:val="UserInterface"/>
          <w:lang w:val="en-AU"/>
        </w:rPr>
        <w:t>menu</w:t>
      </w:r>
      <w:r w:rsidRPr="008B40B1">
        <w:rPr>
          <w:lang w:val="en-AU"/>
        </w:rPr>
        <w:t xml:space="preserve"> for the project </w:t>
      </w:r>
      <w:r w:rsidRPr="008B40B1">
        <w:rPr>
          <w:rFonts w:ascii="Calibri" w:hAnsi="Calibri" w:cs="Calibri"/>
          <w:lang w:val="en-AU"/>
        </w:rPr>
        <w:t>≡</w:t>
      </w:r>
      <w:r w:rsidRPr="008B40B1">
        <w:rPr>
          <w:lang w:val="en-AU"/>
        </w:rPr>
        <w:t xml:space="preserve">. </w:t>
      </w:r>
    </w:p>
    <w:p w14:paraId="59811B16" w14:textId="77777777" w:rsidR="000E385D" w:rsidRPr="008B40B1" w:rsidRDefault="000E385D" w:rsidP="00B20085">
      <w:pPr>
        <w:pStyle w:val="ListBullet"/>
        <w:rPr>
          <w:lang w:val="en-AU"/>
        </w:rPr>
      </w:pPr>
      <w:r w:rsidRPr="008B40B1">
        <w:rPr>
          <w:lang w:val="en-AU"/>
        </w:rPr>
        <w:t xml:space="preserve">Expand the menu if needed. </w:t>
      </w:r>
    </w:p>
    <w:p w14:paraId="48F8F31C" w14:textId="29041893" w:rsidR="000E385D" w:rsidRPr="008B40B1" w:rsidRDefault="000C0DD5" w:rsidP="00B20085">
      <w:pPr>
        <w:pStyle w:val="ListBullet"/>
        <w:rPr>
          <w:lang w:val="en-AU"/>
        </w:rPr>
      </w:pPr>
      <w:r w:rsidRPr="008B40B1">
        <w:rPr>
          <w:lang w:val="en-AU"/>
        </w:rPr>
        <w:t>Under view, c</w:t>
      </w:r>
      <w:r w:rsidR="000E385D" w:rsidRPr="008B40B1">
        <w:rPr>
          <w:lang w:val="en-AU"/>
        </w:rPr>
        <w:t xml:space="preserve">lick </w:t>
      </w:r>
      <w:r w:rsidR="000E385D" w:rsidRPr="008B40B1">
        <w:rPr>
          <w:rStyle w:val="UserInterface"/>
          <w:lang w:val="en-AU"/>
        </w:rPr>
        <w:t>Basic</w:t>
      </w:r>
      <w:r w:rsidR="000E385D" w:rsidRPr="008B40B1">
        <w:rPr>
          <w:lang w:val="en-AU"/>
        </w:rPr>
        <w:t xml:space="preserve">. </w:t>
      </w:r>
    </w:p>
    <w:p w14:paraId="5FCAC969" w14:textId="77777777" w:rsidR="001F241D" w:rsidRPr="008B40B1" w:rsidRDefault="001F241D" w:rsidP="0026589B">
      <w:pPr>
        <w:rPr>
          <w:lang w:val="en-AU"/>
        </w:rPr>
      </w:pPr>
    </w:p>
    <w:p w14:paraId="6563990E" w14:textId="729A01AA" w:rsidR="001F241D" w:rsidRPr="008B40B1" w:rsidRDefault="001F241D" w:rsidP="008B40B1">
      <w:pPr>
        <w:pStyle w:val="Heading4"/>
      </w:pPr>
      <w:r w:rsidRPr="008B40B1">
        <w:t>To mo</w:t>
      </w:r>
      <w:r w:rsidR="000C0DD5" w:rsidRPr="008B40B1">
        <w:t>v</w:t>
      </w:r>
      <w:r w:rsidRPr="008B40B1">
        <w:t>e to the next place to type</w:t>
      </w:r>
    </w:p>
    <w:p w14:paraId="254A2FD2" w14:textId="4A61C996" w:rsidR="000E385D" w:rsidRPr="008B40B1" w:rsidRDefault="000E385D" w:rsidP="00B20085">
      <w:pPr>
        <w:pStyle w:val="ListBullet"/>
        <w:rPr>
          <w:lang w:val="en-AU"/>
        </w:rPr>
      </w:pPr>
      <w:r w:rsidRPr="008B40B1">
        <w:rPr>
          <w:lang w:val="en-AU"/>
        </w:rPr>
        <w:t xml:space="preserve">Use the </w:t>
      </w:r>
      <w:r w:rsidRPr="008B40B1">
        <w:rPr>
          <w:rStyle w:val="UserInterface"/>
          <w:lang w:val="en-AU"/>
        </w:rPr>
        <w:t>arrow key</w:t>
      </w:r>
      <w:r w:rsidRPr="008B40B1">
        <w:rPr>
          <w:lang w:val="en-AU"/>
        </w:rPr>
        <w:t xml:space="preserve"> to move to the next place to type. </w:t>
      </w:r>
    </w:p>
    <w:p w14:paraId="124CD46C" w14:textId="6CD66EA8" w:rsidR="000E385D" w:rsidRPr="008B40B1" w:rsidRDefault="000C0DD5" w:rsidP="00B20085">
      <w:pPr>
        <w:pStyle w:val="ListBullet"/>
        <w:rPr>
          <w:lang w:val="en-AU"/>
        </w:rPr>
      </w:pPr>
      <w:r w:rsidRPr="008B40B1">
        <w:rPr>
          <w:rStyle w:val="UserInterface"/>
          <w:lang w:val="en-AU"/>
        </w:rPr>
        <w:t xml:space="preserve">Or </w:t>
      </w:r>
      <w:r w:rsidR="000E385D" w:rsidRPr="008B40B1">
        <w:rPr>
          <w:rStyle w:val="UserInterface"/>
          <w:lang w:val="en-AU"/>
        </w:rPr>
        <w:t xml:space="preserve">click on the text box </w:t>
      </w:r>
      <w:r w:rsidR="000E385D" w:rsidRPr="008B40B1">
        <w:rPr>
          <w:lang w:val="en-AU"/>
        </w:rPr>
        <w:t xml:space="preserve">to move the cursor there. </w:t>
      </w:r>
    </w:p>
    <w:p w14:paraId="08FB75B7" w14:textId="21D59D1F" w:rsidR="000E385D" w:rsidRPr="008B40B1" w:rsidRDefault="000E385D" w:rsidP="0026589B">
      <w:pPr>
        <w:pStyle w:val="BodyText"/>
        <w:rPr>
          <w:lang w:val="en-AU"/>
        </w:rPr>
      </w:pPr>
    </w:p>
    <w:p w14:paraId="2467574C" w14:textId="2F47B69B" w:rsidR="00AD3A03" w:rsidRPr="008B40B1" w:rsidRDefault="00AD3A03" w:rsidP="00E20ACA">
      <w:pPr>
        <w:pStyle w:val="Heading2"/>
        <w:rPr>
          <w:lang w:val="en-AU"/>
        </w:rPr>
      </w:pPr>
      <w:r w:rsidRPr="008B40B1">
        <w:rPr>
          <w:lang w:val="en-AU"/>
        </w:rPr>
        <w:t>1.2.2d</w:t>
      </w:r>
      <w:r w:rsidR="00D36220" w:rsidRPr="008B40B1">
        <w:rPr>
          <w:lang w:val="en-AU"/>
        </w:rPr>
        <w:t xml:space="preserve"> </w:t>
      </w:r>
      <w:r w:rsidRPr="008B40B1">
        <w:rPr>
          <w:lang w:val="en-AU"/>
        </w:rPr>
        <w:t>Unformatted View</w:t>
      </w:r>
    </w:p>
    <w:p w14:paraId="073DB579" w14:textId="57E713C7" w:rsidR="000C0DD5" w:rsidRPr="008B40B1" w:rsidRDefault="000C0DD5" w:rsidP="0026589B">
      <w:pPr>
        <w:pStyle w:val="BodyText"/>
        <w:rPr>
          <w:lang w:val="en-AU"/>
        </w:rPr>
      </w:pPr>
      <w:r w:rsidRPr="008B40B1">
        <w:rPr>
          <w:lang w:val="en-AU"/>
        </w:rPr>
        <w:t xml:space="preserve">In this video we look at Unformatted View. </w:t>
      </w:r>
    </w:p>
    <w:p w14:paraId="775AF226" w14:textId="77777777" w:rsidR="000C0DD5" w:rsidRPr="008B40B1" w:rsidRDefault="000C0DD5" w:rsidP="008B40B1">
      <w:pPr>
        <w:pStyle w:val="Heading4"/>
      </w:pPr>
      <w:r w:rsidRPr="008B40B1">
        <w:t xml:space="preserve">To switch to Unformatted view, </w:t>
      </w:r>
    </w:p>
    <w:p w14:paraId="65678CFD" w14:textId="5CF4C707" w:rsidR="000C0DD5" w:rsidRPr="008B40B1" w:rsidRDefault="000C0DD5" w:rsidP="00B20085">
      <w:pPr>
        <w:pStyle w:val="ListBullet"/>
        <w:rPr>
          <w:lang w:val="en-AU"/>
        </w:rPr>
      </w:pPr>
      <w:r w:rsidRPr="008B40B1">
        <w:rPr>
          <w:lang w:val="en-AU"/>
        </w:rPr>
        <w:t xml:space="preserve">Open the menu </w:t>
      </w:r>
      <w:r w:rsidRPr="008B40B1">
        <w:rPr>
          <w:rFonts w:ascii="Calibri" w:hAnsi="Calibri" w:cs="Calibri"/>
          <w:lang w:val="en-AU"/>
        </w:rPr>
        <w:t>≡</w:t>
      </w:r>
      <w:r w:rsidRPr="008B40B1">
        <w:rPr>
          <w:lang w:val="en-AU"/>
        </w:rPr>
        <w:t xml:space="preserve"> for the project. </w:t>
      </w:r>
    </w:p>
    <w:p w14:paraId="5098C24A" w14:textId="77777777" w:rsidR="000C0DD5" w:rsidRPr="008B40B1" w:rsidRDefault="000C0DD5" w:rsidP="00B20085">
      <w:pPr>
        <w:pStyle w:val="ListBullet"/>
        <w:rPr>
          <w:lang w:val="en-AU"/>
        </w:rPr>
      </w:pPr>
      <w:r w:rsidRPr="008B40B1">
        <w:rPr>
          <w:lang w:val="en-AU"/>
        </w:rPr>
        <w:t xml:space="preserve">Expand the menu if needed. </w:t>
      </w:r>
    </w:p>
    <w:p w14:paraId="0F627ECE" w14:textId="4DC2DBFD" w:rsidR="000C0DD5" w:rsidRPr="008B40B1" w:rsidRDefault="000C0DD5" w:rsidP="00B20085">
      <w:pPr>
        <w:pStyle w:val="ListBullet"/>
        <w:rPr>
          <w:lang w:val="en-AU"/>
        </w:rPr>
      </w:pPr>
      <w:r w:rsidRPr="008B40B1">
        <w:rPr>
          <w:lang w:val="en-AU"/>
        </w:rPr>
        <w:t xml:space="preserve">Under view, click </w:t>
      </w:r>
      <w:r w:rsidRPr="008B40B1">
        <w:rPr>
          <w:rStyle w:val="UserInterface"/>
          <w:lang w:val="en-AU"/>
        </w:rPr>
        <w:t>Unformatted</w:t>
      </w:r>
      <w:r w:rsidRPr="008B40B1">
        <w:rPr>
          <w:lang w:val="en-AU"/>
        </w:rPr>
        <w:t xml:space="preserve">. </w:t>
      </w:r>
    </w:p>
    <w:p w14:paraId="50A76A38" w14:textId="77777777" w:rsidR="000C0DD5" w:rsidRPr="008B40B1" w:rsidRDefault="000C0DD5" w:rsidP="00B20085">
      <w:pPr>
        <w:pStyle w:val="ListResult"/>
        <w:rPr>
          <w:lang w:val="en-AU"/>
        </w:rPr>
      </w:pPr>
      <w:r w:rsidRPr="008B40B1">
        <w:rPr>
          <w:lang w:val="en-AU"/>
        </w:rPr>
        <w:t xml:space="preserve">Unformatted view shows the entire document as plain text. </w:t>
      </w:r>
    </w:p>
    <w:p w14:paraId="2C97AE51" w14:textId="77777777" w:rsidR="000C0DD5" w:rsidRPr="008B40B1" w:rsidRDefault="000C0DD5" w:rsidP="0026589B">
      <w:pPr>
        <w:pStyle w:val="BodyText"/>
        <w:rPr>
          <w:lang w:val="en-AU"/>
        </w:rPr>
      </w:pPr>
      <w:r w:rsidRPr="008B40B1">
        <w:rPr>
          <w:lang w:val="en-AU"/>
        </w:rPr>
        <w:t xml:space="preserve">Note: </w:t>
      </w:r>
    </w:p>
    <w:p w14:paraId="0E7E6DB7" w14:textId="77777777" w:rsidR="000C0DD5" w:rsidRPr="008B40B1" w:rsidRDefault="000C0DD5" w:rsidP="00B20085">
      <w:pPr>
        <w:pStyle w:val="ListBullet"/>
        <w:rPr>
          <w:lang w:val="en-AU"/>
        </w:rPr>
      </w:pPr>
      <w:r w:rsidRPr="008B40B1">
        <w:rPr>
          <w:lang w:val="en-AU"/>
        </w:rPr>
        <w:t xml:space="preserve">In unformatted view the USFM tags and the Bible text are not visually distinguished by any kind of formatting. </w:t>
      </w:r>
    </w:p>
    <w:p w14:paraId="2343B6A3" w14:textId="77777777" w:rsidR="000C0DD5" w:rsidRPr="008B40B1" w:rsidRDefault="000C0DD5" w:rsidP="00B20085">
      <w:pPr>
        <w:pStyle w:val="ListBullet"/>
        <w:rPr>
          <w:lang w:val="en-AU"/>
        </w:rPr>
      </w:pPr>
      <w:r w:rsidRPr="008B40B1">
        <w:rPr>
          <w:lang w:val="en-AU"/>
        </w:rPr>
        <w:t xml:space="preserve">There are no tools to help you apply or enter USFM tags, but you can edit them directly by simply typing. </w:t>
      </w:r>
    </w:p>
    <w:p w14:paraId="77C25BAF" w14:textId="77777777" w:rsidR="000C0DD5" w:rsidRPr="008B40B1" w:rsidRDefault="000C0DD5" w:rsidP="00B20085">
      <w:pPr>
        <w:pStyle w:val="ListBullet"/>
        <w:rPr>
          <w:lang w:val="en-AU"/>
        </w:rPr>
      </w:pPr>
      <w:r w:rsidRPr="008B40B1">
        <w:rPr>
          <w:lang w:val="en-AU"/>
        </w:rPr>
        <w:t xml:space="preserve">This view facilitates manual editing of the tags if needed. </w:t>
      </w:r>
    </w:p>
    <w:p w14:paraId="76444BEC" w14:textId="77777777" w:rsidR="000C0DD5" w:rsidRPr="008B40B1" w:rsidRDefault="000C0DD5" w:rsidP="00B20085">
      <w:pPr>
        <w:pStyle w:val="ListBullet"/>
        <w:rPr>
          <w:lang w:val="en-AU"/>
        </w:rPr>
      </w:pPr>
      <w:r w:rsidRPr="008B40B1">
        <w:rPr>
          <w:lang w:val="en-AU"/>
        </w:rPr>
        <w:t>This view is not recommended for drafting the translation.</w:t>
      </w:r>
    </w:p>
    <w:p w14:paraId="79C9C0F5" w14:textId="77777777" w:rsidR="000C0DD5" w:rsidRPr="008B40B1" w:rsidRDefault="000C0DD5" w:rsidP="0026589B">
      <w:pPr>
        <w:pStyle w:val="BodyText"/>
        <w:rPr>
          <w:lang w:val="en-AU"/>
        </w:rPr>
      </w:pPr>
    </w:p>
    <w:p w14:paraId="2B8CD3CE" w14:textId="219A338C" w:rsidR="00AD3A03" w:rsidRPr="008B40B1" w:rsidRDefault="00AD3A03" w:rsidP="00E20ACA">
      <w:pPr>
        <w:pStyle w:val="Heading2"/>
        <w:rPr>
          <w:lang w:val="en-AU"/>
        </w:rPr>
      </w:pPr>
      <w:r w:rsidRPr="008B40B1">
        <w:rPr>
          <w:lang w:val="en-AU"/>
        </w:rPr>
        <w:t>1.2.2e Preview</w:t>
      </w:r>
    </w:p>
    <w:p w14:paraId="29B87E98" w14:textId="10EF7DC1" w:rsidR="00065740" w:rsidRPr="008B40B1" w:rsidRDefault="00065740" w:rsidP="0026589B">
      <w:pPr>
        <w:pStyle w:val="BodyText"/>
        <w:rPr>
          <w:lang w:val="en-AU"/>
        </w:rPr>
      </w:pPr>
      <w:r w:rsidRPr="008B40B1">
        <w:rPr>
          <w:lang w:val="en-AU"/>
        </w:rPr>
        <w:t xml:space="preserve">In this video we learn about the view called Preview. </w:t>
      </w:r>
    </w:p>
    <w:p w14:paraId="7A896545" w14:textId="14A5131D" w:rsidR="00065740" w:rsidRPr="008B40B1" w:rsidRDefault="00065740" w:rsidP="008B40B1">
      <w:pPr>
        <w:pStyle w:val="Heading4"/>
      </w:pPr>
      <w:r w:rsidRPr="008B40B1">
        <w:lastRenderedPageBreak/>
        <w:t xml:space="preserve">To switch to Preview. </w:t>
      </w:r>
    </w:p>
    <w:p w14:paraId="03FEF444" w14:textId="36E97974" w:rsidR="00065740" w:rsidRPr="008B40B1" w:rsidRDefault="00065740" w:rsidP="00B20085">
      <w:pPr>
        <w:pStyle w:val="ListBullet"/>
        <w:rPr>
          <w:lang w:val="en-AU"/>
        </w:rPr>
      </w:pPr>
      <w:r w:rsidRPr="008B40B1">
        <w:rPr>
          <w:lang w:val="en-AU"/>
        </w:rPr>
        <w:t xml:space="preserve">Open the menu </w:t>
      </w:r>
      <w:r w:rsidRPr="008B40B1">
        <w:rPr>
          <w:rStyle w:val="UserInterface"/>
          <w:lang w:val="en-AU"/>
        </w:rPr>
        <w:t>≡</w:t>
      </w:r>
      <w:r w:rsidRPr="008B40B1">
        <w:rPr>
          <w:lang w:val="en-AU"/>
        </w:rPr>
        <w:t xml:space="preserve"> for the project. </w:t>
      </w:r>
    </w:p>
    <w:p w14:paraId="66ED9344" w14:textId="77777777" w:rsidR="00065740" w:rsidRPr="008B40B1" w:rsidRDefault="00065740" w:rsidP="00B20085">
      <w:pPr>
        <w:pStyle w:val="ListBullet"/>
        <w:rPr>
          <w:lang w:val="en-AU"/>
        </w:rPr>
      </w:pPr>
      <w:r w:rsidRPr="008B40B1">
        <w:rPr>
          <w:lang w:val="en-AU"/>
        </w:rPr>
        <w:t xml:space="preserve">Expand the menu if needed. </w:t>
      </w:r>
    </w:p>
    <w:p w14:paraId="43378B3E" w14:textId="6888B5E7" w:rsidR="00065740" w:rsidRPr="008B40B1" w:rsidRDefault="00065740" w:rsidP="00B20085">
      <w:pPr>
        <w:pStyle w:val="ListBullet"/>
        <w:rPr>
          <w:lang w:val="en-AU"/>
        </w:rPr>
      </w:pPr>
      <w:r w:rsidRPr="008B40B1">
        <w:rPr>
          <w:lang w:val="en-AU"/>
        </w:rPr>
        <w:t xml:space="preserve">Under View, click </w:t>
      </w:r>
      <w:r w:rsidRPr="008B40B1">
        <w:rPr>
          <w:rStyle w:val="UserInterface"/>
          <w:lang w:val="en-AU"/>
        </w:rPr>
        <w:t>Preview</w:t>
      </w:r>
      <w:r w:rsidRPr="008B40B1">
        <w:rPr>
          <w:lang w:val="en-AU"/>
        </w:rPr>
        <w:t xml:space="preserve">. </w:t>
      </w:r>
    </w:p>
    <w:p w14:paraId="44E5A6CF" w14:textId="77777777" w:rsidR="00065740" w:rsidRPr="008B40B1" w:rsidRDefault="00065740" w:rsidP="00B20085">
      <w:pPr>
        <w:pStyle w:val="ListResult"/>
        <w:rPr>
          <w:lang w:val="en-AU"/>
        </w:rPr>
      </w:pPr>
      <w:r w:rsidRPr="008B40B1">
        <w:rPr>
          <w:lang w:val="en-AU"/>
        </w:rPr>
        <w:t xml:space="preserve">This view looks very like Formatted view, with USFM tags hidden, and only their effect on the style of the text shown. </w:t>
      </w:r>
    </w:p>
    <w:p w14:paraId="393D3282" w14:textId="299BC0A6" w:rsidR="00065740" w:rsidRPr="008B40B1" w:rsidRDefault="00065740" w:rsidP="0026589B">
      <w:pPr>
        <w:pStyle w:val="BodyText"/>
        <w:rPr>
          <w:lang w:val="en-AU"/>
        </w:rPr>
      </w:pPr>
      <w:r w:rsidRPr="008B40B1">
        <w:rPr>
          <w:lang w:val="en-AU"/>
        </w:rPr>
        <w:t xml:space="preserve">Preview goes even further to make the text look like it will </w:t>
      </w:r>
      <w:r w:rsidR="004431F6" w:rsidRPr="008B40B1">
        <w:rPr>
          <w:lang w:val="en-AU"/>
        </w:rPr>
        <w:t xml:space="preserve">be </w:t>
      </w:r>
      <w:r w:rsidRPr="008B40B1">
        <w:rPr>
          <w:lang w:val="en-AU"/>
        </w:rPr>
        <w:t xml:space="preserve">seen by eventual readers of the translation. </w:t>
      </w:r>
    </w:p>
    <w:p w14:paraId="7A0D8E97" w14:textId="77777777" w:rsidR="00065740" w:rsidRPr="008B40B1" w:rsidRDefault="00065740" w:rsidP="0026589B">
      <w:pPr>
        <w:pStyle w:val="BodyText"/>
        <w:rPr>
          <w:lang w:val="en-AU"/>
        </w:rPr>
      </w:pPr>
      <w:r w:rsidRPr="008B40B1">
        <w:rPr>
          <w:lang w:val="en-AU"/>
        </w:rPr>
        <w:t xml:space="preserve">Note: </w:t>
      </w:r>
    </w:p>
    <w:p w14:paraId="7BC780DC" w14:textId="3A8421B2" w:rsidR="00065740" w:rsidRPr="008B40B1" w:rsidRDefault="00065740" w:rsidP="00B20085">
      <w:pPr>
        <w:pStyle w:val="ListBullet"/>
        <w:rPr>
          <w:lang w:val="en-AU"/>
        </w:rPr>
      </w:pPr>
      <w:r w:rsidRPr="008B40B1">
        <w:rPr>
          <w:lang w:val="en-AU"/>
        </w:rPr>
        <w:t xml:space="preserve">There is no grey highlighting of the verse numbers. </w:t>
      </w:r>
    </w:p>
    <w:p w14:paraId="2FA77DBF" w14:textId="4103AAD5" w:rsidR="00065740" w:rsidRPr="008B40B1" w:rsidRDefault="00065740" w:rsidP="00B20085">
      <w:pPr>
        <w:pStyle w:val="ListBullet"/>
        <w:rPr>
          <w:lang w:val="en-AU"/>
        </w:rPr>
      </w:pPr>
      <w:r w:rsidRPr="008B40B1">
        <w:rPr>
          <w:lang w:val="en-AU"/>
        </w:rPr>
        <w:t xml:space="preserve">A figure is sized more appropriately. </w:t>
      </w:r>
    </w:p>
    <w:p w14:paraId="478FCBBF" w14:textId="77777777" w:rsidR="00065740" w:rsidRPr="008B40B1" w:rsidRDefault="00065740" w:rsidP="00B20085">
      <w:pPr>
        <w:pStyle w:val="ListBullet"/>
        <w:rPr>
          <w:lang w:val="en-AU"/>
        </w:rPr>
      </w:pPr>
      <w:r w:rsidRPr="008B40B1">
        <w:rPr>
          <w:lang w:val="en-AU"/>
        </w:rPr>
        <w:t xml:space="preserve">In Preview, you cannot edit at all. </w:t>
      </w:r>
    </w:p>
    <w:p w14:paraId="7288438A" w14:textId="77777777" w:rsidR="00065740" w:rsidRPr="008B40B1" w:rsidRDefault="00065740" w:rsidP="00B20085">
      <w:pPr>
        <w:pStyle w:val="ListBullet"/>
        <w:rPr>
          <w:rStyle w:val="Emphasis"/>
          <w:lang w:val="en-AU"/>
        </w:rPr>
      </w:pPr>
      <w:r w:rsidRPr="008B40B1">
        <w:rPr>
          <w:rStyle w:val="Emphasis"/>
          <w:lang w:val="en-AU"/>
        </w:rPr>
        <w:t xml:space="preserve">You cannot edit the text in any way. </w:t>
      </w:r>
    </w:p>
    <w:p w14:paraId="5B91DE9A" w14:textId="77777777" w:rsidR="00065740" w:rsidRPr="008B40B1" w:rsidRDefault="00065740" w:rsidP="00B20085">
      <w:pPr>
        <w:pStyle w:val="ListBullet"/>
        <w:rPr>
          <w:lang w:val="en-AU"/>
        </w:rPr>
      </w:pPr>
      <w:r w:rsidRPr="008B40B1">
        <w:rPr>
          <w:lang w:val="en-AU"/>
        </w:rPr>
        <w:t xml:space="preserve">Clicking the figure does not bring up the Figure Properties dialog box. </w:t>
      </w:r>
    </w:p>
    <w:p w14:paraId="0615AB8B" w14:textId="77777777" w:rsidR="00065740" w:rsidRPr="008B40B1" w:rsidRDefault="00065740" w:rsidP="00B20085">
      <w:pPr>
        <w:pStyle w:val="ListBullet"/>
        <w:rPr>
          <w:lang w:val="en-AU"/>
        </w:rPr>
      </w:pPr>
      <w:r w:rsidRPr="008B40B1">
        <w:rPr>
          <w:lang w:val="en-AU"/>
        </w:rPr>
        <w:t xml:space="preserve">You can still click a footnote or cross reference caller to open and view the footnote pane. </w:t>
      </w:r>
    </w:p>
    <w:p w14:paraId="49C0E63E" w14:textId="77777777" w:rsidR="00065740" w:rsidRPr="008B40B1" w:rsidRDefault="00065740" w:rsidP="0026589B">
      <w:pPr>
        <w:pStyle w:val="BodyText"/>
        <w:rPr>
          <w:lang w:val="en-AU"/>
        </w:rPr>
      </w:pPr>
    </w:p>
    <w:p w14:paraId="084DC014" w14:textId="77777777" w:rsidR="00065740" w:rsidRPr="008B40B1" w:rsidRDefault="00065740" w:rsidP="0026589B">
      <w:pPr>
        <w:pStyle w:val="BodyText"/>
        <w:rPr>
          <w:lang w:val="en-AU"/>
        </w:rPr>
      </w:pPr>
      <w:r w:rsidRPr="008B40B1">
        <w:rPr>
          <w:lang w:val="en-AU"/>
        </w:rPr>
        <w:t xml:space="preserve">Preview view looks similar to Formatted view but does not allow any editing of the text or styles at all. </w:t>
      </w:r>
    </w:p>
    <w:p w14:paraId="6D3EB485" w14:textId="41B9633A" w:rsidR="00065740" w:rsidRPr="008B40B1" w:rsidRDefault="00065740" w:rsidP="0026589B">
      <w:pPr>
        <w:pStyle w:val="BodyText"/>
        <w:rPr>
          <w:lang w:val="en-AU"/>
        </w:rPr>
      </w:pPr>
      <w:r w:rsidRPr="008B40B1">
        <w:rPr>
          <w:lang w:val="en-AU"/>
        </w:rPr>
        <w:t>It is useful for viewing the text without any risk of editing.</w:t>
      </w:r>
    </w:p>
    <w:p w14:paraId="091DE6B7" w14:textId="77777777" w:rsidR="00065740" w:rsidRPr="008B40B1" w:rsidRDefault="00065740" w:rsidP="0026589B">
      <w:pPr>
        <w:pStyle w:val="BodyText"/>
        <w:rPr>
          <w:lang w:val="en-AU"/>
        </w:rPr>
      </w:pPr>
    </w:p>
    <w:p w14:paraId="530B04D7" w14:textId="77777777" w:rsidR="00C841F7" w:rsidRPr="008B40B1" w:rsidRDefault="00C841F7" w:rsidP="005C4AAC">
      <w:pPr>
        <w:pStyle w:val="Heading2"/>
        <w:rPr>
          <w:lang w:val="en-AU"/>
        </w:rPr>
      </w:pPr>
      <w:r w:rsidRPr="008B40B1">
        <w:rPr>
          <w:lang w:val="en-AU"/>
        </w:rPr>
        <w:t>Summary - Adding markers in different views</w:t>
      </w:r>
    </w:p>
    <w:p w14:paraId="68C58F3C" w14:textId="77777777" w:rsidR="00C841F7" w:rsidRPr="008B40B1" w:rsidRDefault="00C841F7" w:rsidP="0026589B">
      <w:pPr>
        <w:pStyle w:val="BodyText"/>
        <w:rPr>
          <w:lang w:val="en-AU" w:eastAsia="en-AU"/>
        </w:rPr>
      </w:pPr>
      <w:r w:rsidRPr="008B40B1">
        <w:rPr>
          <w:lang w:val="en-AU" w:eastAsia="en-AU"/>
        </w:rPr>
        <w:t>There are five views in Paratext:</w:t>
      </w:r>
    </w:p>
    <w:p w14:paraId="7E14D68C" w14:textId="77777777" w:rsidR="00C841F7" w:rsidRPr="008B40B1" w:rsidRDefault="00C841F7" w:rsidP="0026589B">
      <w:pPr>
        <w:pStyle w:val="BodyText"/>
        <w:rPr>
          <w:lang w:val="en-AU" w:eastAsia="en-AU"/>
        </w:rPr>
        <w:sectPr w:rsidR="00C841F7" w:rsidRPr="008B40B1" w:rsidSect="005C4AAC">
          <w:headerReference w:type="even" r:id="rId27"/>
          <w:headerReference w:type="default" r:id="rId28"/>
          <w:footerReference w:type="default" r:id="rId29"/>
          <w:footerReference w:type="first" r:id="rId30"/>
          <w:type w:val="continuous"/>
          <w:pgSz w:w="8392" w:h="11907" w:code="11"/>
          <w:pgMar w:top="709" w:right="709" w:bottom="709" w:left="709" w:header="567" w:footer="567" w:gutter="0"/>
          <w:cols w:sep="1" w:space="567"/>
          <w:titlePg/>
          <w:docGrid w:linePitch="360"/>
        </w:sectPr>
      </w:pPr>
    </w:p>
    <w:tbl>
      <w:tblPr>
        <w:tblStyle w:val="TableGrid"/>
        <w:tblW w:w="0" w:type="auto"/>
        <w:tblLook w:val="04A0" w:firstRow="1" w:lastRow="0" w:firstColumn="1" w:lastColumn="0" w:noHBand="0" w:noVBand="1"/>
      </w:tblPr>
      <w:tblGrid>
        <w:gridCol w:w="1980"/>
        <w:gridCol w:w="4984"/>
      </w:tblGrid>
      <w:tr w:rsidR="00C841F7" w:rsidRPr="007D6B67" w14:paraId="3FA638E5" w14:textId="77777777" w:rsidTr="00CC7887">
        <w:tc>
          <w:tcPr>
            <w:tcW w:w="1980" w:type="dxa"/>
          </w:tcPr>
          <w:p w14:paraId="0077AC54" w14:textId="77777777" w:rsidR="00C841F7" w:rsidRPr="008B40B1" w:rsidRDefault="00C841F7" w:rsidP="0026589B">
            <w:pPr>
              <w:pStyle w:val="BodyText"/>
              <w:rPr>
                <w:lang w:val="en-AU" w:eastAsia="en-AU"/>
              </w:rPr>
            </w:pPr>
            <w:r w:rsidRPr="008B40B1">
              <w:rPr>
                <w:lang w:val="en-AU" w:eastAsia="en-AU"/>
              </w:rPr>
              <w:t xml:space="preserve">'Standard view' </w:t>
            </w:r>
          </w:p>
        </w:tc>
        <w:tc>
          <w:tcPr>
            <w:tcW w:w="4984" w:type="dxa"/>
          </w:tcPr>
          <w:p w14:paraId="0A1AC28C" w14:textId="77777777" w:rsidR="00C841F7" w:rsidRPr="008B40B1" w:rsidRDefault="00C841F7" w:rsidP="0026589B">
            <w:pPr>
              <w:pStyle w:val="BodyText"/>
              <w:rPr>
                <w:lang w:val="en-AU" w:eastAsia="en-AU"/>
              </w:rPr>
            </w:pPr>
            <w:r w:rsidRPr="008B40B1">
              <w:rPr>
                <w:lang w:val="en-AU" w:eastAsia="en-AU"/>
              </w:rPr>
              <w:t xml:space="preserve">has visible but distinguished markers, </w:t>
            </w:r>
            <w:r w:rsidRPr="008B40B1">
              <w:rPr>
                <w:lang w:val="en-AU" w:eastAsia="en-AU"/>
              </w:rPr>
              <w:br/>
              <w:t xml:space="preserve">formatted text, </w:t>
            </w:r>
            <w:r w:rsidRPr="008B40B1">
              <w:rPr>
                <w:lang w:val="en-AU" w:eastAsia="en-AU"/>
              </w:rPr>
              <w:br/>
              <w:t>and is fully editable.</w:t>
            </w:r>
          </w:p>
        </w:tc>
      </w:tr>
      <w:tr w:rsidR="00C841F7" w:rsidRPr="007D6B67" w14:paraId="22EC603F" w14:textId="77777777" w:rsidTr="00CC7887">
        <w:tc>
          <w:tcPr>
            <w:tcW w:w="1980" w:type="dxa"/>
          </w:tcPr>
          <w:p w14:paraId="66E18BD5" w14:textId="77777777" w:rsidR="00C841F7" w:rsidRPr="008B40B1" w:rsidRDefault="00C841F7" w:rsidP="0026589B">
            <w:pPr>
              <w:pStyle w:val="BodyText"/>
              <w:rPr>
                <w:lang w:val="en-AU" w:eastAsia="en-AU"/>
              </w:rPr>
            </w:pPr>
            <w:r w:rsidRPr="008B40B1">
              <w:rPr>
                <w:lang w:val="en-AU" w:eastAsia="en-AU"/>
              </w:rPr>
              <w:t>'Formatted view'</w:t>
            </w:r>
          </w:p>
        </w:tc>
        <w:tc>
          <w:tcPr>
            <w:tcW w:w="4984" w:type="dxa"/>
          </w:tcPr>
          <w:p w14:paraId="75BE5C6B" w14:textId="77777777" w:rsidR="00C841F7" w:rsidRPr="008B40B1" w:rsidRDefault="00C841F7" w:rsidP="0026589B">
            <w:pPr>
              <w:pStyle w:val="BodyText"/>
              <w:rPr>
                <w:lang w:val="en-AU" w:eastAsia="en-AU"/>
              </w:rPr>
            </w:pPr>
            <w:r w:rsidRPr="008B40B1">
              <w:rPr>
                <w:lang w:val="en-AU" w:eastAsia="en-AU"/>
              </w:rPr>
              <w:t>is the same, except the markers are hidden.</w:t>
            </w:r>
          </w:p>
        </w:tc>
      </w:tr>
      <w:tr w:rsidR="00C841F7" w:rsidRPr="007D6B67" w14:paraId="7C52AE7D" w14:textId="77777777" w:rsidTr="00CC7887">
        <w:tc>
          <w:tcPr>
            <w:tcW w:w="1980" w:type="dxa"/>
          </w:tcPr>
          <w:p w14:paraId="61350F9A" w14:textId="77777777" w:rsidR="00C841F7" w:rsidRPr="008B40B1" w:rsidRDefault="00C841F7" w:rsidP="0026589B">
            <w:pPr>
              <w:pStyle w:val="BodyText"/>
              <w:rPr>
                <w:lang w:val="en-AU" w:eastAsia="en-AU"/>
              </w:rPr>
            </w:pPr>
            <w:r w:rsidRPr="008B40B1">
              <w:rPr>
                <w:lang w:val="en-AU" w:eastAsia="en-AU"/>
              </w:rPr>
              <w:lastRenderedPageBreak/>
              <w:t>'Unformatted view'</w:t>
            </w:r>
          </w:p>
        </w:tc>
        <w:tc>
          <w:tcPr>
            <w:tcW w:w="4984" w:type="dxa"/>
          </w:tcPr>
          <w:p w14:paraId="4BA4620F" w14:textId="77777777" w:rsidR="00C841F7" w:rsidRPr="008B40B1" w:rsidRDefault="00C841F7" w:rsidP="0026589B">
            <w:pPr>
              <w:pStyle w:val="BodyText"/>
              <w:rPr>
                <w:lang w:val="en-AU" w:eastAsia="en-AU"/>
              </w:rPr>
            </w:pPr>
            <w:r w:rsidRPr="008B40B1">
              <w:rPr>
                <w:lang w:val="en-AU" w:eastAsia="en-AU"/>
              </w:rPr>
              <w:t>has visible markers, no formatting of text or markers, and is fully editable.</w:t>
            </w:r>
          </w:p>
        </w:tc>
      </w:tr>
      <w:tr w:rsidR="00C841F7" w:rsidRPr="007D6B67" w14:paraId="4ACC3ECF" w14:textId="77777777" w:rsidTr="00CC7887">
        <w:tc>
          <w:tcPr>
            <w:tcW w:w="1980" w:type="dxa"/>
          </w:tcPr>
          <w:p w14:paraId="0AFCF7D6" w14:textId="77777777" w:rsidR="00C841F7" w:rsidRPr="008B40B1" w:rsidRDefault="00C841F7" w:rsidP="0026589B">
            <w:pPr>
              <w:pStyle w:val="BodyText"/>
              <w:rPr>
                <w:lang w:val="en-AU" w:eastAsia="en-AU"/>
              </w:rPr>
            </w:pPr>
            <w:r w:rsidRPr="008B40B1">
              <w:rPr>
                <w:lang w:val="en-AU" w:eastAsia="en-AU"/>
              </w:rPr>
              <w:t xml:space="preserve">'Basic view' </w:t>
            </w:r>
          </w:p>
        </w:tc>
        <w:tc>
          <w:tcPr>
            <w:tcW w:w="4984" w:type="dxa"/>
          </w:tcPr>
          <w:p w14:paraId="25BC7B20" w14:textId="77777777" w:rsidR="00C841F7" w:rsidRPr="008B40B1" w:rsidRDefault="00C841F7" w:rsidP="0026589B">
            <w:pPr>
              <w:pStyle w:val="BodyText"/>
              <w:rPr>
                <w:lang w:val="en-AU" w:eastAsia="en-AU"/>
              </w:rPr>
            </w:pPr>
            <w:r w:rsidRPr="008B40B1">
              <w:rPr>
                <w:lang w:val="en-AU" w:eastAsia="en-AU"/>
              </w:rPr>
              <w:t>is the same as 'Standard view', except that only the text is editable, not the markers.</w:t>
            </w:r>
          </w:p>
        </w:tc>
      </w:tr>
      <w:tr w:rsidR="00C841F7" w:rsidRPr="007D6B67" w14:paraId="67164F53" w14:textId="77777777" w:rsidTr="00CC7887">
        <w:tc>
          <w:tcPr>
            <w:tcW w:w="1980" w:type="dxa"/>
          </w:tcPr>
          <w:p w14:paraId="18927048" w14:textId="77777777" w:rsidR="00C841F7" w:rsidRPr="008B40B1" w:rsidRDefault="00C841F7" w:rsidP="0026589B">
            <w:pPr>
              <w:pStyle w:val="BodyText"/>
              <w:rPr>
                <w:lang w:val="en-AU" w:eastAsia="en-AU"/>
              </w:rPr>
            </w:pPr>
            <w:r w:rsidRPr="008B40B1">
              <w:rPr>
                <w:lang w:val="en-AU" w:eastAsia="en-AU"/>
              </w:rPr>
              <w:t xml:space="preserve">'Preview' </w:t>
            </w:r>
          </w:p>
        </w:tc>
        <w:tc>
          <w:tcPr>
            <w:tcW w:w="4984" w:type="dxa"/>
          </w:tcPr>
          <w:p w14:paraId="44EA2EE8" w14:textId="77777777" w:rsidR="00C841F7" w:rsidRPr="008B40B1" w:rsidRDefault="00C841F7" w:rsidP="0026589B">
            <w:pPr>
              <w:pStyle w:val="BodyText"/>
              <w:rPr>
                <w:lang w:val="en-AU" w:eastAsia="en-AU"/>
              </w:rPr>
            </w:pPr>
            <w:r w:rsidRPr="008B40B1">
              <w:rPr>
                <w:lang w:val="en-AU" w:eastAsia="en-AU"/>
              </w:rPr>
              <w:t>is the same as 'Formatted view', except that it is not editable at all.</w:t>
            </w:r>
          </w:p>
        </w:tc>
      </w:tr>
    </w:tbl>
    <w:p w14:paraId="54A64D77" w14:textId="57E61122" w:rsidR="00AD3A03" w:rsidRPr="008B40B1" w:rsidRDefault="00AD3A03" w:rsidP="00E20ACA">
      <w:pPr>
        <w:pStyle w:val="Heading2"/>
        <w:rPr>
          <w:lang w:val="en-AU"/>
        </w:rPr>
      </w:pPr>
      <w:r w:rsidRPr="008B40B1">
        <w:rPr>
          <w:lang w:val="en-AU"/>
        </w:rPr>
        <w:t>1.2.3 Backslash key</w:t>
      </w:r>
    </w:p>
    <w:p w14:paraId="57CFDD82" w14:textId="139DCFE8" w:rsidR="009D18EA" w:rsidRPr="008B40B1" w:rsidRDefault="009D18EA" w:rsidP="0026589B">
      <w:pPr>
        <w:pStyle w:val="BodyText"/>
        <w:rPr>
          <w:lang w:val="en-AU"/>
        </w:rPr>
      </w:pPr>
      <w:r w:rsidRPr="008B40B1">
        <w:rPr>
          <w:lang w:val="en-AU"/>
        </w:rPr>
        <w:t xml:space="preserve">In this video you will learn that F5 is an alternative way to type backslash. </w:t>
      </w:r>
    </w:p>
    <w:p w14:paraId="188959BE" w14:textId="2B9F3688" w:rsidR="009D18EA" w:rsidRPr="008B40B1" w:rsidRDefault="009D18EA" w:rsidP="0026589B">
      <w:pPr>
        <w:pStyle w:val="BodyText"/>
        <w:rPr>
          <w:lang w:val="en-AU"/>
        </w:rPr>
      </w:pPr>
      <w:r w:rsidRPr="008B40B1">
        <w:rPr>
          <w:lang w:val="en-AU"/>
        </w:rPr>
        <w:t xml:space="preserve">Backslash is an important key in Paratext because it starts every USFM tag, and opens the menu of markers in Standard view and Formatted view. </w:t>
      </w:r>
    </w:p>
    <w:p w14:paraId="684481DF" w14:textId="08C26ED6" w:rsidR="009D18EA" w:rsidRPr="008B40B1" w:rsidRDefault="009D18EA" w:rsidP="0026589B">
      <w:pPr>
        <w:pStyle w:val="BodyText"/>
        <w:rPr>
          <w:lang w:val="en-AU"/>
        </w:rPr>
      </w:pPr>
      <w:r w:rsidRPr="008B40B1">
        <w:rPr>
          <w:lang w:val="en-AU"/>
        </w:rPr>
        <w:t>Since it is not available on all language keyboards, Paratext provides alternatives.</w:t>
      </w:r>
    </w:p>
    <w:p w14:paraId="727F19AD" w14:textId="701565A2" w:rsidR="009D18EA" w:rsidRPr="008B40B1" w:rsidRDefault="009D18EA" w:rsidP="008B40B1">
      <w:pPr>
        <w:pStyle w:val="Heading4"/>
        <w:rPr>
          <w:lang w:eastAsia="en-AU"/>
        </w:rPr>
      </w:pPr>
      <w:r w:rsidRPr="008B40B1">
        <w:rPr>
          <w:lang w:eastAsia="en-AU"/>
        </w:rPr>
        <w:t>To insert a backslash character</w:t>
      </w:r>
    </w:p>
    <w:p w14:paraId="0E8C1319" w14:textId="7422B4CD" w:rsidR="009D18EA" w:rsidRPr="008B40B1" w:rsidRDefault="009D18EA" w:rsidP="00B20085">
      <w:pPr>
        <w:pStyle w:val="ListBullet"/>
        <w:rPr>
          <w:lang w:val="en-AU"/>
        </w:rPr>
      </w:pPr>
      <w:r w:rsidRPr="008B40B1">
        <w:rPr>
          <w:lang w:val="en-AU"/>
        </w:rPr>
        <w:t xml:space="preserve">Press </w:t>
      </w:r>
      <w:r w:rsidRPr="008B40B1">
        <w:rPr>
          <w:rStyle w:val="UserInterface"/>
          <w:lang w:val="en-AU"/>
        </w:rPr>
        <w:t>F5</w:t>
      </w:r>
      <w:r w:rsidRPr="008B40B1">
        <w:rPr>
          <w:lang w:val="en-AU"/>
        </w:rPr>
        <w:t xml:space="preserve"> to insert </w:t>
      </w:r>
      <w:r w:rsidRPr="008B40B1">
        <w:rPr>
          <w:b/>
          <w:bCs/>
          <w:lang w:val="en-AU"/>
        </w:rPr>
        <w:t>\</w:t>
      </w:r>
    </w:p>
    <w:p w14:paraId="476D77EC" w14:textId="77777777" w:rsidR="009D18EA" w:rsidRPr="008B40B1" w:rsidRDefault="009D18EA" w:rsidP="00B20085">
      <w:pPr>
        <w:pStyle w:val="ListBullet"/>
        <w:rPr>
          <w:rStyle w:val="UserInterface"/>
          <w:rFonts w:ascii="Times New Roman" w:hAnsi="Times New Roman"/>
          <w:b w:val="0"/>
          <w:sz w:val="22"/>
          <w:lang w:val="en-AU"/>
        </w:rPr>
      </w:pPr>
      <w:r w:rsidRPr="008B40B1">
        <w:rPr>
          <w:rStyle w:val="UserInterface"/>
          <w:lang w:val="en-AU"/>
        </w:rPr>
        <w:t>OR</w:t>
      </w:r>
    </w:p>
    <w:p w14:paraId="206EAD15" w14:textId="77777777" w:rsidR="009D18EA" w:rsidRPr="008B40B1" w:rsidRDefault="009D18EA" w:rsidP="00B20085">
      <w:pPr>
        <w:pStyle w:val="ListBullet"/>
        <w:rPr>
          <w:lang w:val="en-AU"/>
        </w:rPr>
      </w:pPr>
      <w:r w:rsidRPr="008B40B1">
        <w:rPr>
          <w:lang w:val="en-AU"/>
        </w:rPr>
        <w:t xml:space="preserve">Open the menu </w:t>
      </w:r>
      <w:r w:rsidRPr="008B40B1">
        <w:rPr>
          <w:rFonts w:ascii="Calibri" w:hAnsi="Calibri" w:cs="Calibri"/>
          <w:lang w:val="en-AU"/>
        </w:rPr>
        <w:t>≡</w:t>
      </w:r>
      <w:r w:rsidRPr="008B40B1">
        <w:rPr>
          <w:lang w:val="en-AU"/>
        </w:rPr>
        <w:t xml:space="preserve"> for the project. </w:t>
      </w:r>
    </w:p>
    <w:p w14:paraId="786EEE59" w14:textId="77777777" w:rsidR="009D18EA" w:rsidRPr="008B40B1" w:rsidRDefault="009D18EA" w:rsidP="00B20085">
      <w:pPr>
        <w:pStyle w:val="ListBullet"/>
        <w:rPr>
          <w:lang w:val="en-AU"/>
        </w:rPr>
      </w:pPr>
      <w:r w:rsidRPr="008B40B1">
        <w:rPr>
          <w:lang w:val="en-AU"/>
        </w:rPr>
        <w:t xml:space="preserve">Expand the menu if needed. </w:t>
      </w:r>
    </w:p>
    <w:p w14:paraId="2EC55AFC" w14:textId="7D903C5E" w:rsidR="009D18EA" w:rsidRPr="008B40B1" w:rsidRDefault="009D18EA" w:rsidP="00B20085">
      <w:pPr>
        <w:pStyle w:val="ListBullet"/>
        <w:rPr>
          <w:lang w:val="en-AU"/>
        </w:rPr>
      </w:pPr>
      <w:r w:rsidRPr="008B40B1">
        <w:rPr>
          <w:lang w:val="en-AU"/>
        </w:rPr>
        <w:t>Under</w:t>
      </w:r>
      <w:r w:rsidRPr="008B40B1">
        <w:rPr>
          <w:rStyle w:val="UserInterface"/>
          <w:lang w:val="en-AU"/>
        </w:rPr>
        <w:t xml:space="preserve"> Insert</w:t>
      </w:r>
      <w:r w:rsidRPr="008B40B1">
        <w:rPr>
          <w:lang w:val="en-AU"/>
        </w:rPr>
        <w:t xml:space="preserve">, hover over </w:t>
      </w:r>
      <w:r w:rsidRPr="008B40B1">
        <w:rPr>
          <w:rStyle w:val="UserInterface"/>
          <w:lang w:val="en-AU"/>
        </w:rPr>
        <w:t>Backslash (\)</w:t>
      </w:r>
    </w:p>
    <w:p w14:paraId="6C4E27AD" w14:textId="068A1060" w:rsidR="009D18EA" w:rsidRPr="008B40B1" w:rsidRDefault="009D18EA" w:rsidP="00B20085">
      <w:pPr>
        <w:pStyle w:val="ListResult"/>
        <w:rPr>
          <w:lang w:val="en-AU"/>
        </w:rPr>
      </w:pPr>
      <w:r w:rsidRPr="008B40B1">
        <w:rPr>
          <w:lang w:val="en-AU"/>
        </w:rPr>
        <w:t>A reminder of the keyboard shortcut is displayed in the lower left corner</w:t>
      </w:r>
    </w:p>
    <w:p w14:paraId="64403229" w14:textId="455F18FB" w:rsidR="009D18EA" w:rsidRPr="008B40B1" w:rsidRDefault="009D18EA" w:rsidP="00B20085">
      <w:pPr>
        <w:pStyle w:val="ListResult"/>
        <w:rPr>
          <w:lang w:val="en-AU"/>
        </w:rPr>
      </w:pPr>
      <w:r w:rsidRPr="008B40B1">
        <w:rPr>
          <w:lang w:val="en-AU"/>
        </w:rPr>
        <w:t>In standard and formatted view, it brings up the menu of markers</w:t>
      </w:r>
    </w:p>
    <w:p w14:paraId="0DD14D14" w14:textId="77777777" w:rsidR="009D18EA" w:rsidRPr="008B40B1" w:rsidRDefault="009D18EA" w:rsidP="00B20085">
      <w:pPr>
        <w:pStyle w:val="ListResult"/>
        <w:rPr>
          <w:lang w:val="en-AU"/>
        </w:rPr>
      </w:pPr>
      <w:r w:rsidRPr="008B40B1">
        <w:rPr>
          <w:lang w:val="en-AU"/>
        </w:rPr>
        <w:t xml:space="preserve">In unformatted view, it simply enters a </w:t>
      </w:r>
      <w:r w:rsidRPr="008B40B1">
        <w:rPr>
          <w:rStyle w:val="UserInterface"/>
          <w:lang w:val="en-AU"/>
        </w:rPr>
        <w:t>\</w:t>
      </w:r>
    </w:p>
    <w:p w14:paraId="0AF6C0F3" w14:textId="73E40996" w:rsidR="00AD3A03" w:rsidRPr="008B40B1" w:rsidRDefault="00AD3A03" w:rsidP="00E20ACA">
      <w:pPr>
        <w:pStyle w:val="Heading2"/>
        <w:rPr>
          <w:lang w:val="en-AU"/>
        </w:rPr>
      </w:pPr>
      <w:r w:rsidRPr="008B40B1">
        <w:rPr>
          <w:lang w:val="en-AU"/>
        </w:rPr>
        <w:t>1.2.4 Adding verse numbers</w:t>
      </w:r>
    </w:p>
    <w:p w14:paraId="6388045B" w14:textId="77777777" w:rsidR="009D18EA" w:rsidRPr="008B40B1" w:rsidRDefault="009D18EA" w:rsidP="0026589B">
      <w:pPr>
        <w:pStyle w:val="BodyText"/>
        <w:rPr>
          <w:lang w:val="en-AU"/>
        </w:rPr>
      </w:pPr>
      <w:r w:rsidRPr="008B40B1">
        <w:rPr>
          <w:lang w:val="en-AU"/>
        </w:rPr>
        <w:t xml:space="preserve">In this video we will learn the best way to insert verse numbers. </w:t>
      </w:r>
    </w:p>
    <w:p w14:paraId="73454790" w14:textId="6E7F5126" w:rsidR="009D18EA" w:rsidRPr="008B40B1" w:rsidRDefault="009D18EA" w:rsidP="0026589B">
      <w:pPr>
        <w:pStyle w:val="BodyText"/>
        <w:rPr>
          <w:lang w:val="en-AU"/>
        </w:rPr>
      </w:pPr>
      <w:r w:rsidRPr="008B40B1">
        <w:rPr>
          <w:lang w:val="en-AU"/>
        </w:rPr>
        <w:t xml:space="preserve">Many Paratext users type their translation into a book outline, that includes all the chapter and verse numbers they need up front. However, there are still times when you might need to insert a verse number. </w:t>
      </w:r>
    </w:p>
    <w:p w14:paraId="16A345D2" w14:textId="7E230BDF" w:rsidR="009D18EA" w:rsidRPr="008B40B1" w:rsidRDefault="00B70B25" w:rsidP="008B40B1">
      <w:pPr>
        <w:pStyle w:val="Heading4"/>
      </w:pPr>
      <w:r w:rsidRPr="008B40B1">
        <w:lastRenderedPageBreak/>
        <w:t>Add a missing verse number (menu)</w:t>
      </w:r>
    </w:p>
    <w:p w14:paraId="10BA484F" w14:textId="19E782D6" w:rsidR="009D18EA" w:rsidRPr="008B40B1" w:rsidRDefault="00B70B25" w:rsidP="00B20085">
      <w:pPr>
        <w:pStyle w:val="ListBullet"/>
        <w:rPr>
          <w:lang w:val="en-AU"/>
        </w:rPr>
      </w:pPr>
      <w:r w:rsidRPr="008B40B1">
        <w:rPr>
          <w:lang w:val="en-AU"/>
        </w:rPr>
        <w:t>P</w:t>
      </w:r>
      <w:r w:rsidR="009D18EA" w:rsidRPr="008B40B1">
        <w:rPr>
          <w:lang w:val="en-AU"/>
        </w:rPr>
        <w:t xml:space="preserve">lace the cursor where you want the verse number to be inserted. </w:t>
      </w:r>
    </w:p>
    <w:p w14:paraId="5007A73C" w14:textId="77777777" w:rsidR="00B70B25" w:rsidRPr="008B40B1" w:rsidRDefault="00B70B25" w:rsidP="00B20085">
      <w:pPr>
        <w:pStyle w:val="ListBullet"/>
        <w:rPr>
          <w:lang w:val="en-AU"/>
        </w:rPr>
      </w:pPr>
      <w:r w:rsidRPr="008B40B1">
        <w:rPr>
          <w:lang w:val="en-AU"/>
        </w:rPr>
        <w:t xml:space="preserve">Open the </w:t>
      </w:r>
      <w:r w:rsidRPr="008B40B1">
        <w:rPr>
          <w:rStyle w:val="UserInterface"/>
          <w:lang w:val="en-AU"/>
        </w:rPr>
        <w:t>menu ≡ for the project</w:t>
      </w:r>
      <w:r w:rsidRPr="008B40B1">
        <w:rPr>
          <w:lang w:val="en-AU"/>
        </w:rPr>
        <w:t xml:space="preserve">. </w:t>
      </w:r>
    </w:p>
    <w:p w14:paraId="7782A9EC" w14:textId="237284AF" w:rsidR="009D18EA" w:rsidRPr="008B40B1" w:rsidRDefault="00B70B25" w:rsidP="00B20085">
      <w:pPr>
        <w:pStyle w:val="ListBullet"/>
        <w:rPr>
          <w:lang w:val="en-AU"/>
        </w:rPr>
      </w:pPr>
      <w:r w:rsidRPr="008B40B1">
        <w:rPr>
          <w:lang w:val="en-AU"/>
        </w:rPr>
        <w:t xml:space="preserve">Under </w:t>
      </w:r>
      <w:r w:rsidRPr="008B40B1">
        <w:rPr>
          <w:rStyle w:val="UserInterface"/>
          <w:lang w:val="en-AU"/>
        </w:rPr>
        <w:t>Insert</w:t>
      </w:r>
      <w:r w:rsidRPr="008B40B1">
        <w:rPr>
          <w:lang w:val="en-AU"/>
        </w:rPr>
        <w:t xml:space="preserve">, choose </w:t>
      </w:r>
      <w:r w:rsidR="009D18EA" w:rsidRPr="008B40B1">
        <w:rPr>
          <w:rStyle w:val="UserInterface"/>
          <w:lang w:val="en-AU"/>
        </w:rPr>
        <w:t>verse number</w:t>
      </w:r>
      <w:r w:rsidR="009D18EA" w:rsidRPr="008B40B1">
        <w:rPr>
          <w:lang w:val="en-AU"/>
        </w:rPr>
        <w:t xml:space="preserve">. </w:t>
      </w:r>
    </w:p>
    <w:p w14:paraId="3D2825CB" w14:textId="77777777" w:rsidR="009D18EA" w:rsidRPr="008B40B1" w:rsidRDefault="009D18EA" w:rsidP="00B20085">
      <w:pPr>
        <w:pStyle w:val="ListResult"/>
        <w:rPr>
          <w:lang w:val="en-AU"/>
        </w:rPr>
      </w:pPr>
      <w:r w:rsidRPr="008B40B1">
        <w:rPr>
          <w:lang w:val="en-AU"/>
        </w:rPr>
        <w:t xml:space="preserve">The verse marker is inserted along with the appropriate verse number. </w:t>
      </w:r>
    </w:p>
    <w:p w14:paraId="153CFB96" w14:textId="77777777" w:rsidR="00B70B25" w:rsidRPr="008B40B1" w:rsidRDefault="009D18EA" w:rsidP="008B40B1">
      <w:pPr>
        <w:pStyle w:val="Heading4"/>
      </w:pPr>
      <w:r w:rsidRPr="008B40B1">
        <w:t xml:space="preserve">To use the keyboard shortcut, </w:t>
      </w:r>
    </w:p>
    <w:p w14:paraId="483EA2F4" w14:textId="663B8A7E" w:rsidR="009D18EA" w:rsidRPr="008B40B1" w:rsidRDefault="00B70B25" w:rsidP="00B20085">
      <w:pPr>
        <w:pStyle w:val="ListBullet"/>
        <w:rPr>
          <w:lang w:val="en-AU"/>
        </w:rPr>
      </w:pPr>
      <w:r w:rsidRPr="008B40B1">
        <w:rPr>
          <w:lang w:val="en-AU"/>
        </w:rPr>
        <w:t>P</w:t>
      </w:r>
      <w:r w:rsidR="009D18EA" w:rsidRPr="008B40B1">
        <w:rPr>
          <w:lang w:val="en-AU"/>
        </w:rPr>
        <w:t xml:space="preserve">lace the cursor where you want the verse number to be inserted. </w:t>
      </w:r>
    </w:p>
    <w:p w14:paraId="25FE4C0D" w14:textId="78BA781A" w:rsidR="009D18EA" w:rsidRPr="008B40B1" w:rsidRDefault="009D18EA" w:rsidP="00B20085">
      <w:pPr>
        <w:pStyle w:val="ListBullet"/>
        <w:rPr>
          <w:lang w:val="en-AU"/>
        </w:rPr>
      </w:pPr>
      <w:r w:rsidRPr="008B40B1">
        <w:rPr>
          <w:lang w:val="en-AU"/>
        </w:rPr>
        <w:t xml:space="preserve">Press </w:t>
      </w:r>
      <w:proofErr w:type="spellStart"/>
      <w:r w:rsidR="00B70B25" w:rsidRPr="00E20ACA">
        <w:rPr>
          <w:rStyle w:val="UserInterface"/>
        </w:rPr>
        <w:t>Ctrl+K</w:t>
      </w:r>
      <w:proofErr w:type="spellEnd"/>
      <w:r w:rsidRPr="00E20ACA">
        <w:rPr>
          <w:rStyle w:val="UserInterface"/>
        </w:rPr>
        <w:t>.</w:t>
      </w:r>
      <w:r w:rsidRPr="008B40B1">
        <w:rPr>
          <w:lang w:val="en-AU"/>
        </w:rPr>
        <w:t xml:space="preserve"> </w:t>
      </w:r>
    </w:p>
    <w:p w14:paraId="27B8474C" w14:textId="77777777" w:rsidR="009D18EA" w:rsidRPr="008B40B1" w:rsidRDefault="009D18EA" w:rsidP="00B20085">
      <w:pPr>
        <w:pStyle w:val="ListResult"/>
        <w:rPr>
          <w:lang w:val="en-AU"/>
        </w:rPr>
      </w:pPr>
      <w:r w:rsidRPr="008B40B1">
        <w:rPr>
          <w:lang w:val="en-AU"/>
        </w:rPr>
        <w:t xml:space="preserve">The verse marker is inserted along with the appropriate verse number. </w:t>
      </w:r>
    </w:p>
    <w:p w14:paraId="2541BF33" w14:textId="41CF07E0" w:rsidR="009D18EA" w:rsidRPr="008B40B1" w:rsidRDefault="009D18EA" w:rsidP="0026589B">
      <w:pPr>
        <w:pStyle w:val="BodyText"/>
        <w:rPr>
          <w:lang w:val="en-AU"/>
        </w:rPr>
      </w:pPr>
      <w:r w:rsidRPr="008B40B1">
        <w:rPr>
          <w:lang w:val="en-AU"/>
        </w:rPr>
        <w:t xml:space="preserve">If we try to add a verse number between two consecutive verses nothing happens. </w:t>
      </w:r>
      <w:r w:rsidR="00B70B25" w:rsidRPr="008B40B1">
        <w:rPr>
          <w:lang w:val="en-AU"/>
        </w:rPr>
        <w:t xml:space="preserve"> </w:t>
      </w:r>
      <w:r w:rsidRPr="008B40B1">
        <w:rPr>
          <w:lang w:val="en-AU"/>
        </w:rPr>
        <w:t xml:space="preserve">If we try to add another verse number at the end of the chapter nothing happens. </w:t>
      </w:r>
      <w:r w:rsidR="00B70B25" w:rsidRPr="008B40B1">
        <w:rPr>
          <w:lang w:val="en-AU"/>
        </w:rPr>
        <w:t xml:space="preserve"> </w:t>
      </w:r>
      <w:r w:rsidRPr="008B40B1">
        <w:rPr>
          <w:lang w:val="en-AU"/>
        </w:rPr>
        <w:t xml:space="preserve">This feature does not allow you to add more verse numbers than there should be in the given chapter. </w:t>
      </w:r>
    </w:p>
    <w:p w14:paraId="5317B5CA" w14:textId="0BFADF0D" w:rsidR="008C071B" w:rsidRPr="008B40B1" w:rsidRDefault="008C071B" w:rsidP="00721777">
      <w:pPr>
        <w:pStyle w:val="Heading2"/>
        <w:rPr>
          <w:lang w:val="en-AU"/>
        </w:rPr>
      </w:pPr>
      <w:r w:rsidRPr="008B40B1">
        <w:rPr>
          <w:lang w:val="en-AU"/>
        </w:rPr>
        <w:t>1.2.5</w:t>
      </w:r>
      <w:r w:rsidR="00D36220" w:rsidRPr="008B40B1">
        <w:rPr>
          <w:lang w:val="en-AU"/>
        </w:rPr>
        <w:t xml:space="preserve"> </w:t>
      </w:r>
      <w:r w:rsidRPr="008B40B1">
        <w:rPr>
          <w:lang w:val="en-AU"/>
        </w:rPr>
        <w:t xml:space="preserve">Non-biblical USFMs </w:t>
      </w:r>
    </w:p>
    <w:p w14:paraId="20B616B9" w14:textId="6C898A70" w:rsidR="00883F6A" w:rsidRPr="008B40B1" w:rsidRDefault="00883F6A" w:rsidP="0026589B">
      <w:pPr>
        <w:pStyle w:val="BodyText"/>
        <w:rPr>
          <w:lang w:val="en-AU"/>
        </w:rPr>
      </w:pPr>
      <w:r w:rsidRPr="008B40B1">
        <w:rPr>
          <w:lang w:val="en-AU"/>
        </w:rPr>
        <w:t xml:space="preserve">In this video, we will learn about how to mark non-Biblical text. Translators often include extra text in their Bible translations to introduce a book, indicate the start of a different topic in an epistle, indicate the start of a different topic in an epistle, or a different event in narrative, etc. </w:t>
      </w:r>
    </w:p>
    <w:p w14:paraId="0071DE6B" w14:textId="4E1EC371" w:rsidR="00883F6A" w:rsidRDefault="00883F6A" w:rsidP="008B40B1">
      <w:pPr>
        <w:pStyle w:val="Heading4"/>
      </w:pPr>
      <w:r w:rsidRPr="008B40B1">
        <w:t>Section headers</w:t>
      </w:r>
    </w:p>
    <w:p w14:paraId="0D3CB686" w14:textId="253C89F7" w:rsidR="00E20ACA" w:rsidRPr="00E20ACA" w:rsidRDefault="00E20ACA" w:rsidP="00E20ACA">
      <w:pPr>
        <w:pStyle w:val="BodyText"/>
        <w:rPr>
          <w:lang w:val="en-AU" w:eastAsia="en-AU"/>
        </w:rPr>
      </w:pPr>
      <w:r w:rsidRPr="008B40B1">
        <w:rPr>
          <w:lang w:val="en-AU" w:eastAsia="en-AU"/>
        </w:rPr>
        <w:t>\s1, \s2, \s3 \s4</w:t>
      </w:r>
    </w:p>
    <w:p w14:paraId="2B6E5370" w14:textId="77777777" w:rsidR="00883F6A" w:rsidRPr="008B40B1" w:rsidRDefault="00883F6A" w:rsidP="00B20085">
      <w:pPr>
        <w:pStyle w:val="ListBullet"/>
        <w:rPr>
          <w:lang w:val="en-AU"/>
        </w:rPr>
      </w:pPr>
      <w:r w:rsidRPr="008B40B1">
        <w:rPr>
          <w:lang w:val="en-AU"/>
        </w:rPr>
        <w:t xml:space="preserve">Place the cursor where you want to add a section heading here. </w:t>
      </w:r>
    </w:p>
    <w:p w14:paraId="4283BBBE" w14:textId="3F8F99F8" w:rsidR="00883F6A" w:rsidRPr="008B40B1" w:rsidRDefault="00883F6A" w:rsidP="00B20085">
      <w:pPr>
        <w:pStyle w:val="ListBullet"/>
        <w:rPr>
          <w:lang w:val="en-AU"/>
        </w:rPr>
      </w:pPr>
      <w:r w:rsidRPr="008B40B1">
        <w:rPr>
          <w:lang w:val="en-AU"/>
        </w:rPr>
        <w:t xml:space="preserve">Press </w:t>
      </w:r>
      <w:r w:rsidR="008B40B1" w:rsidRPr="008B40B1">
        <w:rPr>
          <w:rStyle w:val="UserInterface"/>
        </w:rPr>
        <w:t>ENTER</w:t>
      </w:r>
    </w:p>
    <w:p w14:paraId="52C63503" w14:textId="77777777" w:rsidR="00883F6A" w:rsidRPr="008B40B1" w:rsidRDefault="00883F6A" w:rsidP="00B20085">
      <w:pPr>
        <w:pStyle w:val="ListBullet"/>
        <w:rPr>
          <w:lang w:val="en-AU"/>
        </w:rPr>
      </w:pPr>
      <w:r w:rsidRPr="008B40B1">
        <w:rPr>
          <w:lang w:val="en-AU"/>
        </w:rPr>
        <w:t xml:space="preserve">Type </w:t>
      </w:r>
      <w:r w:rsidRPr="00AF762C">
        <w:rPr>
          <w:rStyle w:val="UserInterface"/>
          <w:lang w:val="en-AU"/>
        </w:rPr>
        <w:t xml:space="preserve">s </w:t>
      </w:r>
    </w:p>
    <w:p w14:paraId="18EC931A" w14:textId="77777777" w:rsidR="00883F6A" w:rsidRPr="008B40B1" w:rsidRDefault="00883F6A" w:rsidP="00B20085">
      <w:pPr>
        <w:pStyle w:val="ListResult"/>
        <w:rPr>
          <w:lang w:val="en-AU"/>
        </w:rPr>
      </w:pPr>
      <w:r w:rsidRPr="008B40B1">
        <w:rPr>
          <w:lang w:val="en-AU"/>
        </w:rPr>
        <w:t xml:space="preserve">The section header markers are now listed. </w:t>
      </w:r>
    </w:p>
    <w:p w14:paraId="46D40C36" w14:textId="17F80E9A" w:rsidR="00883F6A" w:rsidRPr="008B40B1" w:rsidRDefault="00883F6A" w:rsidP="00B20085">
      <w:pPr>
        <w:pStyle w:val="ListBullet"/>
        <w:rPr>
          <w:lang w:val="en-AU"/>
        </w:rPr>
      </w:pPr>
      <w:r w:rsidRPr="008B40B1">
        <w:rPr>
          <w:lang w:val="en-AU"/>
        </w:rPr>
        <w:t xml:space="preserve">To match the heading above, I type 1 and then press </w:t>
      </w:r>
      <w:r w:rsidR="008B40B1" w:rsidRPr="008B40B1">
        <w:rPr>
          <w:rStyle w:val="UserInterface"/>
        </w:rPr>
        <w:t>ENTER</w:t>
      </w:r>
      <w:r w:rsidRPr="008B40B1">
        <w:rPr>
          <w:lang w:val="en-AU"/>
        </w:rPr>
        <w:t xml:space="preserve"> to confirm. </w:t>
      </w:r>
    </w:p>
    <w:p w14:paraId="4FE53D32" w14:textId="77777777" w:rsidR="00883F6A" w:rsidRPr="008B40B1" w:rsidRDefault="00883F6A" w:rsidP="00B20085">
      <w:pPr>
        <w:pStyle w:val="ListResult"/>
        <w:rPr>
          <w:lang w:val="en-AU"/>
        </w:rPr>
      </w:pPr>
      <w:r w:rsidRPr="008B40B1">
        <w:rPr>
          <w:lang w:val="en-AU"/>
        </w:rPr>
        <w:lastRenderedPageBreak/>
        <w:t xml:space="preserve">The marker is displayed in the middle of the window ready for me to enter the heading. </w:t>
      </w:r>
    </w:p>
    <w:p w14:paraId="7F44AB53" w14:textId="3FB221FE" w:rsidR="00883F6A" w:rsidRPr="008B40B1" w:rsidRDefault="00883F6A" w:rsidP="008B40B1">
      <w:pPr>
        <w:pStyle w:val="Heading4"/>
      </w:pPr>
      <w:r w:rsidRPr="008B40B1">
        <w:t xml:space="preserve">Book introductions </w:t>
      </w:r>
    </w:p>
    <w:p w14:paraId="7E2E30C7" w14:textId="77777777" w:rsidR="00883F6A" w:rsidRPr="008B40B1" w:rsidRDefault="00883F6A" w:rsidP="0026589B">
      <w:pPr>
        <w:pStyle w:val="BodyText"/>
        <w:rPr>
          <w:lang w:val="en-AU"/>
        </w:rPr>
      </w:pPr>
      <w:r w:rsidRPr="008B40B1">
        <w:rPr>
          <w:lang w:val="en-AU"/>
        </w:rPr>
        <w:t>The ordinary paragraph marker should not be used in the introduction to a book.</w:t>
      </w:r>
    </w:p>
    <w:p w14:paraId="7A45E43F" w14:textId="07DDEE45" w:rsidR="00883F6A" w:rsidRPr="008B40B1" w:rsidRDefault="00883F6A" w:rsidP="00B20085">
      <w:pPr>
        <w:pStyle w:val="ListBullet"/>
        <w:rPr>
          <w:lang w:val="en-AU"/>
        </w:rPr>
      </w:pPr>
      <w:r w:rsidRPr="008B40B1">
        <w:rPr>
          <w:lang w:val="en-AU"/>
        </w:rPr>
        <w:t xml:space="preserve">Place the cursor where you want to add the introduction. </w:t>
      </w:r>
    </w:p>
    <w:p w14:paraId="6652417E" w14:textId="505CA7EF" w:rsidR="00883F6A" w:rsidRPr="008B40B1" w:rsidRDefault="00883F6A" w:rsidP="00B20085">
      <w:pPr>
        <w:pStyle w:val="ListBullet"/>
        <w:rPr>
          <w:lang w:val="en-AU"/>
        </w:rPr>
      </w:pPr>
      <w:r w:rsidRPr="008B40B1">
        <w:rPr>
          <w:lang w:val="en-AU"/>
        </w:rPr>
        <w:t xml:space="preserve">Press </w:t>
      </w:r>
      <w:r w:rsidR="008B40B1" w:rsidRPr="008B40B1">
        <w:rPr>
          <w:rStyle w:val="UserInterface"/>
        </w:rPr>
        <w:t>ENTER</w:t>
      </w:r>
    </w:p>
    <w:p w14:paraId="7CA75B4E" w14:textId="4BC00CD1" w:rsidR="00883F6A" w:rsidRPr="008B40B1" w:rsidRDefault="00883F6A" w:rsidP="00B20085">
      <w:pPr>
        <w:pStyle w:val="ListBullet"/>
        <w:rPr>
          <w:lang w:val="en-AU"/>
        </w:rPr>
      </w:pPr>
      <w:r w:rsidRPr="008B40B1">
        <w:rPr>
          <w:lang w:val="en-AU"/>
        </w:rPr>
        <w:t xml:space="preserve">Type </w:t>
      </w:r>
      <w:proofErr w:type="spellStart"/>
      <w:r w:rsidRPr="008B40B1">
        <w:rPr>
          <w:lang w:val="en-AU"/>
        </w:rPr>
        <w:t>i</w:t>
      </w:r>
      <w:proofErr w:type="spellEnd"/>
      <w:r w:rsidRPr="008B40B1">
        <w:rPr>
          <w:lang w:val="en-AU"/>
        </w:rPr>
        <w:t xml:space="preserve"> </w:t>
      </w:r>
    </w:p>
    <w:p w14:paraId="04D7D734" w14:textId="77777777" w:rsidR="00883F6A" w:rsidRPr="008B40B1" w:rsidRDefault="00883F6A" w:rsidP="00B20085">
      <w:pPr>
        <w:pStyle w:val="ListResult"/>
        <w:rPr>
          <w:lang w:val="en-AU"/>
        </w:rPr>
      </w:pPr>
      <w:r w:rsidRPr="008B40B1">
        <w:rPr>
          <w:lang w:val="en-AU"/>
        </w:rPr>
        <w:t>The introduction markers are now listed.</w:t>
      </w:r>
    </w:p>
    <w:p w14:paraId="3B66CC0D" w14:textId="2420CD74" w:rsidR="00883F6A" w:rsidRPr="008B40B1" w:rsidRDefault="00883F6A" w:rsidP="00B20085">
      <w:pPr>
        <w:pStyle w:val="ListBullet"/>
        <w:rPr>
          <w:lang w:val="en-AU"/>
        </w:rPr>
      </w:pPr>
      <w:r w:rsidRPr="008B40B1">
        <w:rPr>
          <w:lang w:val="en-AU"/>
        </w:rPr>
        <w:t xml:space="preserve">Choose the appropriate marker. </w:t>
      </w:r>
    </w:p>
    <w:p w14:paraId="76B7F63F" w14:textId="27EF7C98" w:rsidR="008C071B" w:rsidRPr="008B40B1" w:rsidRDefault="008C071B" w:rsidP="005C4AAC">
      <w:pPr>
        <w:pStyle w:val="Heading2"/>
        <w:rPr>
          <w:lang w:val="en-AU"/>
        </w:rPr>
      </w:pPr>
      <w:r w:rsidRPr="008B40B1">
        <w:rPr>
          <w:lang w:val="en-AU"/>
        </w:rPr>
        <w:t>1.3</w:t>
      </w:r>
      <w:r w:rsidR="00D36220" w:rsidRPr="008B40B1">
        <w:rPr>
          <w:lang w:val="en-AU"/>
        </w:rPr>
        <w:t xml:space="preserve"> </w:t>
      </w:r>
      <w:r w:rsidRPr="008B40B1">
        <w:rPr>
          <w:lang w:val="en-AU"/>
        </w:rPr>
        <w:t>Typing and Editing Text</w:t>
      </w:r>
    </w:p>
    <w:p w14:paraId="0A6EC640" w14:textId="6113B6BA" w:rsidR="008C071B" w:rsidRPr="008B40B1" w:rsidRDefault="00CA4753" w:rsidP="005C4AAC">
      <w:pPr>
        <w:pStyle w:val="Heading3"/>
        <w:rPr>
          <w:lang w:eastAsia="en-AU"/>
        </w:rPr>
      </w:pPr>
      <w:r>
        <w:rPr>
          <w:lang w:eastAsia="en-AU"/>
        </w:rPr>
        <w:t xml:space="preserve">1.3a </w:t>
      </w:r>
      <w:r w:rsidR="008C071B" w:rsidRPr="008B40B1">
        <w:rPr>
          <w:lang w:eastAsia="en-AU"/>
        </w:rPr>
        <w:t>Show by chapter</w:t>
      </w:r>
    </w:p>
    <w:p w14:paraId="619EFF48" w14:textId="5E426379" w:rsidR="004D72C9" w:rsidRPr="008B40B1" w:rsidRDefault="004D72C9" w:rsidP="0026589B">
      <w:pPr>
        <w:pStyle w:val="BodyText"/>
        <w:rPr>
          <w:lang w:val="en-AU"/>
        </w:rPr>
      </w:pPr>
      <w:r w:rsidRPr="008B40B1">
        <w:rPr>
          <w:lang w:val="en-AU"/>
        </w:rPr>
        <w:t xml:space="preserve">In this video we will learn how to view more than one chapter at a time in a Paratext window. When we open a project or resource in Paratext, by default it only shows us the current chapter. </w:t>
      </w:r>
    </w:p>
    <w:p w14:paraId="60DAB442" w14:textId="17F9C1F4" w:rsidR="004D72C9" w:rsidRPr="008B40B1" w:rsidRDefault="004D72C9" w:rsidP="00B20085">
      <w:pPr>
        <w:pStyle w:val="ListBullet"/>
        <w:rPr>
          <w:lang w:val="en-AU"/>
        </w:rPr>
      </w:pPr>
      <w:r w:rsidRPr="008B40B1">
        <w:rPr>
          <w:lang w:val="en-AU"/>
        </w:rPr>
        <w:t xml:space="preserve">Click the </w:t>
      </w:r>
      <w:r w:rsidRPr="008B40B1">
        <w:rPr>
          <w:rFonts w:ascii="Calibri" w:hAnsi="Calibri" w:cs="Calibri"/>
          <w:lang w:val="en-AU"/>
        </w:rPr>
        <w:t>≡</w:t>
      </w:r>
      <w:r w:rsidRPr="008B40B1">
        <w:rPr>
          <w:lang w:val="en-AU"/>
        </w:rPr>
        <w:t xml:space="preserve"> menu button for the project. </w:t>
      </w:r>
    </w:p>
    <w:p w14:paraId="414223B0" w14:textId="77777777" w:rsidR="004D72C9" w:rsidRPr="008B40B1" w:rsidRDefault="004D72C9" w:rsidP="00B20085">
      <w:pPr>
        <w:pStyle w:val="ListBullet"/>
        <w:rPr>
          <w:lang w:val="en-AU"/>
        </w:rPr>
      </w:pPr>
      <w:r w:rsidRPr="008B40B1">
        <w:rPr>
          <w:lang w:val="en-AU"/>
        </w:rPr>
        <w:t xml:space="preserve">Click the expand arrow to view Full menus. </w:t>
      </w:r>
    </w:p>
    <w:p w14:paraId="215FFD5E" w14:textId="77777777" w:rsidR="004D72C9" w:rsidRPr="008B40B1" w:rsidRDefault="004D72C9" w:rsidP="00B20085">
      <w:pPr>
        <w:pStyle w:val="ListBullet"/>
        <w:rPr>
          <w:lang w:val="en-AU"/>
        </w:rPr>
      </w:pPr>
      <w:r w:rsidRPr="008B40B1">
        <w:rPr>
          <w:lang w:val="en-AU"/>
        </w:rPr>
        <w:t xml:space="preserve">Under View, click </w:t>
      </w:r>
      <w:r w:rsidRPr="008B40B1">
        <w:rPr>
          <w:rStyle w:val="UserInterface"/>
          <w:lang w:val="en-AU"/>
        </w:rPr>
        <w:t>“Show all chapters”.</w:t>
      </w:r>
      <w:r w:rsidRPr="008B40B1">
        <w:rPr>
          <w:lang w:val="en-AU"/>
        </w:rPr>
        <w:t xml:space="preserve"> </w:t>
      </w:r>
    </w:p>
    <w:p w14:paraId="7A87BE3C" w14:textId="77777777" w:rsidR="004D72C9" w:rsidRPr="008B40B1" w:rsidRDefault="004D72C9" w:rsidP="00B20085">
      <w:pPr>
        <w:pStyle w:val="ListResult"/>
        <w:rPr>
          <w:lang w:val="en-AU"/>
        </w:rPr>
      </w:pPr>
      <w:r w:rsidRPr="008B40B1">
        <w:rPr>
          <w:lang w:val="en-AU"/>
        </w:rPr>
        <w:t>Paratext loads the entire book into the Window.</w:t>
      </w:r>
    </w:p>
    <w:p w14:paraId="56B8465D" w14:textId="5D858871" w:rsidR="008C071B" w:rsidRPr="008B40B1" w:rsidRDefault="008C071B" w:rsidP="00B20085">
      <w:pPr>
        <w:pStyle w:val="ListBullet"/>
        <w:rPr>
          <w:lang w:val="en-AU"/>
        </w:rPr>
      </w:pPr>
      <w:r w:rsidRPr="008B40B1">
        <w:rPr>
          <w:lang w:val="en-AU"/>
        </w:rPr>
        <w:t>(checked = by chapter, unchecked = by book)</w:t>
      </w:r>
    </w:p>
    <w:p w14:paraId="767031B4" w14:textId="63D05C57" w:rsidR="008C071B" w:rsidRPr="008B40B1" w:rsidRDefault="008C071B" w:rsidP="0026589B">
      <w:pPr>
        <w:pStyle w:val="BodyText"/>
        <w:rPr>
          <w:lang w:val="en-AU" w:eastAsia="en-AU"/>
        </w:rPr>
      </w:pPr>
      <w:r w:rsidRPr="008B40B1">
        <w:rPr>
          <w:lang w:val="en-AU" w:eastAsia="en-AU"/>
        </w:rPr>
        <w:t xml:space="preserve">We recommend that you leave 'View </w:t>
      </w:r>
      <w:proofErr w:type="gramStart"/>
      <w:r w:rsidRPr="008B40B1">
        <w:rPr>
          <w:lang w:val="en-AU" w:eastAsia="en-AU"/>
        </w:rPr>
        <w:t>By</w:t>
      </w:r>
      <w:proofErr w:type="gramEnd"/>
      <w:r w:rsidRPr="008B40B1">
        <w:rPr>
          <w:lang w:val="en-AU" w:eastAsia="en-AU"/>
        </w:rPr>
        <w:t xml:space="preserve"> Chapter' checked most of the time</w:t>
      </w:r>
      <w:r w:rsidR="00926804" w:rsidRPr="008B40B1">
        <w:rPr>
          <w:lang w:val="en-AU" w:eastAsia="en-AU"/>
        </w:rPr>
        <w:t xml:space="preserve"> as it can slow Paratext down when it updates the book</w:t>
      </w:r>
      <w:r w:rsidRPr="008B40B1">
        <w:rPr>
          <w:lang w:val="en-AU" w:eastAsia="en-AU"/>
        </w:rPr>
        <w:t xml:space="preserve">. </w:t>
      </w:r>
    </w:p>
    <w:p w14:paraId="492FB103" w14:textId="5AE08604" w:rsidR="008C071B" w:rsidRPr="008B40B1" w:rsidRDefault="00CA4753" w:rsidP="005C4AAC">
      <w:pPr>
        <w:pStyle w:val="Heading3"/>
        <w:rPr>
          <w:lang w:eastAsia="en-AU"/>
        </w:rPr>
      </w:pPr>
      <w:r>
        <w:rPr>
          <w:lang w:eastAsia="en-AU"/>
        </w:rPr>
        <w:t xml:space="preserve">1.3b </w:t>
      </w:r>
      <w:r w:rsidR="008C071B" w:rsidRPr="008B40B1">
        <w:rPr>
          <w:lang w:eastAsia="en-AU"/>
        </w:rPr>
        <w:t>Zoom</w:t>
      </w:r>
    </w:p>
    <w:p w14:paraId="3B82A21F" w14:textId="634C7ED8" w:rsidR="00926804" w:rsidRPr="008B40B1" w:rsidRDefault="00926804" w:rsidP="0026589B">
      <w:pPr>
        <w:pStyle w:val="BodyText"/>
        <w:rPr>
          <w:lang w:val="en-AU"/>
        </w:rPr>
      </w:pPr>
      <w:r w:rsidRPr="008B40B1">
        <w:rPr>
          <w:lang w:val="en-AU"/>
        </w:rPr>
        <w:t xml:space="preserve">In this video we will learn how to change the size of text in a Paratext window panel. </w:t>
      </w:r>
    </w:p>
    <w:p w14:paraId="08AB1A09" w14:textId="43DF02D5" w:rsidR="00926804" w:rsidRPr="008B40B1" w:rsidRDefault="00926804" w:rsidP="008B40B1">
      <w:pPr>
        <w:pStyle w:val="Heading4"/>
      </w:pPr>
      <w:r w:rsidRPr="008B40B1">
        <w:t>Using the menu</w:t>
      </w:r>
    </w:p>
    <w:p w14:paraId="390089E4" w14:textId="4F4B5DAD" w:rsidR="00926804" w:rsidRPr="008B40B1" w:rsidRDefault="00926804" w:rsidP="00B20085">
      <w:pPr>
        <w:pStyle w:val="ListBullet"/>
        <w:rPr>
          <w:lang w:val="en-AU"/>
        </w:rPr>
      </w:pPr>
      <w:r w:rsidRPr="008B40B1">
        <w:rPr>
          <w:lang w:val="en-AU"/>
        </w:rPr>
        <w:t xml:space="preserve">Click the </w:t>
      </w:r>
      <w:r w:rsidRPr="008B40B1">
        <w:rPr>
          <w:rFonts w:ascii="Calibri" w:hAnsi="Calibri" w:cs="Calibri"/>
          <w:lang w:val="en-AU"/>
        </w:rPr>
        <w:t>≡</w:t>
      </w:r>
      <w:r w:rsidRPr="008B40B1">
        <w:rPr>
          <w:lang w:val="en-AU"/>
        </w:rPr>
        <w:t xml:space="preserve"> menu button on the title bar. </w:t>
      </w:r>
    </w:p>
    <w:p w14:paraId="53DF113B" w14:textId="2B5868AA" w:rsidR="00926804" w:rsidRPr="008B40B1" w:rsidRDefault="00926804" w:rsidP="00B20085">
      <w:pPr>
        <w:pStyle w:val="ListResult"/>
        <w:rPr>
          <w:lang w:val="en-AU"/>
        </w:rPr>
      </w:pPr>
      <w:r w:rsidRPr="008B40B1">
        <w:rPr>
          <w:lang w:val="en-AU"/>
        </w:rPr>
        <w:lastRenderedPageBreak/>
        <w:t xml:space="preserve">Under View, there is a command </w:t>
      </w:r>
      <w:r w:rsidRPr="008B40B1">
        <w:rPr>
          <w:rStyle w:val="UserInterface"/>
          <w:lang w:val="en-AU"/>
        </w:rPr>
        <w:t>Zoom</w:t>
      </w:r>
      <w:r w:rsidRPr="008B40B1">
        <w:rPr>
          <w:lang w:val="en-AU"/>
        </w:rPr>
        <w:t xml:space="preserve"> with the current zoom level displayed and </w:t>
      </w:r>
      <w:r w:rsidRPr="008B40B1">
        <w:rPr>
          <w:rStyle w:val="UserInterface"/>
          <w:lang w:val="en-AU"/>
        </w:rPr>
        <w:t>-</w:t>
      </w:r>
      <w:r w:rsidRPr="008B40B1">
        <w:rPr>
          <w:lang w:val="en-AU"/>
        </w:rPr>
        <w:t xml:space="preserve"> and </w:t>
      </w:r>
      <w:r w:rsidRPr="008B40B1">
        <w:rPr>
          <w:rStyle w:val="UserInterface"/>
          <w:lang w:val="en-AU"/>
        </w:rPr>
        <w:t>+</w:t>
      </w:r>
      <w:r w:rsidRPr="008B40B1">
        <w:rPr>
          <w:lang w:val="en-AU"/>
        </w:rPr>
        <w:t xml:space="preserve"> either side. </w:t>
      </w:r>
    </w:p>
    <w:p w14:paraId="2FA4EC6F" w14:textId="77777777" w:rsidR="00926804" w:rsidRPr="008B40B1" w:rsidRDefault="00926804" w:rsidP="00B20085">
      <w:pPr>
        <w:pStyle w:val="ListBullet"/>
        <w:rPr>
          <w:lang w:val="en-AU"/>
        </w:rPr>
      </w:pPr>
      <w:r w:rsidRPr="008B40B1">
        <w:rPr>
          <w:lang w:val="en-AU"/>
        </w:rPr>
        <w:t xml:space="preserve">To make the text look bigger, click </w:t>
      </w:r>
      <w:r w:rsidRPr="008B40B1">
        <w:rPr>
          <w:rStyle w:val="UserInterface"/>
          <w:lang w:val="en-AU"/>
        </w:rPr>
        <w:t>+</w:t>
      </w:r>
      <w:r w:rsidRPr="008B40B1">
        <w:rPr>
          <w:lang w:val="en-AU"/>
        </w:rPr>
        <w:t xml:space="preserve">. </w:t>
      </w:r>
    </w:p>
    <w:p w14:paraId="650F3CA8" w14:textId="688DBADF" w:rsidR="00926804" w:rsidRPr="008B40B1" w:rsidRDefault="00926804" w:rsidP="00B20085">
      <w:pPr>
        <w:pStyle w:val="ListBullet"/>
        <w:rPr>
          <w:lang w:val="en-AU"/>
        </w:rPr>
      </w:pPr>
      <w:r w:rsidRPr="008B40B1">
        <w:rPr>
          <w:lang w:val="en-AU"/>
        </w:rPr>
        <w:t xml:space="preserve">To make the text look smaller click </w:t>
      </w:r>
      <w:r w:rsidRPr="008B40B1">
        <w:rPr>
          <w:rStyle w:val="UserInterface"/>
          <w:lang w:val="en-AU"/>
        </w:rPr>
        <w:t>-</w:t>
      </w:r>
      <w:r w:rsidRPr="008B40B1">
        <w:rPr>
          <w:lang w:val="en-AU"/>
        </w:rPr>
        <w:t xml:space="preserve">. </w:t>
      </w:r>
    </w:p>
    <w:p w14:paraId="78C4B6FF" w14:textId="6CE63C1F" w:rsidR="00926804" w:rsidRPr="008B40B1" w:rsidRDefault="00926804" w:rsidP="00B20085">
      <w:pPr>
        <w:pStyle w:val="ListBullet"/>
        <w:rPr>
          <w:lang w:val="en-AU"/>
        </w:rPr>
      </w:pPr>
      <w:r w:rsidRPr="008B40B1">
        <w:rPr>
          <w:lang w:val="en-AU"/>
        </w:rPr>
        <w:t xml:space="preserve">Click in the window to close the menu. </w:t>
      </w:r>
    </w:p>
    <w:p w14:paraId="2046F772" w14:textId="4E799D67" w:rsidR="00926804" w:rsidRPr="008B40B1" w:rsidRDefault="00926804" w:rsidP="008B40B1">
      <w:pPr>
        <w:pStyle w:val="Heading4"/>
      </w:pPr>
      <w:r w:rsidRPr="008B40B1">
        <w:t>Return to original text size</w:t>
      </w:r>
    </w:p>
    <w:p w14:paraId="773B4DF3" w14:textId="40984EA2" w:rsidR="00926804" w:rsidRPr="008B40B1" w:rsidRDefault="00926804" w:rsidP="00B20085">
      <w:pPr>
        <w:pStyle w:val="ListBullet"/>
        <w:rPr>
          <w:lang w:val="en-AU"/>
        </w:rPr>
      </w:pPr>
      <w:r w:rsidRPr="008B40B1">
        <w:rPr>
          <w:lang w:val="en-AU"/>
        </w:rPr>
        <w:t xml:space="preserve">Open the menu for the project. </w:t>
      </w:r>
    </w:p>
    <w:p w14:paraId="69F8AA6B" w14:textId="77777777" w:rsidR="00926804" w:rsidRPr="008B40B1" w:rsidRDefault="00926804" w:rsidP="00B20085">
      <w:pPr>
        <w:pStyle w:val="ListBullet"/>
        <w:rPr>
          <w:lang w:val="en-AU"/>
        </w:rPr>
      </w:pPr>
      <w:r w:rsidRPr="008B40B1">
        <w:rPr>
          <w:lang w:val="en-AU"/>
        </w:rPr>
        <w:t xml:space="preserve">In the zoom control, select the zoom level number </w:t>
      </w:r>
    </w:p>
    <w:p w14:paraId="392A48A8" w14:textId="0C82CC41" w:rsidR="00926804" w:rsidRPr="008B40B1" w:rsidRDefault="00926804" w:rsidP="00B20085">
      <w:pPr>
        <w:pStyle w:val="ListBullet"/>
        <w:rPr>
          <w:lang w:val="en-AU"/>
        </w:rPr>
      </w:pPr>
      <w:r w:rsidRPr="008B40B1">
        <w:rPr>
          <w:lang w:val="en-AU"/>
        </w:rPr>
        <w:t>Type “</w:t>
      </w:r>
      <w:r w:rsidRPr="008B40B1">
        <w:rPr>
          <w:rStyle w:val="UserInterface"/>
          <w:lang w:val="en-AU"/>
        </w:rPr>
        <w:t>100</w:t>
      </w:r>
      <w:r w:rsidRPr="008B40B1">
        <w:rPr>
          <w:lang w:val="en-AU"/>
        </w:rPr>
        <w:t xml:space="preserve">”. </w:t>
      </w:r>
    </w:p>
    <w:p w14:paraId="263225BB" w14:textId="460ACF79" w:rsidR="00926804" w:rsidRPr="008B40B1" w:rsidRDefault="00926804" w:rsidP="00B20085">
      <w:pPr>
        <w:pStyle w:val="ListBullet"/>
        <w:rPr>
          <w:lang w:val="en-AU"/>
        </w:rPr>
      </w:pPr>
      <w:r w:rsidRPr="008B40B1">
        <w:rPr>
          <w:lang w:val="en-AU"/>
        </w:rPr>
        <w:t xml:space="preserve">Press </w:t>
      </w:r>
      <w:r w:rsidR="008B40B1" w:rsidRPr="008B40B1">
        <w:rPr>
          <w:rStyle w:val="UserInterface"/>
        </w:rPr>
        <w:t>ENTER</w:t>
      </w:r>
      <w:r w:rsidRPr="008B40B1">
        <w:rPr>
          <w:lang w:val="en-AU"/>
        </w:rPr>
        <w:t xml:space="preserve">. </w:t>
      </w:r>
    </w:p>
    <w:p w14:paraId="6CDE4275" w14:textId="77777777" w:rsidR="00926804" w:rsidRPr="008B40B1" w:rsidRDefault="00926804" w:rsidP="00B20085">
      <w:pPr>
        <w:pStyle w:val="ListBullet"/>
        <w:rPr>
          <w:lang w:val="en-AU"/>
        </w:rPr>
      </w:pPr>
      <w:r w:rsidRPr="008B40B1">
        <w:rPr>
          <w:lang w:val="en-AU"/>
        </w:rPr>
        <w:t xml:space="preserve">Click on the window to close the menu. </w:t>
      </w:r>
    </w:p>
    <w:p w14:paraId="68C71822" w14:textId="31717072" w:rsidR="00926804" w:rsidRPr="008B40B1" w:rsidRDefault="00926804" w:rsidP="008B40B1">
      <w:pPr>
        <w:pStyle w:val="Heading4"/>
      </w:pPr>
      <w:r w:rsidRPr="008B40B1">
        <w:t>Keyboard shortcut</w:t>
      </w:r>
    </w:p>
    <w:p w14:paraId="06969EBA" w14:textId="7C2AA8B2" w:rsidR="008C071B" w:rsidRPr="008B40B1" w:rsidRDefault="008C071B" w:rsidP="00B20085">
      <w:pPr>
        <w:pStyle w:val="ListBullet"/>
        <w:rPr>
          <w:lang w:val="en-AU"/>
        </w:rPr>
      </w:pPr>
      <w:r w:rsidRPr="008B40B1">
        <w:rPr>
          <w:rStyle w:val="UserInterface"/>
          <w:lang w:val="en-AU"/>
        </w:rPr>
        <w:t>Ctrl+</w:t>
      </w:r>
      <w:r w:rsidRPr="008B40B1">
        <w:rPr>
          <w:lang w:val="en-AU"/>
        </w:rPr>
        <w:t xml:space="preserve"> increase </w:t>
      </w:r>
      <w:r w:rsidRPr="008B40B1">
        <w:rPr>
          <w:rStyle w:val="UserInterface"/>
          <w:lang w:val="en-AU"/>
        </w:rPr>
        <w:t>Ctrl-</w:t>
      </w:r>
      <w:r w:rsidRPr="008B40B1">
        <w:rPr>
          <w:lang w:val="en-AU"/>
        </w:rPr>
        <w:t xml:space="preserve"> decreases it. </w:t>
      </w:r>
    </w:p>
    <w:p w14:paraId="5B540209" w14:textId="77777777" w:rsidR="008C071B" w:rsidRPr="008B40B1" w:rsidRDefault="008C071B" w:rsidP="0026589B">
      <w:pPr>
        <w:rPr>
          <w:lang w:val="en-AU"/>
        </w:rPr>
      </w:pPr>
      <w:r w:rsidRPr="008B40B1">
        <w:rPr>
          <w:lang w:val="en-AU"/>
        </w:rPr>
        <w:t xml:space="preserve">Zoom factor is remembered when you reopen that project. </w:t>
      </w:r>
    </w:p>
    <w:p w14:paraId="40DF0383" w14:textId="77777777" w:rsidR="008C071B" w:rsidRPr="008B40B1" w:rsidRDefault="008C071B" w:rsidP="0026589B">
      <w:pPr>
        <w:rPr>
          <w:lang w:val="en-AU"/>
        </w:rPr>
      </w:pPr>
      <w:r w:rsidRPr="008B40B1">
        <w:rPr>
          <w:lang w:val="en-AU"/>
        </w:rPr>
        <w:t xml:space="preserve">Only affects your computer </w:t>
      </w:r>
      <w:proofErr w:type="spellStart"/>
      <w:r w:rsidRPr="008B40B1">
        <w:rPr>
          <w:lang w:val="en-AU"/>
        </w:rPr>
        <w:t>not</w:t>
      </w:r>
      <w:proofErr w:type="spellEnd"/>
      <w:r w:rsidRPr="008B40B1">
        <w:rPr>
          <w:lang w:val="en-AU"/>
        </w:rPr>
        <w:t xml:space="preserve"> other members.</w:t>
      </w:r>
    </w:p>
    <w:p w14:paraId="4696962D" w14:textId="77777777" w:rsidR="008C071B" w:rsidRPr="008B40B1" w:rsidRDefault="008C071B" w:rsidP="0026589B">
      <w:pPr>
        <w:spacing w:after="200" w:line="276" w:lineRule="auto"/>
        <w:rPr>
          <w:rFonts w:cs="Arial"/>
          <w:b/>
          <w:bCs/>
          <w:iCs/>
          <w:kern w:val="28"/>
          <w:sz w:val="24"/>
          <w:lang w:val="en-AU" w:eastAsia="en-AU"/>
        </w:rPr>
      </w:pPr>
    </w:p>
    <w:p w14:paraId="1A0C112B" w14:textId="7355E9EB" w:rsidR="008C071B" w:rsidRPr="008B40B1" w:rsidRDefault="00CA4753" w:rsidP="005C4AAC">
      <w:pPr>
        <w:pStyle w:val="Heading3"/>
        <w:rPr>
          <w:lang w:eastAsia="en-AU"/>
        </w:rPr>
      </w:pPr>
      <w:r>
        <w:rPr>
          <w:lang w:eastAsia="en-AU"/>
        </w:rPr>
        <w:t xml:space="preserve">1.3c </w:t>
      </w:r>
      <w:r w:rsidR="008C071B" w:rsidRPr="008B40B1">
        <w:rPr>
          <w:lang w:eastAsia="en-AU"/>
        </w:rPr>
        <w:t>Adding Paragraphs</w:t>
      </w:r>
    </w:p>
    <w:p w14:paraId="05835AE6" w14:textId="441AB1AB" w:rsidR="00926804" w:rsidRPr="008B40B1" w:rsidRDefault="00926804" w:rsidP="0026589B">
      <w:pPr>
        <w:pStyle w:val="BodyText"/>
        <w:rPr>
          <w:lang w:val="en-AU"/>
        </w:rPr>
      </w:pPr>
      <w:r w:rsidRPr="008B40B1">
        <w:rPr>
          <w:lang w:val="en-AU"/>
        </w:rPr>
        <w:t xml:space="preserve">This video was created in Paratext 8 but applies equally to Paratext 9. In this video we learn there are a few places where you must insert a paragraph marker. </w:t>
      </w:r>
    </w:p>
    <w:p w14:paraId="5E9FEF44" w14:textId="77777777" w:rsidR="00926804" w:rsidRPr="008B40B1" w:rsidRDefault="00926804" w:rsidP="0026589B">
      <w:pPr>
        <w:pStyle w:val="BodyText"/>
        <w:rPr>
          <w:lang w:val="en-AU"/>
        </w:rPr>
      </w:pPr>
      <w:r w:rsidRPr="008B40B1">
        <w:rPr>
          <w:lang w:val="en-AU"/>
        </w:rPr>
        <w:t xml:space="preserve">At a minimum, Paratext needs a paragraph at the beginning of each chapter. </w:t>
      </w:r>
    </w:p>
    <w:p w14:paraId="5BFB69C6" w14:textId="77777777" w:rsidR="008C071B" w:rsidRPr="008B40B1" w:rsidRDefault="008C071B" w:rsidP="0026589B">
      <w:pPr>
        <w:pStyle w:val="BodyText"/>
        <w:rPr>
          <w:lang w:val="en-AU" w:eastAsia="en-AU"/>
        </w:rPr>
      </w:pPr>
      <w:r w:rsidRPr="008B40B1">
        <w:rPr>
          <w:lang w:val="en-AU" w:eastAsia="en-AU"/>
        </w:rPr>
        <w:t xml:space="preserve">In 'standard view', </w:t>
      </w:r>
    </w:p>
    <w:p w14:paraId="3AAD2F9A" w14:textId="34F16B3A" w:rsidR="00926804" w:rsidRPr="008B40B1" w:rsidRDefault="00926804" w:rsidP="00B20085">
      <w:pPr>
        <w:pStyle w:val="ListBullet"/>
        <w:rPr>
          <w:lang w:val="en-AU"/>
        </w:rPr>
      </w:pPr>
      <w:r w:rsidRPr="008B40B1">
        <w:rPr>
          <w:lang w:val="en-AU"/>
        </w:rPr>
        <w:t xml:space="preserve">Click where you want to put the paragraph, </w:t>
      </w:r>
    </w:p>
    <w:p w14:paraId="2108056F" w14:textId="368C47E5" w:rsidR="00926804" w:rsidRPr="008B40B1" w:rsidRDefault="00926804" w:rsidP="00B20085">
      <w:pPr>
        <w:pStyle w:val="ListBullet"/>
        <w:rPr>
          <w:lang w:val="en-AU"/>
        </w:rPr>
      </w:pPr>
      <w:r w:rsidRPr="008B40B1">
        <w:rPr>
          <w:lang w:val="en-AU"/>
        </w:rPr>
        <w:t xml:space="preserve">press </w:t>
      </w:r>
      <w:r w:rsidR="008B40B1" w:rsidRPr="008B40B1">
        <w:rPr>
          <w:rStyle w:val="UserInterface"/>
        </w:rPr>
        <w:t>ENTER</w:t>
      </w:r>
      <w:r w:rsidRPr="008B40B1">
        <w:rPr>
          <w:lang w:val="en-AU"/>
        </w:rPr>
        <w:t xml:space="preserve">, and then select the paragraph marker from the list. </w:t>
      </w:r>
    </w:p>
    <w:p w14:paraId="5715B1E3" w14:textId="77777777" w:rsidR="008C071B" w:rsidRPr="008B40B1" w:rsidRDefault="008C071B" w:rsidP="00B20085">
      <w:pPr>
        <w:pStyle w:val="ListBullet"/>
        <w:rPr>
          <w:lang w:val="en-AU"/>
        </w:rPr>
      </w:pPr>
      <w:r w:rsidRPr="008B40B1">
        <w:rPr>
          <w:lang w:val="en-AU"/>
        </w:rPr>
        <w:t xml:space="preserve">Click where you want to put the paragraph, </w:t>
      </w:r>
    </w:p>
    <w:p w14:paraId="76562CF3" w14:textId="55DDFDEB" w:rsidR="008C071B" w:rsidRPr="008B40B1" w:rsidRDefault="008C071B" w:rsidP="00B20085">
      <w:pPr>
        <w:pStyle w:val="ListBullet"/>
        <w:rPr>
          <w:lang w:val="en-AU"/>
        </w:rPr>
      </w:pPr>
      <w:r w:rsidRPr="008B40B1">
        <w:rPr>
          <w:lang w:val="en-AU"/>
        </w:rPr>
        <w:t>press '</w:t>
      </w:r>
      <w:r w:rsidR="008B40B1" w:rsidRPr="008B40B1">
        <w:rPr>
          <w:rStyle w:val="UserInterface"/>
        </w:rPr>
        <w:t>ENTER</w:t>
      </w:r>
      <w:r w:rsidRPr="008B40B1">
        <w:rPr>
          <w:lang w:val="en-AU"/>
        </w:rPr>
        <w:t xml:space="preserve">', </w:t>
      </w:r>
    </w:p>
    <w:p w14:paraId="2CB43CB6" w14:textId="77777777" w:rsidR="008C071B" w:rsidRPr="008B40B1" w:rsidRDefault="008C071B" w:rsidP="008B40B1">
      <w:pPr>
        <w:pStyle w:val="Heading4"/>
        <w:rPr>
          <w:lang w:eastAsia="en-AU"/>
        </w:rPr>
      </w:pPr>
      <w:r w:rsidRPr="008B40B1">
        <w:rPr>
          <w:lang w:eastAsia="en-AU"/>
        </w:rPr>
        <w:t>Add section headings markers</w:t>
      </w:r>
    </w:p>
    <w:p w14:paraId="1989E896" w14:textId="37B55F25" w:rsidR="008C071B" w:rsidRPr="008B40B1" w:rsidRDefault="008C071B" w:rsidP="0026589B">
      <w:pPr>
        <w:pStyle w:val="BodyText"/>
        <w:rPr>
          <w:lang w:val="en-AU" w:eastAsia="en-AU"/>
        </w:rPr>
      </w:pPr>
      <w:r w:rsidRPr="008B40B1">
        <w:rPr>
          <w:lang w:val="en-AU" w:eastAsia="en-AU"/>
        </w:rPr>
        <w:t>\s1, \s2, \s3 \s4</w:t>
      </w:r>
    </w:p>
    <w:p w14:paraId="440FEB6D" w14:textId="7D895616" w:rsidR="00926804" w:rsidRPr="008B40B1" w:rsidRDefault="00926804" w:rsidP="0026589B">
      <w:pPr>
        <w:pStyle w:val="BodyText"/>
        <w:rPr>
          <w:lang w:val="en-AU" w:eastAsia="en-AU"/>
        </w:rPr>
      </w:pPr>
      <w:r w:rsidRPr="008B40B1">
        <w:rPr>
          <w:lang w:val="en-AU" w:eastAsia="en-AU"/>
        </w:rPr>
        <w:lastRenderedPageBreak/>
        <w:t>Be sure to add another paragraph marker after the heading.</w:t>
      </w:r>
    </w:p>
    <w:p w14:paraId="5AAC8D7E" w14:textId="77777777" w:rsidR="008C071B" w:rsidRPr="008B40B1" w:rsidRDefault="008C071B" w:rsidP="008B40B1">
      <w:pPr>
        <w:pStyle w:val="Heading4"/>
        <w:rPr>
          <w:lang w:eastAsia="en-AU"/>
        </w:rPr>
      </w:pPr>
      <w:r w:rsidRPr="008B40B1">
        <w:rPr>
          <w:lang w:eastAsia="en-AU"/>
        </w:rPr>
        <w:t>Parallel reference headings</w:t>
      </w:r>
    </w:p>
    <w:p w14:paraId="28BD1429" w14:textId="77777777" w:rsidR="008C071B" w:rsidRPr="008B40B1" w:rsidRDefault="008C071B" w:rsidP="0026589B">
      <w:pPr>
        <w:pStyle w:val="BodyText"/>
        <w:rPr>
          <w:lang w:val="en-AU" w:eastAsia="en-AU"/>
        </w:rPr>
      </w:pPr>
      <w:r w:rsidRPr="008B40B1">
        <w:rPr>
          <w:lang w:val="en-AU" w:eastAsia="en-AU"/>
        </w:rPr>
        <w:t xml:space="preserve">\r </w:t>
      </w:r>
    </w:p>
    <w:p w14:paraId="78BB2642" w14:textId="77777777" w:rsidR="008C071B" w:rsidRPr="008B40B1" w:rsidRDefault="008C071B" w:rsidP="0026589B">
      <w:pPr>
        <w:pStyle w:val="BodyText"/>
        <w:rPr>
          <w:lang w:val="en-AU" w:eastAsia="en-AU"/>
        </w:rPr>
      </w:pPr>
      <w:r w:rsidRPr="008B40B1">
        <w:rPr>
          <w:lang w:val="en-AU" w:eastAsia="en-AU"/>
        </w:rPr>
        <w:t xml:space="preserve">Remember, </w:t>
      </w:r>
    </w:p>
    <w:p w14:paraId="3EB7A91D" w14:textId="77777777" w:rsidR="008C071B" w:rsidRPr="008B40B1" w:rsidRDefault="008C071B" w:rsidP="00B20085">
      <w:pPr>
        <w:pStyle w:val="ListBullet"/>
        <w:rPr>
          <w:lang w:val="en-AU"/>
        </w:rPr>
      </w:pPr>
      <w:r w:rsidRPr="008B40B1">
        <w:rPr>
          <w:lang w:val="en-AU"/>
        </w:rPr>
        <w:t xml:space="preserve">you </w:t>
      </w:r>
      <w:r w:rsidRPr="008B40B1">
        <w:rPr>
          <w:b/>
          <w:bCs/>
          <w:lang w:val="en-AU"/>
        </w:rPr>
        <w:t>always</w:t>
      </w:r>
      <w:r w:rsidRPr="008B40B1">
        <w:rPr>
          <w:lang w:val="en-AU"/>
        </w:rPr>
        <w:t xml:space="preserve"> need a paragraph marker before verse 1 of any chapter. </w:t>
      </w:r>
    </w:p>
    <w:p w14:paraId="26DF902F" w14:textId="77777777" w:rsidR="008C071B" w:rsidRPr="008B40B1" w:rsidRDefault="008C071B" w:rsidP="00B20085">
      <w:pPr>
        <w:pStyle w:val="ListBullet"/>
        <w:rPr>
          <w:lang w:val="en-AU"/>
        </w:rPr>
      </w:pPr>
      <w:r w:rsidRPr="008B40B1">
        <w:rPr>
          <w:lang w:val="en-AU"/>
        </w:rPr>
        <w:t xml:space="preserve">you </w:t>
      </w:r>
      <w:r w:rsidRPr="008B40B1">
        <w:rPr>
          <w:b/>
          <w:bCs/>
          <w:lang w:val="en-AU"/>
        </w:rPr>
        <w:t>always</w:t>
      </w:r>
      <w:r w:rsidRPr="008B40B1">
        <w:rPr>
          <w:lang w:val="en-AU"/>
        </w:rPr>
        <w:t xml:space="preserve"> need a paragraph after any 'section head' or 'parallel passage heading'. </w:t>
      </w:r>
    </w:p>
    <w:p w14:paraId="69AB1BF6" w14:textId="77777777" w:rsidR="008C071B" w:rsidRPr="008B40B1" w:rsidRDefault="008C071B" w:rsidP="008B40B1">
      <w:pPr>
        <w:pStyle w:val="Heading4"/>
        <w:rPr>
          <w:lang w:eastAsia="en-AU"/>
        </w:rPr>
      </w:pPr>
      <w:r w:rsidRPr="008B40B1">
        <w:rPr>
          <w:lang w:eastAsia="en-AU"/>
        </w:rPr>
        <w:t>Other common markers</w:t>
      </w:r>
    </w:p>
    <w:p w14:paraId="645C91BE" w14:textId="77777777" w:rsidR="008C071B" w:rsidRPr="008B40B1" w:rsidRDefault="008C071B" w:rsidP="00B20085">
      <w:pPr>
        <w:pStyle w:val="ListBullet"/>
        <w:rPr>
          <w:lang w:val="en-AU"/>
        </w:rPr>
      </w:pPr>
      <w:r w:rsidRPr="008B40B1">
        <w:rPr>
          <w:lang w:val="en-AU"/>
        </w:rPr>
        <w:t>\p standard paragraph</w:t>
      </w:r>
    </w:p>
    <w:p w14:paraId="4E501D02" w14:textId="77777777" w:rsidR="008C071B" w:rsidRPr="008B40B1" w:rsidRDefault="008C071B" w:rsidP="00B20085">
      <w:pPr>
        <w:pStyle w:val="ListBullet"/>
        <w:rPr>
          <w:lang w:val="en-AU"/>
        </w:rPr>
      </w:pPr>
      <w:r w:rsidRPr="008B40B1">
        <w:rPr>
          <w:lang w:val="en-AU"/>
        </w:rPr>
        <w:t xml:space="preserve">\m for a paragraph with no first line indent, </w:t>
      </w:r>
    </w:p>
    <w:p w14:paraId="7275C0A5" w14:textId="77777777" w:rsidR="008C071B" w:rsidRPr="008B40B1" w:rsidRDefault="008C071B" w:rsidP="00B20085">
      <w:pPr>
        <w:pStyle w:val="ListBullet"/>
        <w:rPr>
          <w:lang w:val="en-AU"/>
        </w:rPr>
      </w:pPr>
      <w:r w:rsidRPr="008B40B1">
        <w:rPr>
          <w:lang w:val="en-AU"/>
        </w:rPr>
        <w:t>\</w:t>
      </w:r>
      <w:proofErr w:type="spellStart"/>
      <w:r w:rsidRPr="008B40B1">
        <w:rPr>
          <w:lang w:val="en-AU"/>
        </w:rPr>
        <w:t>nb</w:t>
      </w:r>
      <w:proofErr w:type="spellEnd"/>
      <w:r w:rsidRPr="008B40B1">
        <w:rPr>
          <w:lang w:val="en-AU"/>
        </w:rPr>
        <w:t xml:space="preserve"> paragraph with no break with the previous paragraph</w:t>
      </w:r>
    </w:p>
    <w:p w14:paraId="2A6C81DD" w14:textId="77777777" w:rsidR="008C071B" w:rsidRPr="008B40B1" w:rsidRDefault="008C071B" w:rsidP="00B20085">
      <w:pPr>
        <w:pStyle w:val="ListBullet"/>
        <w:rPr>
          <w:lang w:val="en-AU"/>
        </w:rPr>
      </w:pPr>
      <w:r w:rsidRPr="008B40B1">
        <w:rPr>
          <w:lang w:val="en-AU"/>
        </w:rPr>
        <w:t xml:space="preserve">\pi where all the paragraph is indented, </w:t>
      </w:r>
    </w:p>
    <w:p w14:paraId="1FBEC1F2" w14:textId="77777777" w:rsidR="008C071B" w:rsidRPr="008B40B1" w:rsidRDefault="008C071B" w:rsidP="00B20085">
      <w:pPr>
        <w:pStyle w:val="ListBullet"/>
        <w:rPr>
          <w:lang w:val="en-AU"/>
        </w:rPr>
      </w:pPr>
      <w:r w:rsidRPr="008B40B1">
        <w:rPr>
          <w:lang w:val="en-AU"/>
        </w:rPr>
        <w:t xml:space="preserve">\q1 or \q2 for indented quotes or poetry. </w:t>
      </w:r>
    </w:p>
    <w:p w14:paraId="74231F67" w14:textId="77777777" w:rsidR="008C071B" w:rsidRPr="008B40B1" w:rsidRDefault="008C071B" w:rsidP="0026589B">
      <w:pPr>
        <w:pStyle w:val="BodyText"/>
        <w:rPr>
          <w:lang w:val="en-AU" w:eastAsia="en-AU"/>
        </w:rPr>
      </w:pPr>
    </w:p>
    <w:p w14:paraId="02789EFE" w14:textId="6A8437C5" w:rsidR="008C071B" w:rsidRPr="008B40B1" w:rsidRDefault="008C071B" w:rsidP="005C4AAC">
      <w:pPr>
        <w:pStyle w:val="Heading2"/>
        <w:rPr>
          <w:lang w:val="en-AU"/>
        </w:rPr>
      </w:pPr>
      <w:r w:rsidRPr="008B40B1">
        <w:rPr>
          <w:lang w:val="en-AU"/>
        </w:rPr>
        <w:t>1.4.1</w:t>
      </w:r>
      <w:r w:rsidR="00D36220" w:rsidRPr="008B40B1">
        <w:rPr>
          <w:lang w:val="en-AU"/>
        </w:rPr>
        <w:t xml:space="preserve"> </w:t>
      </w:r>
      <w:r w:rsidRPr="008B40B1">
        <w:rPr>
          <w:lang w:val="en-AU"/>
        </w:rPr>
        <w:t>Basic Checks (cv/markers)</w:t>
      </w:r>
    </w:p>
    <w:p w14:paraId="68783164" w14:textId="71D01BDF" w:rsidR="008C071B" w:rsidRPr="008B40B1" w:rsidRDefault="00926804" w:rsidP="00B20085">
      <w:pPr>
        <w:pStyle w:val="ListBullet"/>
        <w:rPr>
          <w:lang w:val="en-AU"/>
        </w:rPr>
      </w:pPr>
      <w:r w:rsidRPr="008B40B1">
        <w:rPr>
          <w:lang w:val="en-AU"/>
        </w:rPr>
        <w:t xml:space="preserve">Click </w:t>
      </w:r>
      <w:r w:rsidRPr="008B40B1">
        <w:rPr>
          <w:rStyle w:val="UserInterface"/>
          <w:rFonts w:ascii="Calibri" w:hAnsi="Calibri" w:cs="Calibri"/>
          <w:lang w:val="en-AU"/>
        </w:rPr>
        <w:t>≡</w:t>
      </w:r>
      <w:r w:rsidRPr="008B40B1">
        <w:rPr>
          <w:rStyle w:val="UserInterface"/>
          <w:lang w:val="en-AU"/>
        </w:rPr>
        <w:t xml:space="preserve"> project menu, </w:t>
      </w:r>
      <w:r w:rsidRPr="008B40B1">
        <w:rPr>
          <w:lang w:val="en-AU"/>
        </w:rPr>
        <w:t xml:space="preserve">under </w:t>
      </w:r>
      <w:r w:rsidRPr="008B40B1">
        <w:rPr>
          <w:rStyle w:val="UserInterface"/>
          <w:lang w:val="en-AU"/>
        </w:rPr>
        <w:t>Tools</w:t>
      </w:r>
      <w:r w:rsidR="008C071B" w:rsidRPr="008B40B1">
        <w:rPr>
          <w:lang w:val="en-AU"/>
        </w:rPr>
        <w:t xml:space="preserve"> menu, &gt; '</w:t>
      </w:r>
      <w:r w:rsidR="008C071B" w:rsidRPr="008B40B1">
        <w:rPr>
          <w:rStyle w:val="UserInterface"/>
          <w:lang w:val="en-AU"/>
        </w:rPr>
        <w:t>Run Basic Checks</w:t>
      </w:r>
      <w:r w:rsidR="00721777">
        <w:rPr>
          <w:lang w:val="en-AU"/>
        </w:rPr>
        <w:t xml:space="preserve">' </w:t>
      </w:r>
      <w:r w:rsidR="008C071B" w:rsidRPr="008B40B1">
        <w:rPr>
          <w:lang w:val="en-AU"/>
        </w:rPr>
        <w:t xml:space="preserve"> </w:t>
      </w:r>
    </w:p>
    <w:p w14:paraId="660BAF3B" w14:textId="77777777" w:rsidR="008C071B" w:rsidRPr="008B40B1" w:rsidRDefault="008C071B" w:rsidP="00B20085">
      <w:pPr>
        <w:pStyle w:val="ListBullet"/>
        <w:rPr>
          <w:lang w:val="en-AU"/>
        </w:rPr>
      </w:pPr>
      <w:r w:rsidRPr="008B40B1">
        <w:rPr>
          <w:lang w:val="en-AU"/>
        </w:rPr>
        <w:t xml:space="preserve">Choose desired checks e.g. </w:t>
      </w:r>
      <w:r w:rsidRPr="008B40B1">
        <w:rPr>
          <w:rStyle w:val="UserInterface"/>
          <w:lang w:val="en-AU"/>
        </w:rPr>
        <w:t>chapter/verse numbers</w:t>
      </w:r>
      <w:r w:rsidRPr="008B40B1">
        <w:rPr>
          <w:lang w:val="en-AU"/>
        </w:rPr>
        <w:t xml:space="preserve"> and </w:t>
      </w:r>
      <w:r w:rsidRPr="008B40B1">
        <w:rPr>
          <w:rStyle w:val="UserInterface"/>
          <w:lang w:val="en-AU"/>
        </w:rPr>
        <w:t>markers</w:t>
      </w:r>
      <w:r w:rsidRPr="008B40B1">
        <w:rPr>
          <w:lang w:val="en-AU"/>
        </w:rPr>
        <w:t xml:space="preserve">. </w:t>
      </w:r>
    </w:p>
    <w:p w14:paraId="694E5C79" w14:textId="77777777" w:rsidR="008C071B" w:rsidRPr="008B40B1" w:rsidRDefault="008C071B" w:rsidP="00B20085">
      <w:pPr>
        <w:pStyle w:val="ListBullet"/>
        <w:rPr>
          <w:lang w:val="en-AU"/>
        </w:rPr>
      </w:pPr>
      <w:r w:rsidRPr="008B40B1">
        <w:rPr>
          <w:lang w:val="en-AU"/>
        </w:rPr>
        <w:t xml:space="preserve">Click </w:t>
      </w:r>
      <w:r w:rsidRPr="008B40B1">
        <w:rPr>
          <w:rStyle w:val="UserInterface"/>
          <w:lang w:val="en-AU"/>
        </w:rPr>
        <w:t>OK</w:t>
      </w:r>
    </w:p>
    <w:p w14:paraId="7E3E7953" w14:textId="77777777" w:rsidR="008C071B" w:rsidRPr="008B40B1" w:rsidRDefault="008C071B" w:rsidP="00B20085">
      <w:pPr>
        <w:pStyle w:val="ListBullet"/>
        <w:rPr>
          <w:lang w:val="en-AU"/>
        </w:rPr>
      </w:pPr>
      <w:r w:rsidRPr="008B40B1">
        <w:rPr>
          <w:lang w:val="en-AU"/>
        </w:rPr>
        <w:t>Correct errors in the list as needed</w:t>
      </w:r>
    </w:p>
    <w:p w14:paraId="3DC17085" w14:textId="77777777" w:rsidR="008C071B" w:rsidRPr="008B40B1" w:rsidRDefault="008C071B" w:rsidP="00B20085">
      <w:pPr>
        <w:pStyle w:val="ListBullet"/>
        <w:rPr>
          <w:lang w:val="en-AU"/>
        </w:rPr>
      </w:pPr>
      <w:r w:rsidRPr="008B40B1">
        <w:rPr>
          <w:lang w:val="en-AU"/>
        </w:rPr>
        <w:t>Verse missing – check \v and space before the number</w:t>
      </w:r>
    </w:p>
    <w:p w14:paraId="41067276" w14:textId="77777777" w:rsidR="008C071B" w:rsidRPr="008B40B1" w:rsidRDefault="008C071B" w:rsidP="00B20085">
      <w:pPr>
        <w:pStyle w:val="ListBullet"/>
        <w:rPr>
          <w:lang w:val="en-AU"/>
        </w:rPr>
      </w:pPr>
      <w:r w:rsidRPr="008B40B1">
        <w:rPr>
          <w:lang w:val="en-AU"/>
        </w:rPr>
        <w:t>Duplicated verse – often space between digits</w:t>
      </w:r>
    </w:p>
    <w:p w14:paraId="2F61F208" w14:textId="77777777" w:rsidR="008C071B" w:rsidRPr="008B40B1" w:rsidRDefault="008C071B" w:rsidP="00B20085">
      <w:pPr>
        <w:pStyle w:val="ListBullet"/>
        <w:rPr>
          <w:lang w:val="en-AU"/>
        </w:rPr>
      </w:pPr>
      <w:r w:rsidRPr="008B40B1">
        <w:rPr>
          <w:lang w:val="en-AU"/>
        </w:rPr>
        <w:t>Unknown marker – check name of marker</w:t>
      </w:r>
    </w:p>
    <w:p w14:paraId="5B8EFC97" w14:textId="77777777" w:rsidR="008C071B" w:rsidRPr="008B40B1" w:rsidRDefault="008C071B" w:rsidP="00B20085">
      <w:pPr>
        <w:pStyle w:val="ListBullet"/>
        <w:rPr>
          <w:lang w:val="en-AU"/>
        </w:rPr>
      </w:pPr>
      <w:r w:rsidRPr="008B40B1">
        <w:rPr>
          <w:rStyle w:val="UserInterface"/>
          <w:lang w:val="en-AU"/>
        </w:rPr>
        <w:t>Rerun</w:t>
      </w:r>
      <w:r w:rsidRPr="008B40B1">
        <w:rPr>
          <w:lang w:val="en-AU"/>
        </w:rPr>
        <w:t xml:space="preserve"> check to be sure error is corrected</w:t>
      </w:r>
    </w:p>
    <w:p w14:paraId="177D04F9" w14:textId="77777777" w:rsidR="008C071B" w:rsidRPr="008B40B1" w:rsidRDefault="008C071B" w:rsidP="0026589B">
      <w:pPr>
        <w:pStyle w:val="BodyText"/>
        <w:rPr>
          <w:lang w:val="en-AU" w:eastAsia="en-AU"/>
        </w:rPr>
      </w:pPr>
    </w:p>
    <w:p w14:paraId="32348F50" w14:textId="103DBD52" w:rsidR="008C071B" w:rsidRPr="008B40B1" w:rsidRDefault="008C071B" w:rsidP="005C4AAC">
      <w:pPr>
        <w:pStyle w:val="Heading2"/>
        <w:rPr>
          <w:lang w:val="en-AU"/>
        </w:rPr>
      </w:pPr>
      <w:r w:rsidRPr="008B40B1">
        <w:rPr>
          <w:lang w:val="en-AU"/>
        </w:rPr>
        <w:lastRenderedPageBreak/>
        <w:t>1.4.2</w:t>
      </w:r>
      <w:r w:rsidR="00D36220" w:rsidRPr="008B40B1">
        <w:rPr>
          <w:lang w:val="en-AU"/>
        </w:rPr>
        <w:t xml:space="preserve"> </w:t>
      </w:r>
      <w:r w:rsidRPr="008B40B1">
        <w:rPr>
          <w:lang w:val="en-AU"/>
        </w:rPr>
        <w:t>Basic Checks: Incomplete Books</w:t>
      </w:r>
    </w:p>
    <w:p w14:paraId="256AB526" w14:textId="77777777" w:rsidR="008C071B" w:rsidRPr="008B40B1" w:rsidRDefault="008C071B" w:rsidP="0026589B">
      <w:pPr>
        <w:pStyle w:val="BodyText"/>
        <w:rPr>
          <w:lang w:val="en-AU" w:eastAsia="en-AU"/>
        </w:rPr>
      </w:pPr>
      <w:r w:rsidRPr="008B40B1">
        <w:rPr>
          <w:lang w:val="en-AU" w:eastAsia="en-AU"/>
        </w:rPr>
        <w:t xml:space="preserve">You can start using the basic check in Paratext very early. Run basic checks (see above). </w:t>
      </w:r>
    </w:p>
    <w:p w14:paraId="09B4386B" w14:textId="77777777" w:rsidR="008C071B" w:rsidRPr="008B40B1" w:rsidRDefault="008C071B" w:rsidP="0026589B">
      <w:pPr>
        <w:pStyle w:val="BodyText"/>
        <w:rPr>
          <w:lang w:val="en-AU" w:eastAsia="en-AU"/>
        </w:rPr>
      </w:pPr>
      <w:r w:rsidRPr="008B40B1">
        <w:rPr>
          <w:lang w:val="en-AU" w:eastAsia="en-AU"/>
        </w:rPr>
        <w:t>Ignore any errors about missing verses if they have not been translated.</w:t>
      </w:r>
    </w:p>
    <w:p w14:paraId="61E50A88" w14:textId="77777777" w:rsidR="008C071B" w:rsidRPr="008B40B1" w:rsidRDefault="008C071B" w:rsidP="0026589B">
      <w:pPr>
        <w:pStyle w:val="BodyText"/>
        <w:rPr>
          <w:lang w:val="en-AU" w:eastAsia="en-AU"/>
        </w:rPr>
      </w:pPr>
      <w:r w:rsidRPr="008B40B1">
        <w:rPr>
          <w:lang w:val="en-AU" w:eastAsia="en-AU"/>
        </w:rPr>
        <w:t>Marker cannot occur here – check for an earlier invalid marker</w:t>
      </w:r>
    </w:p>
    <w:p w14:paraId="2AD1DCF2" w14:textId="77777777" w:rsidR="008C071B" w:rsidRPr="008B40B1" w:rsidRDefault="008C071B" w:rsidP="0026589B">
      <w:pPr>
        <w:pStyle w:val="BodyText"/>
        <w:rPr>
          <w:lang w:val="en-AU" w:eastAsia="en-AU"/>
        </w:rPr>
      </w:pPr>
      <w:r w:rsidRPr="008B40B1">
        <w:rPr>
          <w:lang w:val="en-AU" w:eastAsia="en-AU"/>
        </w:rPr>
        <w:t>Verse number in the heading – check for missing paragraph marker after heading</w:t>
      </w:r>
    </w:p>
    <w:p w14:paraId="78DA1EC6" w14:textId="77777777" w:rsidR="008C071B" w:rsidRPr="008B40B1" w:rsidRDefault="008C071B" w:rsidP="0026589B">
      <w:pPr>
        <w:rPr>
          <w:lang w:val="en-AU" w:eastAsia="en-AU"/>
        </w:rPr>
      </w:pPr>
    </w:p>
    <w:p w14:paraId="62DB8505" w14:textId="00F4CDCB" w:rsidR="008C071B" w:rsidRPr="008B40B1" w:rsidRDefault="008C071B" w:rsidP="005C4AAC">
      <w:pPr>
        <w:pStyle w:val="Heading2"/>
        <w:rPr>
          <w:lang w:val="en-AU"/>
        </w:rPr>
      </w:pPr>
      <w:r w:rsidRPr="008B40B1">
        <w:rPr>
          <w:lang w:val="en-AU"/>
        </w:rPr>
        <w:t>1.5</w:t>
      </w:r>
      <w:r w:rsidR="00D36220" w:rsidRPr="008B40B1">
        <w:rPr>
          <w:lang w:val="en-AU"/>
        </w:rPr>
        <w:t xml:space="preserve"> </w:t>
      </w:r>
      <w:r w:rsidRPr="008B40B1">
        <w:rPr>
          <w:lang w:val="en-AU"/>
        </w:rPr>
        <w:t>Marking Tasks as Complete</w:t>
      </w:r>
    </w:p>
    <w:p w14:paraId="1A8AEAA8" w14:textId="77777777" w:rsidR="008C071B" w:rsidRPr="008B40B1" w:rsidRDefault="008C071B" w:rsidP="005C4AAC">
      <w:pPr>
        <w:pStyle w:val="Heading3"/>
        <w:rPr>
          <w:lang w:eastAsia="en-AU"/>
        </w:rPr>
      </w:pPr>
      <w:r w:rsidRPr="008B40B1">
        <w:rPr>
          <w:noProof/>
          <w:lang w:val="en-US"/>
        </w:rPr>
        <w:drawing>
          <wp:anchor distT="0" distB="0" distL="114300" distR="114300" simplePos="0" relativeHeight="251664384" behindDoc="0" locked="0" layoutInCell="1" allowOverlap="1" wp14:anchorId="779CBBF8" wp14:editId="52E41C38">
            <wp:simplePos x="0" y="0"/>
            <wp:positionH relativeFrom="column">
              <wp:posOffset>2312035</wp:posOffset>
            </wp:positionH>
            <wp:positionV relativeFrom="paragraph">
              <wp:posOffset>52899</wp:posOffset>
            </wp:positionV>
            <wp:extent cx="419100" cy="295275"/>
            <wp:effectExtent l="0" t="0" r="0"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19100" cy="295275"/>
                    </a:xfrm>
                    <a:prstGeom prst="rect">
                      <a:avLst/>
                    </a:prstGeom>
                  </pic:spPr>
                </pic:pic>
              </a:graphicData>
            </a:graphic>
          </wp:anchor>
        </w:drawing>
      </w:r>
      <w:r w:rsidRPr="008B40B1">
        <w:rPr>
          <w:lang w:eastAsia="en-AU"/>
        </w:rPr>
        <w:t>Open Assignments and progress</w:t>
      </w:r>
    </w:p>
    <w:p w14:paraId="5E5900B4" w14:textId="77777777" w:rsidR="008C071B" w:rsidRPr="008B40B1" w:rsidRDefault="008C071B" w:rsidP="0026589B">
      <w:pPr>
        <w:pStyle w:val="BodyText"/>
        <w:rPr>
          <w:lang w:val="en-AU" w:eastAsia="en-AU"/>
        </w:rPr>
      </w:pPr>
      <w:r w:rsidRPr="008B40B1">
        <w:rPr>
          <w:lang w:val="en-AU" w:eastAsia="en-AU"/>
        </w:rPr>
        <w:t xml:space="preserve">Click on the blue button. </w:t>
      </w:r>
    </w:p>
    <w:p w14:paraId="177CD2C8" w14:textId="77777777" w:rsidR="008C071B" w:rsidRPr="008B40B1" w:rsidRDefault="008C071B" w:rsidP="005C4AAC">
      <w:pPr>
        <w:pStyle w:val="Heading3"/>
        <w:rPr>
          <w:lang w:eastAsia="en-AU"/>
        </w:rPr>
      </w:pPr>
      <w:r w:rsidRPr="008B40B1">
        <w:rPr>
          <w:lang w:eastAsia="en-AU"/>
        </w:rPr>
        <w:t>Mark tasks as complete</w:t>
      </w:r>
    </w:p>
    <w:p w14:paraId="2AAF10E2" w14:textId="3430316C" w:rsidR="008C071B" w:rsidRDefault="008C071B" w:rsidP="0026589B">
      <w:pPr>
        <w:pStyle w:val="BodyText"/>
        <w:rPr>
          <w:lang w:val="en-AU" w:eastAsia="en-AU"/>
        </w:rPr>
      </w:pPr>
      <w:r w:rsidRPr="008B40B1">
        <w:rPr>
          <w:lang w:val="en-AU" w:eastAsia="en-AU"/>
        </w:rPr>
        <w:t xml:space="preserve">Mark </w:t>
      </w:r>
      <w:r w:rsidRPr="008B40B1">
        <w:rPr>
          <w:rStyle w:val="UserInterface"/>
          <w:lang w:val="en-AU"/>
        </w:rPr>
        <w:t>project</w:t>
      </w:r>
      <w:r w:rsidRPr="008B40B1">
        <w:rPr>
          <w:lang w:val="en-AU" w:eastAsia="en-AU"/>
        </w:rPr>
        <w:t xml:space="preserve"> task or </w:t>
      </w:r>
      <w:r w:rsidRPr="008B40B1">
        <w:rPr>
          <w:rStyle w:val="UserInterface"/>
          <w:lang w:val="en-AU"/>
        </w:rPr>
        <w:t>book</w:t>
      </w:r>
      <w:r w:rsidRPr="008B40B1">
        <w:rPr>
          <w:lang w:val="en-AU" w:eastAsia="en-AU"/>
        </w:rPr>
        <w:t xml:space="preserve"> task as complete – click the check box</w:t>
      </w:r>
    </w:p>
    <w:p w14:paraId="37E4C0CB" w14:textId="76FDED02" w:rsidR="00721777" w:rsidRPr="008B40B1" w:rsidRDefault="00721777" w:rsidP="0026589B">
      <w:pPr>
        <w:pStyle w:val="BodyText"/>
        <w:rPr>
          <w:lang w:val="en-AU" w:eastAsia="en-AU"/>
        </w:rPr>
      </w:pPr>
      <w:r w:rsidRPr="008B40B1">
        <w:rPr>
          <w:noProof/>
          <w:lang w:val="en-US"/>
        </w:rPr>
        <w:drawing>
          <wp:inline distT="0" distB="0" distL="0" distR="0" wp14:anchorId="067A52C0" wp14:editId="1DC54E51">
            <wp:extent cx="2586990" cy="739140"/>
            <wp:effectExtent l="0" t="0" r="3810" b="3810"/>
            <wp:docPr id="6" name="Picture 5"/>
            <wp:cNvGraphicFramePr/>
            <a:graphic xmlns:a="http://schemas.openxmlformats.org/drawingml/2006/main">
              <a:graphicData uri="http://schemas.openxmlformats.org/drawingml/2006/picture">
                <pic:pic xmlns:pic="http://schemas.openxmlformats.org/drawingml/2006/picture">
                  <pic:nvPicPr>
                    <pic:cNvPr id="6" name="Picture 5"/>
                    <pic:cNvPicPr/>
                  </pic:nvPicPr>
                  <pic:blipFill rotWithShape="1">
                    <a:blip r:embed="rId31" cstate="print">
                      <a:extLst>
                        <a:ext uri="{28A0092B-C50C-407E-A947-70E740481C1C}">
                          <a14:useLocalDpi xmlns:a14="http://schemas.microsoft.com/office/drawing/2010/main" val="0"/>
                        </a:ext>
                      </a:extLst>
                    </a:blip>
                    <a:srcRect t="25981" b="14150"/>
                    <a:stretch/>
                  </pic:blipFill>
                  <pic:spPr bwMode="auto">
                    <a:xfrm>
                      <a:off x="0" y="0"/>
                      <a:ext cx="2586990" cy="739140"/>
                    </a:xfrm>
                    <a:prstGeom prst="rect">
                      <a:avLst/>
                    </a:prstGeom>
                    <a:ln>
                      <a:noFill/>
                    </a:ln>
                    <a:extLst>
                      <a:ext uri="{53640926-AAD7-44D8-BBD7-CCE9431645EC}">
                        <a14:shadowObscured xmlns:a14="http://schemas.microsoft.com/office/drawing/2010/main"/>
                      </a:ext>
                    </a:extLst>
                  </pic:spPr>
                </pic:pic>
              </a:graphicData>
            </a:graphic>
          </wp:inline>
        </w:drawing>
      </w:r>
    </w:p>
    <w:p w14:paraId="192779DB" w14:textId="0802D483" w:rsidR="008C071B" w:rsidRDefault="008C071B" w:rsidP="0026589B">
      <w:pPr>
        <w:pStyle w:val="BodyText"/>
        <w:rPr>
          <w:lang w:val="en-AU" w:eastAsia="en-AU"/>
        </w:rPr>
      </w:pPr>
      <w:r w:rsidRPr="008B40B1">
        <w:rPr>
          <w:lang w:val="en-AU" w:eastAsia="en-AU"/>
        </w:rPr>
        <w:t xml:space="preserve">Mark </w:t>
      </w:r>
      <w:r w:rsidRPr="008B40B1">
        <w:rPr>
          <w:rStyle w:val="UserInterface"/>
          <w:lang w:val="en-AU"/>
        </w:rPr>
        <w:t>chapter</w:t>
      </w:r>
      <w:r w:rsidRPr="008B40B1">
        <w:rPr>
          <w:lang w:val="en-AU" w:eastAsia="en-AU"/>
        </w:rPr>
        <w:t xml:space="preserve"> task as complete – click blue </w:t>
      </w:r>
      <w:r w:rsidRPr="008B40B1">
        <w:rPr>
          <w:rStyle w:val="UserInterface"/>
          <w:lang w:val="en-AU"/>
        </w:rPr>
        <w:t>+</w:t>
      </w:r>
      <w:r w:rsidRPr="008B40B1">
        <w:rPr>
          <w:lang w:val="en-AU" w:eastAsia="en-AU"/>
        </w:rPr>
        <w:t xml:space="preserve"> or unmark – click blue </w:t>
      </w:r>
      <w:r w:rsidRPr="008B40B1">
        <w:rPr>
          <w:rStyle w:val="UserInterface"/>
          <w:lang w:val="en-AU"/>
        </w:rPr>
        <w:t>–</w:t>
      </w:r>
      <w:r w:rsidRPr="008B40B1">
        <w:rPr>
          <w:lang w:val="en-AU" w:eastAsia="en-AU"/>
        </w:rPr>
        <w:t xml:space="preserve"> </w:t>
      </w:r>
    </w:p>
    <w:p w14:paraId="6F9F6700" w14:textId="3A6C65CC" w:rsidR="00721777" w:rsidRPr="008B40B1" w:rsidRDefault="00721777" w:rsidP="0026589B">
      <w:pPr>
        <w:pStyle w:val="BodyText"/>
        <w:rPr>
          <w:lang w:val="en-AU" w:eastAsia="en-AU"/>
        </w:rPr>
      </w:pPr>
      <w:r w:rsidRPr="008B40B1">
        <w:rPr>
          <w:noProof/>
          <w:lang w:val="en-US"/>
        </w:rPr>
        <w:drawing>
          <wp:inline distT="0" distB="0" distL="0" distR="0" wp14:anchorId="6B8A13E1" wp14:editId="2B299799">
            <wp:extent cx="1670685" cy="1345565"/>
            <wp:effectExtent l="0" t="0" r="5715" b="6985"/>
            <wp:docPr id="3" name="Picture 4" descr="Marking-Tasks-complete-Translators-Scen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Marking-Tasks-complete-Translators-Scene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670685" cy="1345565"/>
                    </a:xfrm>
                    <a:prstGeom prst="rect">
                      <a:avLst/>
                    </a:prstGeom>
                    <a:noFill/>
                    <a:ln>
                      <a:noFill/>
                    </a:ln>
                    <a:extLst/>
                  </pic:spPr>
                </pic:pic>
              </a:graphicData>
            </a:graphic>
          </wp:inline>
        </w:drawing>
      </w:r>
    </w:p>
    <w:p w14:paraId="6B5472A6" w14:textId="77777777" w:rsidR="008C071B" w:rsidRPr="008B40B1" w:rsidRDefault="008C071B" w:rsidP="0026589B">
      <w:pPr>
        <w:pStyle w:val="BodyText"/>
        <w:rPr>
          <w:lang w:val="en-AU" w:eastAsia="en-AU"/>
        </w:rPr>
      </w:pPr>
      <w:r w:rsidRPr="008B40B1">
        <w:rPr>
          <w:lang w:val="en-AU" w:eastAsia="en-AU"/>
        </w:rPr>
        <w:t xml:space="preserve">For more </w:t>
      </w:r>
      <w:proofErr w:type="gramStart"/>
      <w:r w:rsidRPr="008B40B1">
        <w:rPr>
          <w:lang w:val="en-AU" w:eastAsia="en-AU"/>
        </w:rPr>
        <w:t>control</w:t>
      </w:r>
      <w:proofErr w:type="gramEnd"/>
      <w:r w:rsidRPr="008B40B1">
        <w:rPr>
          <w:lang w:val="en-AU" w:eastAsia="en-AU"/>
        </w:rPr>
        <w:t xml:space="preserve"> click </w:t>
      </w:r>
      <w:r w:rsidRPr="008B40B1">
        <w:rPr>
          <w:u w:val="single"/>
          <w:lang w:val="en-AU" w:eastAsia="en-AU"/>
        </w:rPr>
        <w:t xml:space="preserve">none </w:t>
      </w:r>
      <w:r w:rsidRPr="008B40B1">
        <w:rPr>
          <w:lang w:val="en-AU" w:eastAsia="en-AU"/>
        </w:rPr>
        <w:t xml:space="preserve">(or chapter numbers), click the chapter numbers &gt; </w:t>
      </w:r>
      <w:r w:rsidRPr="008B40B1">
        <w:rPr>
          <w:rStyle w:val="UserInterface"/>
          <w:lang w:val="en-AU"/>
        </w:rPr>
        <w:t>OK</w:t>
      </w:r>
    </w:p>
    <w:p w14:paraId="21BF4530" w14:textId="3C2FDEEF" w:rsidR="008C071B" w:rsidRPr="008B40B1" w:rsidRDefault="008C071B" w:rsidP="005C4AAC">
      <w:pPr>
        <w:pStyle w:val="Heading3"/>
        <w:rPr>
          <w:lang w:eastAsia="en-AU"/>
        </w:rPr>
      </w:pPr>
      <w:r w:rsidRPr="008B40B1">
        <w:rPr>
          <w:lang w:eastAsia="en-AU"/>
        </w:rPr>
        <w:lastRenderedPageBreak/>
        <w:t>Change options</w:t>
      </w:r>
    </w:p>
    <w:p w14:paraId="41CE1815" w14:textId="32190778" w:rsidR="008C071B" w:rsidRDefault="008C071B" w:rsidP="0026589B">
      <w:pPr>
        <w:pStyle w:val="BodyText"/>
        <w:rPr>
          <w:lang w:val="en-AU" w:eastAsia="en-AU"/>
        </w:rPr>
      </w:pPr>
      <w:r w:rsidRPr="008B40B1">
        <w:rPr>
          <w:lang w:val="en-AU" w:eastAsia="en-AU"/>
        </w:rPr>
        <w:t xml:space="preserve">Change options click </w:t>
      </w:r>
      <w:r w:rsidRPr="008B40B1">
        <w:rPr>
          <w:noProof/>
          <w:lang w:val="en-US"/>
        </w:rPr>
        <w:drawing>
          <wp:inline distT="0" distB="0" distL="0" distR="0" wp14:anchorId="3394470B" wp14:editId="5A7650C1">
            <wp:extent cx="285790" cy="26673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5790" cy="266737"/>
                    </a:xfrm>
                    <a:prstGeom prst="rect">
                      <a:avLst/>
                    </a:prstGeom>
                  </pic:spPr>
                </pic:pic>
              </a:graphicData>
            </a:graphic>
          </wp:inline>
        </w:drawing>
      </w:r>
      <w:r w:rsidRPr="008B40B1">
        <w:rPr>
          <w:lang w:val="en-AU" w:eastAsia="en-AU"/>
        </w:rPr>
        <w:t xml:space="preserve"> </w:t>
      </w:r>
      <w:r w:rsidRPr="008B40B1">
        <w:rPr>
          <w:lang w:val="en-AU" w:eastAsia="en-AU"/>
        </w:rPr>
        <w:br/>
        <w:t>(at top right)</w:t>
      </w:r>
    </w:p>
    <w:p w14:paraId="05405978" w14:textId="6600D949" w:rsidR="00721777" w:rsidRPr="008B40B1" w:rsidRDefault="00721777" w:rsidP="0026589B">
      <w:pPr>
        <w:pStyle w:val="BodyText"/>
        <w:rPr>
          <w:lang w:val="en-AU" w:eastAsia="en-AU"/>
        </w:rPr>
      </w:pPr>
      <w:r w:rsidRPr="008B40B1">
        <w:rPr>
          <w:noProof/>
          <w:lang w:val="en-US"/>
        </w:rPr>
        <w:drawing>
          <wp:inline distT="0" distB="0" distL="0" distR="0" wp14:anchorId="32DDF426" wp14:editId="6DAD6F28">
            <wp:extent cx="2409190" cy="983615"/>
            <wp:effectExtent l="0" t="0" r="0" b="6985"/>
            <wp:docPr id="10" name="Picture 6" descr="Marking-Tasks-complete-Translators-Scen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Marking-Tasks-complete-Translators-Scene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409190" cy="983615"/>
                    </a:xfrm>
                    <a:prstGeom prst="rect">
                      <a:avLst/>
                    </a:prstGeom>
                    <a:noFill/>
                    <a:ln>
                      <a:noFill/>
                    </a:ln>
                    <a:extLst/>
                  </pic:spPr>
                </pic:pic>
              </a:graphicData>
            </a:graphic>
          </wp:inline>
        </w:drawing>
      </w:r>
    </w:p>
    <w:p w14:paraId="1A7EA8B6" w14:textId="77777777" w:rsidR="008C071B" w:rsidRPr="008B40B1" w:rsidRDefault="008C071B" w:rsidP="0026589B">
      <w:pPr>
        <w:pStyle w:val="BodyText"/>
        <w:rPr>
          <w:lang w:val="en-AU" w:eastAsia="en-AU"/>
        </w:rPr>
      </w:pPr>
      <w:r w:rsidRPr="008B40B1">
        <w:rPr>
          <w:lang w:val="en-AU" w:eastAsia="en-AU"/>
        </w:rPr>
        <w:t xml:space="preserve">Untick </w:t>
      </w:r>
      <w:r w:rsidRPr="008B40B1">
        <w:rPr>
          <w:rStyle w:val="UserInterface"/>
          <w:lang w:val="en-AU"/>
        </w:rPr>
        <w:t xml:space="preserve">Hide completed… </w:t>
      </w:r>
      <w:r w:rsidRPr="008B40B1">
        <w:rPr>
          <w:lang w:val="en-AU"/>
        </w:rPr>
        <w:t xml:space="preserve">&gt; </w:t>
      </w:r>
      <w:r w:rsidRPr="008B40B1">
        <w:rPr>
          <w:rStyle w:val="UserInterface"/>
          <w:lang w:val="en-AU"/>
        </w:rPr>
        <w:t>OK</w:t>
      </w:r>
    </w:p>
    <w:p w14:paraId="081B01BF" w14:textId="77777777" w:rsidR="008C071B" w:rsidRPr="008B40B1" w:rsidRDefault="008C071B" w:rsidP="005C4AAC">
      <w:pPr>
        <w:pStyle w:val="Heading3"/>
        <w:rPr>
          <w:lang w:eastAsia="en-AU"/>
        </w:rPr>
      </w:pPr>
      <w:r w:rsidRPr="008B40B1">
        <w:rPr>
          <w:lang w:eastAsia="en-AU"/>
        </w:rPr>
        <w:t xml:space="preserve">Useful links: </w:t>
      </w:r>
    </w:p>
    <w:p w14:paraId="0F1EB5A3" w14:textId="77777777" w:rsidR="008C071B" w:rsidRPr="008B40B1" w:rsidRDefault="008C071B" w:rsidP="0026589B">
      <w:pPr>
        <w:pStyle w:val="BodyText"/>
        <w:rPr>
          <w:lang w:val="en-AU" w:eastAsia="en-AU"/>
        </w:rPr>
      </w:pPr>
      <w:proofErr w:type="spellStart"/>
      <w:r w:rsidRPr="008B40B1">
        <w:rPr>
          <w:lang w:val="en-AU" w:eastAsia="en-AU"/>
        </w:rPr>
        <w:t>Prev</w:t>
      </w:r>
      <w:proofErr w:type="spellEnd"/>
      <w:r w:rsidRPr="008B40B1">
        <w:rPr>
          <w:lang w:val="en-AU" w:eastAsia="en-AU"/>
        </w:rPr>
        <w:t xml:space="preserve"> Next, All tasks</w:t>
      </w:r>
    </w:p>
    <w:p w14:paraId="282AD900" w14:textId="77777777" w:rsidR="008C071B" w:rsidRPr="008B40B1" w:rsidRDefault="008C071B" w:rsidP="005C4AAC">
      <w:pPr>
        <w:pStyle w:val="Heading3"/>
        <w:rPr>
          <w:lang w:eastAsia="en-AU"/>
        </w:rPr>
      </w:pPr>
      <w:r w:rsidRPr="008B40B1">
        <w:rPr>
          <w:lang w:eastAsia="en-AU"/>
        </w:rPr>
        <w:t>Send/Receive</w:t>
      </w:r>
    </w:p>
    <w:p w14:paraId="0ED3A3FA" w14:textId="77777777" w:rsidR="008C071B" w:rsidRPr="008B40B1" w:rsidRDefault="008C071B" w:rsidP="0026589B">
      <w:pPr>
        <w:pStyle w:val="BodyText"/>
        <w:rPr>
          <w:lang w:val="en-AU" w:eastAsia="en-AU"/>
        </w:rPr>
      </w:pPr>
      <w:r w:rsidRPr="008B40B1">
        <w:rPr>
          <w:lang w:val="en-AU" w:eastAsia="en-AU"/>
        </w:rPr>
        <w:t>Remember to Send/Receive so that other team members receive the progress status information.</w:t>
      </w:r>
    </w:p>
    <w:p w14:paraId="68467287" w14:textId="4DFBDEFC" w:rsidR="008C071B" w:rsidRPr="008B40B1" w:rsidRDefault="008C071B" w:rsidP="005C4AAC">
      <w:pPr>
        <w:pStyle w:val="Heading2"/>
        <w:rPr>
          <w:lang w:val="en-AU"/>
        </w:rPr>
      </w:pPr>
      <w:r w:rsidRPr="008B40B1">
        <w:rPr>
          <w:lang w:val="en-AU"/>
        </w:rPr>
        <w:t>1.6</w:t>
      </w:r>
      <w:r w:rsidR="00D36220" w:rsidRPr="008B40B1">
        <w:rPr>
          <w:lang w:val="en-AU"/>
        </w:rPr>
        <w:t xml:space="preserve"> </w:t>
      </w:r>
      <w:r w:rsidRPr="008B40B1">
        <w:rPr>
          <w:lang w:val="en-AU"/>
        </w:rPr>
        <w:t>S/R (4) What is a Conflict?</w:t>
      </w:r>
    </w:p>
    <w:p w14:paraId="71A49489" w14:textId="77777777" w:rsidR="008C071B" w:rsidRPr="008B40B1" w:rsidRDefault="008C071B" w:rsidP="0026589B">
      <w:pPr>
        <w:pStyle w:val="BodyText"/>
        <w:rPr>
          <w:lang w:val="en-AU" w:eastAsia="en-AU"/>
        </w:rPr>
      </w:pPr>
      <w:r w:rsidRPr="008B40B1">
        <w:rPr>
          <w:lang w:val="en-AU" w:eastAsia="en-AU"/>
        </w:rPr>
        <w:t>A conflict occurs when two or more people edit the text at the same time. Paratext gets confused and does not know which one to keep. It chooses one and adds a conflict note.</w:t>
      </w:r>
    </w:p>
    <w:p w14:paraId="51E33066" w14:textId="77777777" w:rsidR="008C071B" w:rsidRPr="008B40B1" w:rsidRDefault="008C071B" w:rsidP="0026589B">
      <w:pPr>
        <w:pStyle w:val="BodyText"/>
        <w:rPr>
          <w:lang w:val="en-AU" w:eastAsia="en-AU"/>
        </w:rPr>
      </w:pPr>
      <w:r w:rsidRPr="008B40B1">
        <w:rPr>
          <w:lang w:val="en-AU" w:eastAsia="en-AU"/>
        </w:rPr>
        <w:t>It is best to have only one translator edit a text at time.  Other team members should add notes of their suggestions (see later videos on notes).</w:t>
      </w:r>
    </w:p>
    <w:p w14:paraId="13C490CC" w14:textId="5000D84D" w:rsidR="008C071B" w:rsidRPr="008B40B1" w:rsidRDefault="008C071B" w:rsidP="005C4AAC">
      <w:pPr>
        <w:pStyle w:val="Heading2"/>
        <w:rPr>
          <w:lang w:val="en-AU"/>
        </w:rPr>
      </w:pPr>
      <w:r w:rsidRPr="008B40B1">
        <w:rPr>
          <w:lang w:val="en-AU"/>
        </w:rPr>
        <w:t>1.6.1</w:t>
      </w:r>
      <w:r w:rsidR="00D36220" w:rsidRPr="008B40B1">
        <w:rPr>
          <w:lang w:val="en-AU"/>
        </w:rPr>
        <w:t xml:space="preserve"> </w:t>
      </w:r>
      <w:r w:rsidRPr="008B40B1">
        <w:rPr>
          <w:lang w:val="en-AU"/>
        </w:rPr>
        <w:t>S/R (5) Resolving Conflicts</w:t>
      </w:r>
    </w:p>
    <w:p w14:paraId="76F3B07B" w14:textId="77777777" w:rsidR="008C071B" w:rsidRPr="008B40B1" w:rsidRDefault="008C071B" w:rsidP="00B20085">
      <w:pPr>
        <w:pStyle w:val="ListBullet"/>
        <w:rPr>
          <w:lang w:val="en-AU"/>
        </w:rPr>
      </w:pPr>
      <w:r w:rsidRPr="008B40B1">
        <w:rPr>
          <w:lang w:val="en-AU"/>
        </w:rPr>
        <w:t>Do a Send/Receive</w:t>
      </w:r>
    </w:p>
    <w:p w14:paraId="7DC65EBC" w14:textId="77777777" w:rsidR="008C071B" w:rsidRPr="008B40B1" w:rsidRDefault="008C071B" w:rsidP="00B20085">
      <w:pPr>
        <w:pStyle w:val="ListBullet"/>
        <w:rPr>
          <w:lang w:val="en-AU"/>
        </w:rPr>
      </w:pPr>
      <w:r w:rsidRPr="008B40B1">
        <w:rPr>
          <w:lang w:val="en-AU"/>
        </w:rPr>
        <w:t>Click link Open unresolved conflict notes list window.</w:t>
      </w:r>
    </w:p>
    <w:p w14:paraId="3E2D3C79" w14:textId="77777777" w:rsidR="008C071B" w:rsidRPr="008B40B1" w:rsidRDefault="008C071B" w:rsidP="005C4AAC">
      <w:pPr>
        <w:pStyle w:val="Heading3"/>
        <w:rPr>
          <w:lang w:eastAsia="en-AU"/>
        </w:rPr>
      </w:pPr>
      <w:r w:rsidRPr="008B40B1">
        <w:rPr>
          <w:lang w:eastAsia="en-AU"/>
        </w:rPr>
        <w:t>Open note and resolve conflict</w:t>
      </w:r>
    </w:p>
    <w:p w14:paraId="6875B044" w14:textId="77777777" w:rsidR="008C071B" w:rsidRPr="008B40B1" w:rsidRDefault="008C071B" w:rsidP="00B20085">
      <w:pPr>
        <w:pStyle w:val="ListBullet"/>
        <w:rPr>
          <w:lang w:val="en-AU"/>
        </w:rPr>
      </w:pPr>
      <w:r w:rsidRPr="008B40B1">
        <w:rPr>
          <w:rStyle w:val="UserInterface"/>
          <w:lang w:val="en-AU"/>
        </w:rPr>
        <w:t>Open</w:t>
      </w:r>
      <w:r w:rsidRPr="008B40B1">
        <w:rPr>
          <w:lang w:val="en-AU"/>
        </w:rPr>
        <w:t xml:space="preserve"> note</w:t>
      </w:r>
    </w:p>
    <w:p w14:paraId="05F81765" w14:textId="77777777" w:rsidR="008C071B" w:rsidRPr="008B40B1" w:rsidRDefault="008C071B" w:rsidP="00B20085">
      <w:pPr>
        <w:pStyle w:val="ListBullet"/>
        <w:rPr>
          <w:lang w:val="en-AU"/>
        </w:rPr>
      </w:pPr>
      <w:r w:rsidRPr="008B40B1">
        <w:rPr>
          <w:rStyle w:val="UserInterface"/>
          <w:lang w:val="en-AU"/>
        </w:rPr>
        <w:t>Assign</w:t>
      </w:r>
      <w:r w:rsidRPr="008B40B1">
        <w:rPr>
          <w:lang w:val="en-AU"/>
        </w:rPr>
        <w:t xml:space="preserve"> the note to yourself</w:t>
      </w:r>
    </w:p>
    <w:p w14:paraId="19A62661" w14:textId="77777777" w:rsidR="008C071B" w:rsidRPr="008B40B1" w:rsidRDefault="008C071B" w:rsidP="00B20085">
      <w:pPr>
        <w:pStyle w:val="ListBullet"/>
        <w:rPr>
          <w:lang w:val="en-AU"/>
        </w:rPr>
      </w:pPr>
      <w:r w:rsidRPr="008B40B1">
        <w:rPr>
          <w:lang w:val="en-AU"/>
        </w:rPr>
        <w:lastRenderedPageBreak/>
        <w:t xml:space="preserve">Click </w:t>
      </w:r>
      <w:r w:rsidRPr="008B40B1">
        <w:rPr>
          <w:rStyle w:val="UserInterface"/>
          <w:lang w:val="en-AU"/>
        </w:rPr>
        <w:t>OK</w:t>
      </w:r>
    </w:p>
    <w:p w14:paraId="161B22EB" w14:textId="77777777" w:rsidR="008C071B" w:rsidRPr="008B40B1" w:rsidRDefault="008C071B" w:rsidP="00B20085">
      <w:pPr>
        <w:pStyle w:val="ListBullet"/>
        <w:rPr>
          <w:lang w:val="en-AU"/>
        </w:rPr>
      </w:pPr>
      <w:r w:rsidRPr="008B40B1">
        <w:rPr>
          <w:rStyle w:val="UserInterface"/>
          <w:lang w:val="en-AU"/>
        </w:rPr>
        <w:t>Reopen</w:t>
      </w:r>
      <w:r w:rsidRPr="008B40B1">
        <w:rPr>
          <w:lang w:val="en-AU"/>
        </w:rPr>
        <w:t xml:space="preserve"> the note.</w:t>
      </w:r>
    </w:p>
    <w:p w14:paraId="2A175662" w14:textId="77777777" w:rsidR="008C071B" w:rsidRPr="008B40B1" w:rsidRDefault="008C071B" w:rsidP="00B20085">
      <w:pPr>
        <w:pStyle w:val="ListBullet"/>
        <w:rPr>
          <w:lang w:val="en-AU"/>
        </w:rPr>
      </w:pPr>
      <w:r w:rsidRPr="008B40B1">
        <w:rPr>
          <w:lang w:val="en-AU"/>
        </w:rPr>
        <w:t>Dropdown the list at the top</w:t>
      </w:r>
    </w:p>
    <w:p w14:paraId="5C59AC3D" w14:textId="77777777" w:rsidR="008C071B" w:rsidRPr="008B40B1" w:rsidRDefault="008C071B" w:rsidP="00B20085">
      <w:pPr>
        <w:pStyle w:val="ListBullet"/>
        <w:rPr>
          <w:lang w:val="en-AU"/>
        </w:rPr>
      </w:pPr>
      <w:r w:rsidRPr="008B40B1">
        <w:rPr>
          <w:lang w:val="en-AU"/>
        </w:rPr>
        <w:t>Choose as appropriate</w:t>
      </w:r>
    </w:p>
    <w:p w14:paraId="77319AAA" w14:textId="77777777" w:rsidR="008C071B" w:rsidRPr="008B40B1" w:rsidRDefault="008C071B" w:rsidP="00FF0B89">
      <w:pPr>
        <w:pStyle w:val="ListBullet2"/>
        <w:rPr>
          <w:lang w:val="en-AU" w:eastAsia="en-AU"/>
        </w:rPr>
      </w:pPr>
      <w:r w:rsidRPr="008B40B1">
        <w:rPr>
          <w:rStyle w:val="UserInterface"/>
          <w:lang w:val="en-AU"/>
        </w:rPr>
        <w:t>Accept</w:t>
      </w:r>
      <w:r w:rsidRPr="008B40B1">
        <w:rPr>
          <w:lang w:val="en-AU" w:eastAsia="en-AU"/>
        </w:rPr>
        <w:t xml:space="preserve"> the changes Paratext </w:t>
      </w:r>
      <w:r w:rsidRPr="008B40B1">
        <w:rPr>
          <w:rStyle w:val="UserInterface"/>
          <w:lang w:val="en-AU"/>
        </w:rPr>
        <w:t>accepted</w:t>
      </w:r>
      <w:r w:rsidRPr="008B40B1">
        <w:rPr>
          <w:lang w:val="en-AU" w:eastAsia="en-AU"/>
        </w:rPr>
        <w:t xml:space="preserve"> (leave it as is)</w:t>
      </w:r>
    </w:p>
    <w:p w14:paraId="45076B49" w14:textId="77777777" w:rsidR="008C071B" w:rsidRPr="008B40B1" w:rsidRDefault="008C071B" w:rsidP="00FF0B89">
      <w:pPr>
        <w:pStyle w:val="ListBullet2"/>
        <w:rPr>
          <w:lang w:val="en-AU" w:eastAsia="en-AU"/>
        </w:rPr>
      </w:pPr>
      <w:r w:rsidRPr="008B40B1">
        <w:rPr>
          <w:rStyle w:val="UserInterface"/>
          <w:lang w:val="en-AU"/>
        </w:rPr>
        <w:t>Accept</w:t>
      </w:r>
      <w:r w:rsidRPr="008B40B1">
        <w:rPr>
          <w:lang w:val="en-AU" w:eastAsia="en-AU"/>
        </w:rPr>
        <w:t xml:space="preserve"> the changes Paratext </w:t>
      </w:r>
      <w:r w:rsidRPr="008B40B1">
        <w:rPr>
          <w:rStyle w:val="UserInterface"/>
          <w:lang w:val="en-AU"/>
        </w:rPr>
        <w:t>rejected</w:t>
      </w:r>
      <w:r w:rsidRPr="008B40B1">
        <w:rPr>
          <w:lang w:val="en-AU" w:eastAsia="en-AU"/>
        </w:rPr>
        <w:t xml:space="preserve"> (and reject the other change)</w:t>
      </w:r>
    </w:p>
    <w:p w14:paraId="48ABAF5A" w14:textId="77777777" w:rsidR="008C071B" w:rsidRPr="008B40B1" w:rsidRDefault="008C071B" w:rsidP="00FF0B89">
      <w:pPr>
        <w:pStyle w:val="ListBullet2"/>
        <w:rPr>
          <w:lang w:val="en-AU" w:eastAsia="en-AU"/>
        </w:rPr>
      </w:pPr>
      <w:r w:rsidRPr="008B40B1">
        <w:rPr>
          <w:rStyle w:val="UserInterface"/>
          <w:lang w:val="en-AU"/>
        </w:rPr>
        <w:t>Merge</w:t>
      </w:r>
      <w:r w:rsidRPr="008B40B1">
        <w:rPr>
          <w:lang w:val="en-AU" w:eastAsia="en-AU"/>
        </w:rPr>
        <w:t xml:space="preserve"> the changes (accept both changes)</w:t>
      </w:r>
    </w:p>
    <w:p w14:paraId="7D72F5BF" w14:textId="77777777" w:rsidR="008C071B" w:rsidRPr="008B40B1" w:rsidRDefault="008C071B" w:rsidP="00B20085">
      <w:pPr>
        <w:pStyle w:val="ListBullet"/>
        <w:rPr>
          <w:lang w:val="en-AU"/>
        </w:rPr>
      </w:pPr>
      <w:r w:rsidRPr="008B40B1">
        <w:rPr>
          <w:lang w:val="en-AU"/>
        </w:rPr>
        <w:t xml:space="preserve">Click </w:t>
      </w:r>
      <w:r w:rsidRPr="008B40B1">
        <w:rPr>
          <w:rStyle w:val="UserInterface"/>
          <w:lang w:val="en-AU"/>
        </w:rPr>
        <w:t>OK</w:t>
      </w:r>
    </w:p>
    <w:p w14:paraId="3E4A895D" w14:textId="77777777" w:rsidR="008C071B" w:rsidRPr="008B40B1" w:rsidRDefault="008C071B" w:rsidP="0026589B">
      <w:pPr>
        <w:pStyle w:val="BodyText"/>
        <w:rPr>
          <w:lang w:val="en-AU" w:eastAsia="en-AU"/>
        </w:rPr>
      </w:pPr>
      <w:r w:rsidRPr="008B40B1">
        <w:rPr>
          <w:lang w:val="en-AU" w:eastAsia="en-AU"/>
        </w:rPr>
        <w:t>Special warning flag for conflict notes are either at the very beginning of the book or at the verse number.</w:t>
      </w:r>
    </w:p>
    <w:p w14:paraId="4C847AB1" w14:textId="77777777" w:rsidR="008C071B" w:rsidRPr="008B40B1" w:rsidRDefault="008C071B" w:rsidP="00B20085">
      <w:pPr>
        <w:pStyle w:val="ListBullet"/>
        <w:rPr>
          <w:lang w:val="en-AU"/>
        </w:rPr>
      </w:pPr>
      <w:r w:rsidRPr="008B40B1">
        <w:rPr>
          <w:rStyle w:val="UserInterface"/>
          <w:lang w:val="en-AU"/>
        </w:rPr>
        <w:t>Resolve</w:t>
      </w:r>
      <w:r w:rsidRPr="008B40B1">
        <w:rPr>
          <w:lang w:val="en-AU"/>
        </w:rPr>
        <w:t xml:space="preserve"> the note to make the flag go away.</w:t>
      </w:r>
    </w:p>
    <w:p w14:paraId="1163C433" w14:textId="77777777" w:rsidR="008C071B" w:rsidRPr="008B40B1" w:rsidRDefault="008C071B" w:rsidP="005C4AAC">
      <w:pPr>
        <w:pStyle w:val="Heading3"/>
      </w:pPr>
      <w:r w:rsidRPr="008B40B1">
        <w:t>Send/Receive</w:t>
      </w:r>
    </w:p>
    <w:p w14:paraId="3B6AA195" w14:textId="77777777" w:rsidR="008C071B" w:rsidRPr="008B40B1" w:rsidRDefault="008C071B" w:rsidP="00B20085">
      <w:pPr>
        <w:pStyle w:val="ListBullet"/>
        <w:rPr>
          <w:lang w:val="en-AU"/>
        </w:rPr>
      </w:pPr>
      <w:r w:rsidRPr="008B40B1">
        <w:rPr>
          <w:lang w:val="en-AU"/>
        </w:rPr>
        <w:t xml:space="preserve">Do a </w:t>
      </w:r>
      <w:r w:rsidRPr="008B40B1">
        <w:rPr>
          <w:rStyle w:val="UserInterface"/>
          <w:lang w:val="en-AU"/>
        </w:rPr>
        <w:t>Send/Receive</w:t>
      </w:r>
      <w:r w:rsidRPr="008B40B1">
        <w:rPr>
          <w:lang w:val="en-AU"/>
        </w:rPr>
        <w:t xml:space="preserve"> </w:t>
      </w:r>
    </w:p>
    <w:p w14:paraId="04C5AECB" w14:textId="77777777" w:rsidR="008C071B" w:rsidRPr="008B40B1" w:rsidRDefault="008C071B" w:rsidP="005C4AAC">
      <w:pPr>
        <w:pStyle w:val="Heading3"/>
      </w:pPr>
      <w:r w:rsidRPr="008B40B1">
        <w:t>Complex conflicts</w:t>
      </w:r>
    </w:p>
    <w:p w14:paraId="0E374CCA" w14:textId="5891CE76" w:rsidR="008C071B" w:rsidRPr="008B40B1" w:rsidRDefault="008C071B" w:rsidP="00E20ACA">
      <w:pPr>
        <w:pStyle w:val="BodyText"/>
        <w:rPr>
          <w:lang w:val="en-AU" w:eastAsia="en-AU"/>
        </w:rPr>
      </w:pPr>
      <w:r w:rsidRPr="008B40B1">
        <w:rPr>
          <w:lang w:val="en-AU" w:eastAsia="en-AU"/>
        </w:rPr>
        <w:t xml:space="preserve">If there are many conflicts, your administrator may need to </w:t>
      </w:r>
      <w:r w:rsidRPr="008B40B1">
        <w:rPr>
          <w:i/>
          <w:iCs/>
          <w:lang w:val="en-AU" w:eastAsia="en-AU"/>
        </w:rPr>
        <w:t>revert</w:t>
      </w:r>
      <w:r w:rsidRPr="008B40B1">
        <w:rPr>
          <w:lang w:val="en-AU" w:eastAsia="en-AU"/>
        </w:rPr>
        <w:t xml:space="preserve"> the book(s).</w:t>
      </w:r>
      <w:bookmarkStart w:id="0" w:name="_GoBack"/>
      <w:bookmarkEnd w:id="0"/>
    </w:p>
    <w:sectPr w:rsidR="008C071B" w:rsidRPr="008B40B1" w:rsidSect="00BF4DD4">
      <w:footerReference w:type="default" r:id="rId35"/>
      <w:footerReference w:type="first" r:id="rId36"/>
      <w:type w:val="continuous"/>
      <w:pgSz w:w="8392" w:h="11907" w:code="11"/>
      <w:pgMar w:top="709" w:right="709" w:bottom="709" w:left="709" w:header="567" w:footer="720" w:gutter="0"/>
      <w:cols w:sep="1" w:space="567"/>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4E83D9D" w14:textId="77777777" w:rsidR="009D7EBA" w:rsidRDefault="009D7EBA" w:rsidP="000C6752">
      <w:r>
        <w:separator/>
      </w:r>
    </w:p>
  </w:endnote>
  <w:endnote w:type="continuationSeparator" w:id="0">
    <w:p w14:paraId="2CB34E54" w14:textId="77777777" w:rsidR="009D7EBA" w:rsidRDefault="009D7EBA" w:rsidP="000C67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Doulos SIL">
    <w:panose1 w:val="02000500070000020004"/>
    <w:charset w:val="00"/>
    <w:family w:val="auto"/>
    <w:pitch w:val="variable"/>
    <w:sig w:usb0="A00002FF" w:usb1="5200E1FF" w:usb2="02000029" w:usb3="00000000" w:csb0="00000197" w:csb1="00000000"/>
  </w:font>
  <w:font w:name="Tahoma">
    <w:panose1 w:val="020B0604030504040204"/>
    <w:charset w:val="00"/>
    <w:family w:val="swiss"/>
    <w:pitch w:val="variable"/>
    <w:sig w:usb0="E1002EFF" w:usb1="C000605B" w:usb2="00000029" w:usb3="00000000" w:csb0="000101FF" w:csb1="00000000"/>
  </w:font>
  <w:font w:name="Charis SIL Compact">
    <w:panose1 w:val="02000500060000020004"/>
    <w:charset w:val="00"/>
    <w:family w:val="auto"/>
    <w:pitch w:val="variable"/>
    <w:sig w:usb0="A00002FF" w:usb1="5200E1FF" w:usb2="02000029"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4FDFB2" w14:textId="77777777" w:rsidR="00E20ACA" w:rsidRPr="00D407A1" w:rsidRDefault="00E20ACA" w:rsidP="00D407A1">
    <w:pPr>
      <w:pStyle w:val="Footer"/>
      <w:pBdr>
        <w:top w:val="none" w:sz="0" w:space="0" w:color="auto"/>
      </w:pBd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4F69DE" w14:textId="77777777" w:rsidR="00E20ACA" w:rsidRPr="00D407A1" w:rsidRDefault="00E20ACA" w:rsidP="00D407A1">
    <w:pPr>
      <w:pStyle w:val="Footer"/>
      <w:pBdr>
        <w:top w:val="none" w:sz="0" w:space="0" w:color="auto"/>
      </w:pBd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899AC8" w14:textId="77777777" w:rsidR="00E20ACA" w:rsidRPr="00D407A1" w:rsidRDefault="00E20ACA" w:rsidP="00D407A1">
    <w:pPr>
      <w:pStyle w:val="Footer"/>
      <w:pBdr>
        <w:top w:val="none" w:sz="0" w:space="0" w:color="auto"/>
      </w:pBd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1A735F" w14:textId="77777777" w:rsidR="00E20ACA" w:rsidRPr="00D407A1" w:rsidRDefault="00E20ACA" w:rsidP="00D407A1">
    <w:pPr>
      <w:pStyle w:val="Footer"/>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E610E4A" w14:textId="77777777" w:rsidR="009D7EBA" w:rsidRDefault="009D7EBA" w:rsidP="000C6752">
      <w:r>
        <w:separator/>
      </w:r>
    </w:p>
  </w:footnote>
  <w:footnote w:type="continuationSeparator" w:id="0">
    <w:p w14:paraId="5699DB35" w14:textId="77777777" w:rsidR="009D7EBA" w:rsidRDefault="009D7EBA" w:rsidP="000C675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EE0335" w14:textId="73752769" w:rsidR="00E20ACA" w:rsidRDefault="00E20ACA" w:rsidP="00D36220">
    <w:pPr>
      <w:pStyle w:val="Header"/>
      <w:pBdr>
        <w:bottom w:val="none" w:sz="0" w:space="0" w:color="auto"/>
      </w:pBdr>
    </w:pPr>
    <w:r>
      <w:fldChar w:fldCharType="begin"/>
    </w:r>
    <w:r>
      <w:instrText xml:space="preserve"> PAGE   \* MERGEFORMAT </w:instrText>
    </w:r>
    <w:r>
      <w:fldChar w:fldCharType="separate"/>
    </w:r>
    <w:r w:rsidR="00CD7A19">
      <w:rPr>
        <w:noProof/>
      </w:rPr>
      <w:t>34</w:t>
    </w:r>
    <w:r>
      <w:rPr>
        <w:noProof/>
      </w:rPr>
      <w:fldChar w:fldCharType="end"/>
    </w:r>
    <w:r>
      <w:tab/>
    </w:r>
    <w:fldSimple w:instr=" STYLEREF  &quot;Heading 1&quot;  \* MERGEFORMAT ">
      <w:r w:rsidR="00CD7A19">
        <w:rPr>
          <w:noProof/>
        </w:rPr>
        <w:t>Stage One - Draft</w:t>
      </w:r>
    </w:fldSimple>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CE0B3B" w14:textId="292B7289" w:rsidR="00E20ACA" w:rsidRPr="00D407A1" w:rsidRDefault="00E20ACA" w:rsidP="00D36220">
    <w:pPr>
      <w:pStyle w:val="Header"/>
      <w:pBdr>
        <w:bottom w:val="none" w:sz="0" w:space="0" w:color="auto"/>
      </w:pBdr>
    </w:pPr>
    <w:fldSimple w:instr=" STYLEREF  &quot;Heading 1&quot;  \* MERGEFORMAT ">
      <w:r w:rsidR="00CD7A19">
        <w:rPr>
          <w:noProof/>
        </w:rPr>
        <w:t>Stage One - Draft</w:t>
      </w:r>
    </w:fldSimple>
    <w:r>
      <w:tab/>
    </w:r>
    <w:r>
      <w:fldChar w:fldCharType="begin"/>
    </w:r>
    <w:r>
      <w:instrText xml:space="preserve"> PAGE   \* MERGEFORMAT </w:instrText>
    </w:r>
    <w:r>
      <w:fldChar w:fldCharType="separate"/>
    </w:r>
    <w:r w:rsidR="00CD7A19">
      <w:rPr>
        <w:noProof/>
      </w:rPr>
      <w:t>35</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7F3A647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65722FA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E28A7596"/>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513C003A"/>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2D7E9E5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89AE4B40"/>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494A886"/>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4EEAE00C"/>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0CEE46F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0004758"/>
    <w:lvl w:ilvl="0">
      <w:start w:val="1"/>
      <w:numFmt w:val="bullet"/>
      <w:pStyle w:val="ListBullet"/>
      <w:lvlText w:val=""/>
      <w:lvlJc w:val="left"/>
      <w:pPr>
        <w:tabs>
          <w:tab w:val="num" w:pos="360"/>
        </w:tabs>
        <w:ind w:left="360" w:hanging="360"/>
      </w:pPr>
      <w:rPr>
        <w:rFonts w:ascii="Symbol" w:hAnsi="Symbol" w:hint="default"/>
        <w:lang w:val="en-AU"/>
      </w:rPr>
    </w:lvl>
  </w:abstractNum>
  <w:abstractNum w:abstractNumId="10" w15:restartNumberingAfterBreak="0">
    <w:nsid w:val="02A111F1"/>
    <w:multiLevelType w:val="hybridMultilevel"/>
    <w:tmpl w:val="1340F9C8"/>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15772A47"/>
    <w:multiLevelType w:val="hybridMultilevel"/>
    <w:tmpl w:val="4A04F22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19936545"/>
    <w:multiLevelType w:val="hybridMultilevel"/>
    <w:tmpl w:val="9B0CC4FA"/>
    <w:lvl w:ilvl="0" w:tplc="0C090001">
      <w:start w:val="1"/>
      <w:numFmt w:val="bullet"/>
      <w:lvlText w:val=""/>
      <w:lvlJc w:val="left"/>
      <w:pPr>
        <w:ind w:left="890" w:hanging="360"/>
      </w:pPr>
      <w:rPr>
        <w:rFonts w:ascii="Symbol" w:hAnsi="Symbol" w:hint="default"/>
      </w:rPr>
    </w:lvl>
    <w:lvl w:ilvl="1" w:tplc="0C090003" w:tentative="1">
      <w:start w:val="1"/>
      <w:numFmt w:val="bullet"/>
      <w:lvlText w:val="o"/>
      <w:lvlJc w:val="left"/>
      <w:pPr>
        <w:ind w:left="1610" w:hanging="360"/>
      </w:pPr>
      <w:rPr>
        <w:rFonts w:ascii="Courier New" w:hAnsi="Courier New" w:cs="Courier New" w:hint="default"/>
      </w:rPr>
    </w:lvl>
    <w:lvl w:ilvl="2" w:tplc="0C090005" w:tentative="1">
      <w:start w:val="1"/>
      <w:numFmt w:val="bullet"/>
      <w:lvlText w:val=""/>
      <w:lvlJc w:val="left"/>
      <w:pPr>
        <w:ind w:left="2330" w:hanging="360"/>
      </w:pPr>
      <w:rPr>
        <w:rFonts w:ascii="Wingdings" w:hAnsi="Wingdings" w:hint="default"/>
      </w:rPr>
    </w:lvl>
    <w:lvl w:ilvl="3" w:tplc="0C090001" w:tentative="1">
      <w:start w:val="1"/>
      <w:numFmt w:val="bullet"/>
      <w:lvlText w:val=""/>
      <w:lvlJc w:val="left"/>
      <w:pPr>
        <w:ind w:left="3050" w:hanging="360"/>
      </w:pPr>
      <w:rPr>
        <w:rFonts w:ascii="Symbol" w:hAnsi="Symbol" w:hint="default"/>
      </w:rPr>
    </w:lvl>
    <w:lvl w:ilvl="4" w:tplc="0C090003" w:tentative="1">
      <w:start w:val="1"/>
      <w:numFmt w:val="bullet"/>
      <w:lvlText w:val="o"/>
      <w:lvlJc w:val="left"/>
      <w:pPr>
        <w:ind w:left="3770" w:hanging="360"/>
      </w:pPr>
      <w:rPr>
        <w:rFonts w:ascii="Courier New" w:hAnsi="Courier New" w:cs="Courier New" w:hint="default"/>
      </w:rPr>
    </w:lvl>
    <w:lvl w:ilvl="5" w:tplc="0C090005" w:tentative="1">
      <w:start w:val="1"/>
      <w:numFmt w:val="bullet"/>
      <w:lvlText w:val=""/>
      <w:lvlJc w:val="left"/>
      <w:pPr>
        <w:ind w:left="4490" w:hanging="360"/>
      </w:pPr>
      <w:rPr>
        <w:rFonts w:ascii="Wingdings" w:hAnsi="Wingdings" w:hint="default"/>
      </w:rPr>
    </w:lvl>
    <w:lvl w:ilvl="6" w:tplc="0C090001" w:tentative="1">
      <w:start w:val="1"/>
      <w:numFmt w:val="bullet"/>
      <w:lvlText w:val=""/>
      <w:lvlJc w:val="left"/>
      <w:pPr>
        <w:ind w:left="5210" w:hanging="360"/>
      </w:pPr>
      <w:rPr>
        <w:rFonts w:ascii="Symbol" w:hAnsi="Symbol" w:hint="default"/>
      </w:rPr>
    </w:lvl>
    <w:lvl w:ilvl="7" w:tplc="0C090003" w:tentative="1">
      <w:start w:val="1"/>
      <w:numFmt w:val="bullet"/>
      <w:lvlText w:val="o"/>
      <w:lvlJc w:val="left"/>
      <w:pPr>
        <w:ind w:left="5930" w:hanging="360"/>
      </w:pPr>
      <w:rPr>
        <w:rFonts w:ascii="Courier New" w:hAnsi="Courier New" w:cs="Courier New" w:hint="default"/>
      </w:rPr>
    </w:lvl>
    <w:lvl w:ilvl="8" w:tplc="0C090005" w:tentative="1">
      <w:start w:val="1"/>
      <w:numFmt w:val="bullet"/>
      <w:lvlText w:val=""/>
      <w:lvlJc w:val="left"/>
      <w:pPr>
        <w:ind w:left="6650" w:hanging="360"/>
      </w:pPr>
      <w:rPr>
        <w:rFonts w:ascii="Wingdings" w:hAnsi="Wingdings" w:hint="default"/>
      </w:rPr>
    </w:lvl>
  </w:abstractNum>
  <w:abstractNum w:abstractNumId="13" w15:restartNumberingAfterBreak="0">
    <w:nsid w:val="1F483EB3"/>
    <w:multiLevelType w:val="hybridMultilevel"/>
    <w:tmpl w:val="4A04F22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25F86159"/>
    <w:multiLevelType w:val="hybridMultilevel"/>
    <w:tmpl w:val="DFB847B6"/>
    <w:lvl w:ilvl="0" w:tplc="663CA166">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2630489B"/>
    <w:multiLevelType w:val="hybridMultilevel"/>
    <w:tmpl w:val="560C6392"/>
    <w:lvl w:ilvl="0" w:tplc="0C090001">
      <w:start w:val="1"/>
      <w:numFmt w:val="bullet"/>
      <w:lvlText w:val=""/>
      <w:lvlJc w:val="left"/>
      <w:pPr>
        <w:ind w:left="890" w:hanging="360"/>
      </w:pPr>
      <w:rPr>
        <w:rFonts w:ascii="Symbol" w:hAnsi="Symbol" w:hint="default"/>
      </w:rPr>
    </w:lvl>
    <w:lvl w:ilvl="1" w:tplc="0C090003" w:tentative="1">
      <w:start w:val="1"/>
      <w:numFmt w:val="bullet"/>
      <w:lvlText w:val="o"/>
      <w:lvlJc w:val="left"/>
      <w:pPr>
        <w:ind w:left="1610" w:hanging="360"/>
      </w:pPr>
      <w:rPr>
        <w:rFonts w:ascii="Courier New" w:hAnsi="Courier New" w:cs="Courier New" w:hint="default"/>
      </w:rPr>
    </w:lvl>
    <w:lvl w:ilvl="2" w:tplc="0C090005" w:tentative="1">
      <w:start w:val="1"/>
      <w:numFmt w:val="bullet"/>
      <w:lvlText w:val=""/>
      <w:lvlJc w:val="left"/>
      <w:pPr>
        <w:ind w:left="2330" w:hanging="360"/>
      </w:pPr>
      <w:rPr>
        <w:rFonts w:ascii="Wingdings" w:hAnsi="Wingdings" w:hint="default"/>
      </w:rPr>
    </w:lvl>
    <w:lvl w:ilvl="3" w:tplc="0C090001" w:tentative="1">
      <w:start w:val="1"/>
      <w:numFmt w:val="bullet"/>
      <w:lvlText w:val=""/>
      <w:lvlJc w:val="left"/>
      <w:pPr>
        <w:ind w:left="3050" w:hanging="360"/>
      </w:pPr>
      <w:rPr>
        <w:rFonts w:ascii="Symbol" w:hAnsi="Symbol" w:hint="default"/>
      </w:rPr>
    </w:lvl>
    <w:lvl w:ilvl="4" w:tplc="0C090003" w:tentative="1">
      <w:start w:val="1"/>
      <w:numFmt w:val="bullet"/>
      <w:lvlText w:val="o"/>
      <w:lvlJc w:val="left"/>
      <w:pPr>
        <w:ind w:left="3770" w:hanging="360"/>
      </w:pPr>
      <w:rPr>
        <w:rFonts w:ascii="Courier New" w:hAnsi="Courier New" w:cs="Courier New" w:hint="default"/>
      </w:rPr>
    </w:lvl>
    <w:lvl w:ilvl="5" w:tplc="0C090005" w:tentative="1">
      <w:start w:val="1"/>
      <w:numFmt w:val="bullet"/>
      <w:lvlText w:val=""/>
      <w:lvlJc w:val="left"/>
      <w:pPr>
        <w:ind w:left="4490" w:hanging="360"/>
      </w:pPr>
      <w:rPr>
        <w:rFonts w:ascii="Wingdings" w:hAnsi="Wingdings" w:hint="default"/>
      </w:rPr>
    </w:lvl>
    <w:lvl w:ilvl="6" w:tplc="0C090001" w:tentative="1">
      <w:start w:val="1"/>
      <w:numFmt w:val="bullet"/>
      <w:lvlText w:val=""/>
      <w:lvlJc w:val="left"/>
      <w:pPr>
        <w:ind w:left="5210" w:hanging="360"/>
      </w:pPr>
      <w:rPr>
        <w:rFonts w:ascii="Symbol" w:hAnsi="Symbol" w:hint="default"/>
      </w:rPr>
    </w:lvl>
    <w:lvl w:ilvl="7" w:tplc="0C090003" w:tentative="1">
      <w:start w:val="1"/>
      <w:numFmt w:val="bullet"/>
      <w:lvlText w:val="o"/>
      <w:lvlJc w:val="left"/>
      <w:pPr>
        <w:ind w:left="5930" w:hanging="360"/>
      </w:pPr>
      <w:rPr>
        <w:rFonts w:ascii="Courier New" w:hAnsi="Courier New" w:cs="Courier New" w:hint="default"/>
      </w:rPr>
    </w:lvl>
    <w:lvl w:ilvl="8" w:tplc="0C090005" w:tentative="1">
      <w:start w:val="1"/>
      <w:numFmt w:val="bullet"/>
      <w:lvlText w:val=""/>
      <w:lvlJc w:val="left"/>
      <w:pPr>
        <w:ind w:left="6650" w:hanging="360"/>
      </w:pPr>
      <w:rPr>
        <w:rFonts w:ascii="Wingdings" w:hAnsi="Wingdings" w:hint="default"/>
      </w:rPr>
    </w:lvl>
  </w:abstractNum>
  <w:abstractNum w:abstractNumId="16" w15:restartNumberingAfterBreak="0">
    <w:nsid w:val="2A885D3D"/>
    <w:multiLevelType w:val="hybridMultilevel"/>
    <w:tmpl w:val="6268AB9C"/>
    <w:lvl w:ilvl="0" w:tplc="A1ACDA7C">
      <w:start w:val="1"/>
      <w:numFmt w:val="lowerLetter"/>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7" w15:restartNumberingAfterBreak="0">
    <w:nsid w:val="364652B7"/>
    <w:multiLevelType w:val="hybridMultilevel"/>
    <w:tmpl w:val="DB6E8B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2FB46DE"/>
    <w:multiLevelType w:val="hybridMultilevel"/>
    <w:tmpl w:val="EFA4EA3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43D45D39"/>
    <w:multiLevelType w:val="hybridMultilevel"/>
    <w:tmpl w:val="35F07FA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15:restartNumberingAfterBreak="0">
    <w:nsid w:val="4D492BAC"/>
    <w:multiLevelType w:val="hybridMultilevel"/>
    <w:tmpl w:val="05C25798"/>
    <w:lvl w:ilvl="0" w:tplc="0EFC31A6">
      <w:start w:val="7"/>
      <w:numFmt w:val="bullet"/>
      <w:lvlText w:val="-"/>
      <w:lvlJc w:val="left"/>
      <w:pPr>
        <w:ind w:left="720" w:hanging="360"/>
      </w:pPr>
      <w:rPr>
        <w:rFonts w:ascii="Times New Roman" w:eastAsia="SimSun" w:hAnsi="Times New Roman"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52607627"/>
    <w:multiLevelType w:val="hybridMultilevel"/>
    <w:tmpl w:val="201A108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15:restartNumberingAfterBreak="0">
    <w:nsid w:val="63395C9A"/>
    <w:multiLevelType w:val="hybridMultilevel"/>
    <w:tmpl w:val="ADA63C66"/>
    <w:lvl w:ilvl="0" w:tplc="04090001">
      <w:start w:val="1"/>
      <w:numFmt w:val="bullet"/>
      <w:lvlText w:val=""/>
      <w:lvlJc w:val="left"/>
      <w:pPr>
        <w:ind w:left="772" w:hanging="360"/>
      </w:pPr>
      <w:rPr>
        <w:rFonts w:ascii="Symbol" w:hAnsi="Symbol" w:hint="default"/>
      </w:rPr>
    </w:lvl>
    <w:lvl w:ilvl="1" w:tplc="04090003" w:tentative="1">
      <w:start w:val="1"/>
      <w:numFmt w:val="bullet"/>
      <w:lvlText w:val="o"/>
      <w:lvlJc w:val="left"/>
      <w:pPr>
        <w:ind w:left="1492" w:hanging="360"/>
      </w:pPr>
      <w:rPr>
        <w:rFonts w:ascii="Courier New" w:hAnsi="Courier New" w:cs="Courier New" w:hint="default"/>
      </w:rPr>
    </w:lvl>
    <w:lvl w:ilvl="2" w:tplc="04090005" w:tentative="1">
      <w:start w:val="1"/>
      <w:numFmt w:val="bullet"/>
      <w:lvlText w:val=""/>
      <w:lvlJc w:val="left"/>
      <w:pPr>
        <w:ind w:left="2212" w:hanging="360"/>
      </w:pPr>
      <w:rPr>
        <w:rFonts w:ascii="Wingdings" w:hAnsi="Wingdings" w:hint="default"/>
      </w:rPr>
    </w:lvl>
    <w:lvl w:ilvl="3" w:tplc="04090001" w:tentative="1">
      <w:start w:val="1"/>
      <w:numFmt w:val="bullet"/>
      <w:lvlText w:val=""/>
      <w:lvlJc w:val="left"/>
      <w:pPr>
        <w:ind w:left="2932" w:hanging="360"/>
      </w:pPr>
      <w:rPr>
        <w:rFonts w:ascii="Symbol" w:hAnsi="Symbol" w:hint="default"/>
      </w:rPr>
    </w:lvl>
    <w:lvl w:ilvl="4" w:tplc="04090003" w:tentative="1">
      <w:start w:val="1"/>
      <w:numFmt w:val="bullet"/>
      <w:lvlText w:val="o"/>
      <w:lvlJc w:val="left"/>
      <w:pPr>
        <w:ind w:left="3652" w:hanging="360"/>
      </w:pPr>
      <w:rPr>
        <w:rFonts w:ascii="Courier New" w:hAnsi="Courier New" w:cs="Courier New" w:hint="default"/>
      </w:rPr>
    </w:lvl>
    <w:lvl w:ilvl="5" w:tplc="04090005" w:tentative="1">
      <w:start w:val="1"/>
      <w:numFmt w:val="bullet"/>
      <w:lvlText w:val=""/>
      <w:lvlJc w:val="left"/>
      <w:pPr>
        <w:ind w:left="4372" w:hanging="360"/>
      </w:pPr>
      <w:rPr>
        <w:rFonts w:ascii="Wingdings" w:hAnsi="Wingdings" w:hint="default"/>
      </w:rPr>
    </w:lvl>
    <w:lvl w:ilvl="6" w:tplc="04090001" w:tentative="1">
      <w:start w:val="1"/>
      <w:numFmt w:val="bullet"/>
      <w:lvlText w:val=""/>
      <w:lvlJc w:val="left"/>
      <w:pPr>
        <w:ind w:left="5092" w:hanging="360"/>
      </w:pPr>
      <w:rPr>
        <w:rFonts w:ascii="Symbol" w:hAnsi="Symbol" w:hint="default"/>
      </w:rPr>
    </w:lvl>
    <w:lvl w:ilvl="7" w:tplc="04090003" w:tentative="1">
      <w:start w:val="1"/>
      <w:numFmt w:val="bullet"/>
      <w:lvlText w:val="o"/>
      <w:lvlJc w:val="left"/>
      <w:pPr>
        <w:ind w:left="5812" w:hanging="360"/>
      </w:pPr>
      <w:rPr>
        <w:rFonts w:ascii="Courier New" w:hAnsi="Courier New" w:cs="Courier New" w:hint="default"/>
      </w:rPr>
    </w:lvl>
    <w:lvl w:ilvl="8" w:tplc="04090005" w:tentative="1">
      <w:start w:val="1"/>
      <w:numFmt w:val="bullet"/>
      <w:lvlText w:val=""/>
      <w:lvlJc w:val="left"/>
      <w:pPr>
        <w:ind w:left="6532" w:hanging="360"/>
      </w:pPr>
      <w:rPr>
        <w:rFonts w:ascii="Wingdings" w:hAnsi="Wingdings" w:hint="default"/>
      </w:rPr>
    </w:lvl>
  </w:abstractNum>
  <w:abstractNum w:abstractNumId="23" w15:restartNumberingAfterBreak="0">
    <w:nsid w:val="65FF21CE"/>
    <w:multiLevelType w:val="multilevel"/>
    <w:tmpl w:val="75967ACE"/>
    <w:lvl w:ilvl="0">
      <w:start w:val="1"/>
      <w:numFmt w:val="none"/>
      <w:pStyle w:val="Heading1"/>
      <w:suff w:val="nothing"/>
      <w:lvlText w:val=""/>
      <w:lvlJc w:val="left"/>
      <w:pPr>
        <w:ind w:left="0" w:firstLine="0"/>
      </w:p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rPr>
        <w:lang w:val="en-US"/>
      </w:rPr>
    </w:lvl>
    <w:lvl w:ilvl="3">
      <w:start w:val="1"/>
      <w:numFmt w:val="decimal"/>
      <w:pStyle w:val="ListProcedure"/>
      <w:lvlText w:val="%4."/>
      <w:lvlJc w:val="left"/>
      <w:pPr>
        <w:tabs>
          <w:tab w:val="num" w:pos="360"/>
        </w:tabs>
        <w:ind w:left="360" w:hanging="360"/>
      </w:pPr>
    </w:lvl>
    <w:lvl w:ilvl="4">
      <w:start w:val="1"/>
      <w:numFmt w:val="lowerLetter"/>
      <w:pStyle w:val="ListProcedure2"/>
      <w:lvlText w:val="%5."/>
      <w:lvlJc w:val="left"/>
      <w:pPr>
        <w:tabs>
          <w:tab w:val="num" w:pos="720"/>
        </w:tabs>
        <w:ind w:left="720" w:hanging="36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4" w15:restartNumberingAfterBreak="0">
    <w:nsid w:val="699C46F9"/>
    <w:multiLevelType w:val="hybridMultilevel"/>
    <w:tmpl w:val="201A108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5" w15:restartNumberingAfterBreak="0">
    <w:nsid w:val="72230923"/>
    <w:multiLevelType w:val="hybridMultilevel"/>
    <w:tmpl w:val="201A108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3"/>
  </w:num>
  <w:num w:numId="1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7"/>
  </w:num>
  <w:num w:numId="14">
    <w:abstractNumId w:val="21"/>
  </w:num>
  <w:num w:numId="15">
    <w:abstractNumId w:val="22"/>
  </w:num>
  <w:num w:numId="16">
    <w:abstractNumId w:val="24"/>
  </w:num>
  <w:num w:numId="17">
    <w:abstractNumId w:val="25"/>
  </w:num>
  <w:num w:numId="18">
    <w:abstractNumId w:val="19"/>
  </w:num>
  <w:num w:numId="19">
    <w:abstractNumId w:val="10"/>
  </w:num>
  <w:num w:numId="20">
    <w:abstractNumId w:val="11"/>
  </w:num>
  <w:num w:numId="21">
    <w:abstractNumId w:val="12"/>
  </w:num>
  <w:num w:numId="22">
    <w:abstractNumId w:val="15"/>
  </w:num>
  <w:num w:numId="23">
    <w:abstractNumId w:val="13"/>
  </w:num>
  <w:num w:numId="24">
    <w:abstractNumId w:val="20"/>
  </w:num>
  <w:num w:numId="25">
    <w:abstractNumId w:val="18"/>
  </w:num>
  <w:num w:numId="26">
    <w:abstractNumId w:val="14"/>
  </w:num>
  <w:num w:numId="27">
    <w:abstractNumId w:val="16"/>
  </w:num>
  <w:num w:numId="28">
    <w:abstractNumId w:val="23"/>
  </w:num>
  <w:num w:numId="29">
    <w:abstractNumId w:val="23"/>
  </w:num>
  <w:num w:numId="30">
    <w:abstractNumId w:val="23"/>
  </w:num>
  <w:num w:numId="31">
    <w:abstractNumId w:val="23"/>
  </w:num>
  <w:num w:numId="32">
    <w:abstractNumId w:val="23"/>
  </w:num>
  <w:num w:numId="33">
    <w:abstractNumId w:val="9"/>
  </w:num>
  <w:num w:numId="34">
    <w:abstractNumId w:val="7"/>
  </w:num>
  <w:num w:numId="35">
    <w:abstractNumId w:val="6"/>
  </w:num>
  <w:num w:numId="36">
    <w:abstractNumId w:val="5"/>
  </w:num>
  <w:num w:numId="37">
    <w:abstractNumId w:val="23"/>
  </w:num>
  <w:num w:numId="38">
    <w:abstractNumId w:val="23"/>
  </w:num>
  <w:num w:numId="39">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3"/>
  <w:proofState w:spelling="clean" w:grammar="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evenAndOddHeaders/>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TMzs7Q0MrU0sjQwNzJU0lEKTi0uzszPAykwrwUAj/OYGiwAAAA="/>
  </w:docVars>
  <w:rsids>
    <w:rsidRoot w:val="00AC32A7"/>
    <w:rsid w:val="00000E42"/>
    <w:rsid w:val="0000412E"/>
    <w:rsid w:val="00014681"/>
    <w:rsid w:val="00021172"/>
    <w:rsid w:val="000235B8"/>
    <w:rsid w:val="00025ACC"/>
    <w:rsid w:val="0003096D"/>
    <w:rsid w:val="00031A15"/>
    <w:rsid w:val="0003366A"/>
    <w:rsid w:val="00033E8F"/>
    <w:rsid w:val="00034B97"/>
    <w:rsid w:val="00036DB2"/>
    <w:rsid w:val="0004129B"/>
    <w:rsid w:val="000415D8"/>
    <w:rsid w:val="0004171A"/>
    <w:rsid w:val="00042E65"/>
    <w:rsid w:val="000465CA"/>
    <w:rsid w:val="00050C66"/>
    <w:rsid w:val="000558D4"/>
    <w:rsid w:val="00055C9F"/>
    <w:rsid w:val="00061BCF"/>
    <w:rsid w:val="0006419C"/>
    <w:rsid w:val="00064F30"/>
    <w:rsid w:val="0006528F"/>
    <w:rsid w:val="00065740"/>
    <w:rsid w:val="00072BE0"/>
    <w:rsid w:val="00072D29"/>
    <w:rsid w:val="0007380A"/>
    <w:rsid w:val="00075C65"/>
    <w:rsid w:val="0008670C"/>
    <w:rsid w:val="00086A11"/>
    <w:rsid w:val="00090D9A"/>
    <w:rsid w:val="00091EE2"/>
    <w:rsid w:val="00092E48"/>
    <w:rsid w:val="00094D59"/>
    <w:rsid w:val="00095F75"/>
    <w:rsid w:val="000A1576"/>
    <w:rsid w:val="000A2BB5"/>
    <w:rsid w:val="000A4F84"/>
    <w:rsid w:val="000B01D4"/>
    <w:rsid w:val="000B29BC"/>
    <w:rsid w:val="000B307F"/>
    <w:rsid w:val="000B5A31"/>
    <w:rsid w:val="000B6E23"/>
    <w:rsid w:val="000C0C19"/>
    <w:rsid w:val="000C0CEE"/>
    <w:rsid w:val="000C0DD5"/>
    <w:rsid w:val="000C1D24"/>
    <w:rsid w:val="000C376D"/>
    <w:rsid w:val="000C3D26"/>
    <w:rsid w:val="000C487D"/>
    <w:rsid w:val="000C4EF6"/>
    <w:rsid w:val="000C6752"/>
    <w:rsid w:val="000C6DF1"/>
    <w:rsid w:val="000D0BE5"/>
    <w:rsid w:val="000D187D"/>
    <w:rsid w:val="000D2ECD"/>
    <w:rsid w:val="000D769D"/>
    <w:rsid w:val="000E19A4"/>
    <w:rsid w:val="000E25B1"/>
    <w:rsid w:val="000E385D"/>
    <w:rsid w:val="000E60FC"/>
    <w:rsid w:val="000F0DE9"/>
    <w:rsid w:val="000F13D6"/>
    <w:rsid w:val="000F42A0"/>
    <w:rsid w:val="000F4BB6"/>
    <w:rsid w:val="000F5C14"/>
    <w:rsid w:val="00104A8C"/>
    <w:rsid w:val="00104BB1"/>
    <w:rsid w:val="00104EAB"/>
    <w:rsid w:val="00107CF7"/>
    <w:rsid w:val="001144B9"/>
    <w:rsid w:val="00115E26"/>
    <w:rsid w:val="0011680B"/>
    <w:rsid w:val="00116BF1"/>
    <w:rsid w:val="0012331F"/>
    <w:rsid w:val="00126188"/>
    <w:rsid w:val="00131DAC"/>
    <w:rsid w:val="001321C3"/>
    <w:rsid w:val="00132C1B"/>
    <w:rsid w:val="00136AA9"/>
    <w:rsid w:val="0013796C"/>
    <w:rsid w:val="00152FEC"/>
    <w:rsid w:val="0015682B"/>
    <w:rsid w:val="00164D3E"/>
    <w:rsid w:val="00164FFC"/>
    <w:rsid w:val="001666E8"/>
    <w:rsid w:val="00167F31"/>
    <w:rsid w:val="00171BEA"/>
    <w:rsid w:val="00173D55"/>
    <w:rsid w:val="00174CF3"/>
    <w:rsid w:val="0017553E"/>
    <w:rsid w:val="00180ED6"/>
    <w:rsid w:val="00182ECB"/>
    <w:rsid w:val="001839BE"/>
    <w:rsid w:val="00184BD3"/>
    <w:rsid w:val="0018574B"/>
    <w:rsid w:val="0019094F"/>
    <w:rsid w:val="00193186"/>
    <w:rsid w:val="00193859"/>
    <w:rsid w:val="00193AE7"/>
    <w:rsid w:val="00195B69"/>
    <w:rsid w:val="001A6BEB"/>
    <w:rsid w:val="001A7C0F"/>
    <w:rsid w:val="001B2B84"/>
    <w:rsid w:val="001B5C81"/>
    <w:rsid w:val="001C5719"/>
    <w:rsid w:val="001C5E28"/>
    <w:rsid w:val="001D0FAA"/>
    <w:rsid w:val="001D175B"/>
    <w:rsid w:val="001D201C"/>
    <w:rsid w:val="001D33D7"/>
    <w:rsid w:val="001E0866"/>
    <w:rsid w:val="001E0DB4"/>
    <w:rsid w:val="001E2D3A"/>
    <w:rsid w:val="001E618F"/>
    <w:rsid w:val="001E7094"/>
    <w:rsid w:val="001F241D"/>
    <w:rsid w:val="001F2769"/>
    <w:rsid w:val="001F5104"/>
    <w:rsid w:val="001F6040"/>
    <w:rsid w:val="00203D3F"/>
    <w:rsid w:val="00203FA5"/>
    <w:rsid w:val="002127ED"/>
    <w:rsid w:val="00212A18"/>
    <w:rsid w:val="002130F6"/>
    <w:rsid w:val="00214670"/>
    <w:rsid w:val="00217372"/>
    <w:rsid w:val="002224FB"/>
    <w:rsid w:val="00222B19"/>
    <w:rsid w:val="00223A39"/>
    <w:rsid w:val="00226280"/>
    <w:rsid w:val="0022691C"/>
    <w:rsid w:val="00226B73"/>
    <w:rsid w:val="00231C08"/>
    <w:rsid w:val="00234C86"/>
    <w:rsid w:val="00235402"/>
    <w:rsid w:val="002372F2"/>
    <w:rsid w:val="00237965"/>
    <w:rsid w:val="002416F3"/>
    <w:rsid w:val="0024395E"/>
    <w:rsid w:val="00243F91"/>
    <w:rsid w:val="0024433A"/>
    <w:rsid w:val="002522D2"/>
    <w:rsid w:val="00253719"/>
    <w:rsid w:val="00253FEF"/>
    <w:rsid w:val="0025433F"/>
    <w:rsid w:val="00255BC9"/>
    <w:rsid w:val="00255E1E"/>
    <w:rsid w:val="00257507"/>
    <w:rsid w:val="0026589B"/>
    <w:rsid w:val="002663E7"/>
    <w:rsid w:val="00270184"/>
    <w:rsid w:val="002721FB"/>
    <w:rsid w:val="0027254C"/>
    <w:rsid w:val="002748E0"/>
    <w:rsid w:val="00275EE9"/>
    <w:rsid w:val="002811A8"/>
    <w:rsid w:val="00282B11"/>
    <w:rsid w:val="0028495F"/>
    <w:rsid w:val="00285202"/>
    <w:rsid w:val="0028527C"/>
    <w:rsid w:val="002852E0"/>
    <w:rsid w:val="00285ADF"/>
    <w:rsid w:val="00286F70"/>
    <w:rsid w:val="002913B6"/>
    <w:rsid w:val="0029437A"/>
    <w:rsid w:val="00294C05"/>
    <w:rsid w:val="0029708A"/>
    <w:rsid w:val="002A2F33"/>
    <w:rsid w:val="002A36BF"/>
    <w:rsid w:val="002A67C7"/>
    <w:rsid w:val="002B2B4C"/>
    <w:rsid w:val="002B36A1"/>
    <w:rsid w:val="002B4040"/>
    <w:rsid w:val="002B6AE2"/>
    <w:rsid w:val="002C0D7E"/>
    <w:rsid w:val="002C580F"/>
    <w:rsid w:val="002C5824"/>
    <w:rsid w:val="002D015A"/>
    <w:rsid w:val="002D0D09"/>
    <w:rsid w:val="002D13F4"/>
    <w:rsid w:val="002D27DE"/>
    <w:rsid w:val="002D2891"/>
    <w:rsid w:val="002D5B45"/>
    <w:rsid w:val="002D6A27"/>
    <w:rsid w:val="002E0F06"/>
    <w:rsid w:val="002E1894"/>
    <w:rsid w:val="002E1EAC"/>
    <w:rsid w:val="002E252C"/>
    <w:rsid w:val="002E301B"/>
    <w:rsid w:val="002E3698"/>
    <w:rsid w:val="002E4048"/>
    <w:rsid w:val="002E4068"/>
    <w:rsid w:val="002E581E"/>
    <w:rsid w:val="002F1308"/>
    <w:rsid w:val="002F2F4A"/>
    <w:rsid w:val="002F3E1B"/>
    <w:rsid w:val="002F4ABE"/>
    <w:rsid w:val="00300DEE"/>
    <w:rsid w:val="00303D38"/>
    <w:rsid w:val="003053A5"/>
    <w:rsid w:val="00306F76"/>
    <w:rsid w:val="00307ED1"/>
    <w:rsid w:val="003159E2"/>
    <w:rsid w:val="003206F8"/>
    <w:rsid w:val="00320E53"/>
    <w:rsid w:val="0032116D"/>
    <w:rsid w:val="00330586"/>
    <w:rsid w:val="003312FE"/>
    <w:rsid w:val="00334310"/>
    <w:rsid w:val="003367B5"/>
    <w:rsid w:val="00340487"/>
    <w:rsid w:val="00342582"/>
    <w:rsid w:val="003474AB"/>
    <w:rsid w:val="0034788A"/>
    <w:rsid w:val="0035302D"/>
    <w:rsid w:val="00354F9A"/>
    <w:rsid w:val="003565DB"/>
    <w:rsid w:val="00357B8E"/>
    <w:rsid w:val="00361D9A"/>
    <w:rsid w:val="003623C2"/>
    <w:rsid w:val="00362967"/>
    <w:rsid w:val="003629FA"/>
    <w:rsid w:val="003652C5"/>
    <w:rsid w:val="00367B38"/>
    <w:rsid w:val="00372C4F"/>
    <w:rsid w:val="0037440C"/>
    <w:rsid w:val="00374C82"/>
    <w:rsid w:val="0037703F"/>
    <w:rsid w:val="00377079"/>
    <w:rsid w:val="00380CBB"/>
    <w:rsid w:val="00381B73"/>
    <w:rsid w:val="003838D3"/>
    <w:rsid w:val="00384365"/>
    <w:rsid w:val="00384432"/>
    <w:rsid w:val="0038555D"/>
    <w:rsid w:val="00386089"/>
    <w:rsid w:val="003900F4"/>
    <w:rsid w:val="00390C11"/>
    <w:rsid w:val="00391BDF"/>
    <w:rsid w:val="00393612"/>
    <w:rsid w:val="00396E6E"/>
    <w:rsid w:val="003A40C1"/>
    <w:rsid w:val="003A4B9D"/>
    <w:rsid w:val="003A62CD"/>
    <w:rsid w:val="003A6466"/>
    <w:rsid w:val="003B0842"/>
    <w:rsid w:val="003B38A3"/>
    <w:rsid w:val="003B3E9B"/>
    <w:rsid w:val="003C1E15"/>
    <w:rsid w:val="003C6E4E"/>
    <w:rsid w:val="003D118E"/>
    <w:rsid w:val="003D2045"/>
    <w:rsid w:val="003D6A10"/>
    <w:rsid w:val="003E10A5"/>
    <w:rsid w:val="003E6972"/>
    <w:rsid w:val="003F2BDD"/>
    <w:rsid w:val="003F410E"/>
    <w:rsid w:val="003F4355"/>
    <w:rsid w:val="003F7B14"/>
    <w:rsid w:val="00400472"/>
    <w:rsid w:val="00400EA6"/>
    <w:rsid w:val="00402B24"/>
    <w:rsid w:val="00403416"/>
    <w:rsid w:val="00404032"/>
    <w:rsid w:val="00411A87"/>
    <w:rsid w:val="00411C49"/>
    <w:rsid w:val="004123BB"/>
    <w:rsid w:val="004123E1"/>
    <w:rsid w:val="0041409C"/>
    <w:rsid w:val="00414EEB"/>
    <w:rsid w:val="004154A4"/>
    <w:rsid w:val="00415C73"/>
    <w:rsid w:val="00416952"/>
    <w:rsid w:val="00420E12"/>
    <w:rsid w:val="004218FC"/>
    <w:rsid w:val="00430727"/>
    <w:rsid w:val="00435437"/>
    <w:rsid w:val="004354B5"/>
    <w:rsid w:val="004378A7"/>
    <w:rsid w:val="0044038D"/>
    <w:rsid w:val="004431F6"/>
    <w:rsid w:val="0044493B"/>
    <w:rsid w:val="00446510"/>
    <w:rsid w:val="00451D62"/>
    <w:rsid w:val="00451FD1"/>
    <w:rsid w:val="004537E7"/>
    <w:rsid w:val="00454DB9"/>
    <w:rsid w:val="00456C4C"/>
    <w:rsid w:val="0045783A"/>
    <w:rsid w:val="00457BD6"/>
    <w:rsid w:val="004675E4"/>
    <w:rsid w:val="0046798C"/>
    <w:rsid w:val="00471D3E"/>
    <w:rsid w:val="00474172"/>
    <w:rsid w:val="0047426F"/>
    <w:rsid w:val="004777B1"/>
    <w:rsid w:val="00480161"/>
    <w:rsid w:val="00480B26"/>
    <w:rsid w:val="00481D94"/>
    <w:rsid w:val="004839A0"/>
    <w:rsid w:val="00484957"/>
    <w:rsid w:val="0048512F"/>
    <w:rsid w:val="00485318"/>
    <w:rsid w:val="0048553E"/>
    <w:rsid w:val="00487B4C"/>
    <w:rsid w:val="00490411"/>
    <w:rsid w:val="0049521B"/>
    <w:rsid w:val="00496121"/>
    <w:rsid w:val="004A03EF"/>
    <w:rsid w:val="004A0659"/>
    <w:rsid w:val="004A2E85"/>
    <w:rsid w:val="004A3DE3"/>
    <w:rsid w:val="004A5A13"/>
    <w:rsid w:val="004A6155"/>
    <w:rsid w:val="004B0DF7"/>
    <w:rsid w:val="004B2EA6"/>
    <w:rsid w:val="004B4B26"/>
    <w:rsid w:val="004C43E4"/>
    <w:rsid w:val="004C5586"/>
    <w:rsid w:val="004D3587"/>
    <w:rsid w:val="004D37BF"/>
    <w:rsid w:val="004D43DA"/>
    <w:rsid w:val="004D72C9"/>
    <w:rsid w:val="004D7561"/>
    <w:rsid w:val="004E1CF1"/>
    <w:rsid w:val="004E232E"/>
    <w:rsid w:val="004E4176"/>
    <w:rsid w:val="004E4C07"/>
    <w:rsid w:val="004E5054"/>
    <w:rsid w:val="004F239A"/>
    <w:rsid w:val="004F342C"/>
    <w:rsid w:val="004F4685"/>
    <w:rsid w:val="004F5CD5"/>
    <w:rsid w:val="005006BB"/>
    <w:rsid w:val="005019A7"/>
    <w:rsid w:val="005019D5"/>
    <w:rsid w:val="005038D4"/>
    <w:rsid w:val="00505055"/>
    <w:rsid w:val="00505656"/>
    <w:rsid w:val="005128AB"/>
    <w:rsid w:val="005133CE"/>
    <w:rsid w:val="00521585"/>
    <w:rsid w:val="00521CBA"/>
    <w:rsid w:val="00523A10"/>
    <w:rsid w:val="005276DB"/>
    <w:rsid w:val="00527CE1"/>
    <w:rsid w:val="00531D9E"/>
    <w:rsid w:val="00532253"/>
    <w:rsid w:val="00533506"/>
    <w:rsid w:val="00536D98"/>
    <w:rsid w:val="00540861"/>
    <w:rsid w:val="0054237D"/>
    <w:rsid w:val="005516CB"/>
    <w:rsid w:val="005536D5"/>
    <w:rsid w:val="00557D43"/>
    <w:rsid w:val="005603F7"/>
    <w:rsid w:val="00562BAD"/>
    <w:rsid w:val="005654C6"/>
    <w:rsid w:val="00572764"/>
    <w:rsid w:val="005731CB"/>
    <w:rsid w:val="005759DC"/>
    <w:rsid w:val="00575B66"/>
    <w:rsid w:val="00576455"/>
    <w:rsid w:val="00587306"/>
    <w:rsid w:val="00587565"/>
    <w:rsid w:val="005908A4"/>
    <w:rsid w:val="005A148F"/>
    <w:rsid w:val="005A1B70"/>
    <w:rsid w:val="005A310A"/>
    <w:rsid w:val="005A4584"/>
    <w:rsid w:val="005A4DDC"/>
    <w:rsid w:val="005A7347"/>
    <w:rsid w:val="005B0F5C"/>
    <w:rsid w:val="005B3856"/>
    <w:rsid w:val="005B76EF"/>
    <w:rsid w:val="005C2674"/>
    <w:rsid w:val="005C4AAC"/>
    <w:rsid w:val="005C6170"/>
    <w:rsid w:val="005C6B91"/>
    <w:rsid w:val="005D1BF5"/>
    <w:rsid w:val="005D2605"/>
    <w:rsid w:val="005D278C"/>
    <w:rsid w:val="005D5238"/>
    <w:rsid w:val="005D5AAC"/>
    <w:rsid w:val="005D6000"/>
    <w:rsid w:val="005E0777"/>
    <w:rsid w:val="005E0B86"/>
    <w:rsid w:val="005E1714"/>
    <w:rsid w:val="005E5D02"/>
    <w:rsid w:val="005E7B3A"/>
    <w:rsid w:val="005F2B54"/>
    <w:rsid w:val="005F2BC7"/>
    <w:rsid w:val="005F6B81"/>
    <w:rsid w:val="0060095D"/>
    <w:rsid w:val="00600EB0"/>
    <w:rsid w:val="00601778"/>
    <w:rsid w:val="0060179E"/>
    <w:rsid w:val="00604266"/>
    <w:rsid w:val="00604695"/>
    <w:rsid w:val="00610A18"/>
    <w:rsid w:val="006122AA"/>
    <w:rsid w:val="00617C0E"/>
    <w:rsid w:val="006213C2"/>
    <w:rsid w:val="006214B4"/>
    <w:rsid w:val="00621A35"/>
    <w:rsid w:val="00621C32"/>
    <w:rsid w:val="00621EDC"/>
    <w:rsid w:val="006232BF"/>
    <w:rsid w:val="00625ADE"/>
    <w:rsid w:val="0062618C"/>
    <w:rsid w:val="00626406"/>
    <w:rsid w:val="00630A6A"/>
    <w:rsid w:val="00635D04"/>
    <w:rsid w:val="00637519"/>
    <w:rsid w:val="006403EA"/>
    <w:rsid w:val="00643754"/>
    <w:rsid w:val="006478F4"/>
    <w:rsid w:val="00650A6E"/>
    <w:rsid w:val="0065415F"/>
    <w:rsid w:val="00654C0A"/>
    <w:rsid w:val="006556A3"/>
    <w:rsid w:val="0066469F"/>
    <w:rsid w:val="0067091A"/>
    <w:rsid w:val="00673DBD"/>
    <w:rsid w:val="00674FBA"/>
    <w:rsid w:val="00676FFE"/>
    <w:rsid w:val="00684D4D"/>
    <w:rsid w:val="0068723C"/>
    <w:rsid w:val="00687E68"/>
    <w:rsid w:val="00690A9B"/>
    <w:rsid w:val="00694A25"/>
    <w:rsid w:val="00694DF1"/>
    <w:rsid w:val="0069636D"/>
    <w:rsid w:val="006A003F"/>
    <w:rsid w:val="006A52EA"/>
    <w:rsid w:val="006A641E"/>
    <w:rsid w:val="006B34C6"/>
    <w:rsid w:val="006B4C42"/>
    <w:rsid w:val="006B6804"/>
    <w:rsid w:val="006D0C86"/>
    <w:rsid w:val="006D43C0"/>
    <w:rsid w:val="006E350C"/>
    <w:rsid w:val="006E6F83"/>
    <w:rsid w:val="006E7A12"/>
    <w:rsid w:val="006F4D35"/>
    <w:rsid w:val="00703086"/>
    <w:rsid w:val="007102AE"/>
    <w:rsid w:val="007145EE"/>
    <w:rsid w:val="007176DD"/>
    <w:rsid w:val="007204F1"/>
    <w:rsid w:val="00720AED"/>
    <w:rsid w:val="00720C99"/>
    <w:rsid w:val="00721777"/>
    <w:rsid w:val="007228DF"/>
    <w:rsid w:val="00730A97"/>
    <w:rsid w:val="007316D4"/>
    <w:rsid w:val="0073267A"/>
    <w:rsid w:val="0074041F"/>
    <w:rsid w:val="00742EC3"/>
    <w:rsid w:val="0074407E"/>
    <w:rsid w:val="007451F0"/>
    <w:rsid w:val="00747860"/>
    <w:rsid w:val="00750142"/>
    <w:rsid w:val="00751229"/>
    <w:rsid w:val="00754F43"/>
    <w:rsid w:val="00757D3C"/>
    <w:rsid w:val="007619CC"/>
    <w:rsid w:val="007632F1"/>
    <w:rsid w:val="00770531"/>
    <w:rsid w:val="00771372"/>
    <w:rsid w:val="00771D58"/>
    <w:rsid w:val="00772571"/>
    <w:rsid w:val="0077362C"/>
    <w:rsid w:val="00782D2A"/>
    <w:rsid w:val="00783AEA"/>
    <w:rsid w:val="007846EF"/>
    <w:rsid w:val="00792576"/>
    <w:rsid w:val="007933B3"/>
    <w:rsid w:val="007945B7"/>
    <w:rsid w:val="00794DA4"/>
    <w:rsid w:val="007A4BA8"/>
    <w:rsid w:val="007A4F76"/>
    <w:rsid w:val="007B1918"/>
    <w:rsid w:val="007B572E"/>
    <w:rsid w:val="007B7A31"/>
    <w:rsid w:val="007C222D"/>
    <w:rsid w:val="007C2F78"/>
    <w:rsid w:val="007C4F03"/>
    <w:rsid w:val="007D15D1"/>
    <w:rsid w:val="007D1957"/>
    <w:rsid w:val="007D4562"/>
    <w:rsid w:val="007D6B67"/>
    <w:rsid w:val="007E14C9"/>
    <w:rsid w:val="007E61AC"/>
    <w:rsid w:val="007F0193"/>
    <w:rsid w:val="007F4BDC"/>
    <w:rsid w:val="007F4E39"/>
    <w:rsid w:val="007F6369"/>
    <w:rsid w:val="007F70A4"/>
    <w:rsid w:val="00800823"/>
    <w:rsid w:val="00800F4A"/>
    <w:rsid w:val="00801AD8"/>
    <w:rsid w:val="008032A8"/>
    <w:rsid w:val="008056AC"/>
    <w:rsid w:val="008066B3"/>
    <w:rsid w:val="00807804"/>
    <w:rsid w:val="00812BA9"/>
    <w:rsid w:val="008178C9"/>
    <w:rsid w:val="00817D44"/>
    <w:rsid w:val="008218A3"/>
    <w:rsid w:val="00826764"/>
    <w:rsid w:val="00831C43"/>
    <w:rsid w:val="00831EF8"/>
    <w:rsid w:val="00831F13"/>
    <w:rsid w:val="0083693C"/>
    <w:rsid w:val="00837151"/>
    <w:rsid w:val="00837691"/>
    <w:rsid w:val="0084291C"/>
    <w:rsid w:val="00845536"/>
    <w:rsid w:val="008471FC"/>
    <w:rsid w:val="0084750A"/>
    <w:rsid w:val="00850A40"/>
    <w:rsid w:val="008525E2"/>
    <w:rsid w:val="0085396B"/>
    <w:rsid w:val="00854477"/>
    <w:rsid w:val="00863E50"/>
    <w:rsid w:val="00864029"/>
    <w:rsid w:val="00871369"/>
    <w:rsid w:val="0087575D"/>
    <w:rsid w:val="00883F6A"/>
    <w:rsid w:val="00887180"/>
    <w:rsid w:val="008902D2"/>
    <w:rsid w:val="008920BF"/>
    <w:rsid w:val="008932F8"/>
    <w:rsid w:val="0089388D"/>
    <w:rsid w:val="00896EDC"/>
    <w:rsid w:val="008A0D91"/>
    <w:rsid w:val="008A2E28"/>
    <w:rsid w:val="008A581E"/>
    <w:rsid w:val="008B0598"/>
    <w:rsid w:val="008B265D"/>
    <w:rsid w:val="008B2695"/>
    <w:rsid w:val="008B3DEF"/>
    <w:rsid w:val="008B40B1"/>
    <w:rsid w:val="008B73F6"/>
    <w:rsid w:val="008B7718"/>
    <w:rsid w:val="008C071B"/>
    <w:rsid w:val="008C7378"/>
    <w:rsid w:val="008D01A5"/>
    <w:rsid w:val="008D071F"/>
    <w:rsid w:val="008D408D"/>
    <w:rsid w:val="008D5E04"/>
    <w:rsid w:val="008D61D8"/>
    <w:rsid w:val="008D6A8B"/>
    <w:rsid w:val="008E4590"/>
    <w:rsid w:val="008E6BA7"/>
    <w:rsid w:val="008E722E"/>
    <w:rsid w:val="008F3E54"/>
    <w:rsid w:val="008F5BAB"/>
    <w:rsid w:val="009005DD"/>
    <w:rsid w:val="00904DF4"/>
    <w:rsid w:val="00905D7D"/>
    <w:rsid w:val="009065BA"/>
    <w:rsid w:val="00907B12"/>
    <w:rsid w:val="009103C6"/>
    <w:rsid w:val="00911292"/>
    <w:rsid w:val="00911390"/>
    <w:rsid w:val="00913328"/>
    <w:rsid w:val="00916EB7"/>
    <w:rsid w:val="00921F5D"/>
    <w:rsid w:val="00922886"/>
    <w:rsid w:val="00922A52"/>
    <w:rsid w:val="009250FE"/>
    <w:rsid w:val="009259B7"/>
    <w:rsid w:val="0092639B"/>
    <w:rsid w:val="00926804"/>
    <w:rsid w:val="00947792"/>
    <w:rsid w:val="00952B44"/>
    <w:rsid w:val="009556F8"/>
    <w:rsid w:val="00961C5C"/>
    <w:rsid w:val="0096368B"/>
    <w:rsid w:val="00963F51"/>
    <w:rsid w:val="00964BB5"/>
    <w:rsid w:val="00965259"/>
    <w:rsid w:val="00966B36"/>
    <w:rsid w:val="00966DCD"/>
    <w:rsid w:val="009674C7"/>
    <w:rsid w:val="009729A1"/>
    <w:rsid w:val="00972B58"/>
    <w:rsid w:val="00974559"/>
    <w:rsid w:val="0097478B"/>
    <w:rsid w:val="00976AC9"/>
    <w:rsid w:val="009830D9"/>
    <w:rsid w:val="00987E36"/>
    <w:rsid w:val="00992D07"/>
    <w:rsid w:val="009936F9"/>
    <w:rsid w:val="00994D34"/>
    <w:rsid w:val="00996B9A"/>
    <w:rsid w:val="00996FD2"/>
    <w:rsid w:val="009A3A45"/>
    <w:rsid w:val="009A4825"/>
    <w:rsid w:val="009A4F6E"/>
    <w:rsid w:val="009B2AE8"/>
    <w:rsid w:val="009B398B"/>
    <w:rsid w:val="009B4014"/>
    <w:rsid w:val="009B5852"/>
    <w:rsid w:val="009B6CB9"/>
    <w:rsid w:val="009B7D53"/>
    <w:rsid w:val="009C4F58"/>
    <w:rsid w:val="009C6377"/>
    <w:rsid w:val="009D02ED"/>
    <w:rsid w:val="009D18EA"/>
    <w:rsid w:val="009D1AD5"/>
    <w:rsid w:val="009D21F4"/>
    <w:rsid w:val="009D59BD"/>
    <w:rsid w:val="009D6762"/>
    <w:rsid w:val="009D7EBA"/>
    <w:rsid w:val="009E0130"/>
    <w:rsid w:val="009E0A11"/>
    <w:rsid w:val="009E1D32"/>
    <w:rsid w:val="009E2C4C"/>
    <w:rsid w:val="009E4333"/>
    <w:rsid w:val="009E4828"/>
    <w:rsid w:val="009E7F79"/>
    <w:rsid w:val="009F0460"/>
    <w:rsid w:val="009F1978"/>
    <w:rsid w:val="00A04049"/>
    <w:rsid w:val="00A04D20"/>
    <w:rsid w:val="00A07B27"/>
    <w:rsid w:val="00A07BAE"/>
    <w:rsid w:val="00A12C1C"/>
    <w:rsid w:val="00A12E6E"/>
    <w:rsid w:val="00A1742F"/>
    <w:rsid w:val="00A22451"/>
    <w:rsid w:val="00A2315F"/>
    <w:rsid w:val="00A23916"/>
    <w:rsid w:val="00A25077"/>
    <w:rsid w:val="00A31838"/>
    <w:rsid w:val="00A3311F"/>
    <w:rsid w:val="00A347F6"/>
    <w:rsid w:val="00A349E5"/>
    <w:rsid w:val="00A40D7A"/>
    <w:rsid w:val="00A41CCC"/>
    <w:rsid w:val="00A42A02"/>
    <w:rsid w:val="00A43DE5"/>
    <w:rsid w:val="00A47787"/>
    <w:rsid w:val="00A514E7"/>
    <w:rsid w:val="00A52229"/>
    <w:rsid w:val="00A53DB5"/>
    <w:rsid w:val="00A5631C"/>
    <w:rsid w:val="00A56AB8"/>
    <w:rsid w:val="00A575A6"/>
    <w:rsid w:val="00A57905"/>
    <w:rsid w:val="00A61E93"/>
    <w:rsid w:val="00A62524"/>
    <w:rsid w:val="00A66738"/>
    <w:rsid w:val="00A67BAC"/>
    <w:rsid w:val="00A7164A"/>
    <w:rsid w:val="00A73E98"/>
    <w:rsid w:val="00A80533"/>
    <w:rsid w:val="00A820AE"/>
    <w:rsid w:val="00A82F88"/>
    <w:rsid w:val="00A90EF2"/>
    <w:rsid w:val="00A93DBF"/>
    <w:rsid w:val="00A951C0"/>
    <w:rsid w:val="00AA11EE"/>
    <w:rsid w:val="00AA2AC3"/>
    <w:rsid w:val="00AA495D"/>
    <w:rsid w:val="00AA7BAF"/>
    <w:rsid w:val="00AB360C"/>
    <w:rsid w:val="00AB5B8A"/>
    <w:rsid w:val="00AB76F4"/>
    <w:rsid w:val="00AC1955"/>
    <w:rsid w:val="00AC23C9"/>
    <w:rsid w:val="00AC32A7"/>
    <w:rsid w:val="00AC33E8"/>
    <w:rsid w:val="00AD1AC7"/>
    <w:rsid w:val="00AD2438"/>
    <w:rsid w:val="00AD3A03"/>
    <w:rsid w:val="00AD4A36"/>
    <w:rsid w:val="00AE02C2"/>
    <w:rsid w:val="00AE2C76"/>
    <w:rsid w:val="00AE35DC"/>
    <w:rsid w:val="00AE54DC"/>
    <w:rsid w:val="00AE71CB"/>
    <w:rsid w:val="00AF6630"/>
    <w:rsid w:val="00AF762C"/>
    <w:rsid w:val="00B028BC"/>
    <w:rsid w:val="00B029B0"/>
    <w:rsid w:val="00B105EA"/>
    <w:rsid w:val="00B11286"/>
    <w:rsid w:val="00B117A6"/>
    <w:rsid w:val="00B13094"/>
    <w:rsid w:val="00B13CA3"/>
    <w:rsid w:val="00B171BF"/>
    <w:rsid w:val="00B17968"/>
    <w:rsid w:val="00B17D46"/>
    <w:rsid w:val="00B20085"/>
    <w:rsid w:val="00B21D94"/>
    <w:rsid w:val="00B21F32"/>
    <w:rsid w:val="00B2432E"/>
    <w:rsid w:val="00B24423"/>
    <w:rsid w:val="00B274B5"/>
    <w:rsid w:val="00B36C5A"/>
    <w:rsid w:val="00B40664"/>
    <w:rsid w:val="00B412E4"/>
    <w:rsid w:val="00B426DD"/>
    <w:rsid w:val="00B46676"/>
    <w:rsid w:val="00B513F4"/>
    <w:rsid w:val="00B523E5"/>
    <w:rsid w:val="00B54E20"/>
    <w:rsid w:val="00B55D3A"/>
    <w:rsid w:val="00B56B77"/>
    <w:rsid w:val="00B6356B"/>
    <w:rsid w:val="00B64DD8"/>
    <w:rsid w:val="00B673DB"/>
    <w:rsid w:val="00B70B25"/>
    <w:rsid w:val="00B71257"/>
    <w:rsid w:val="00B72F66"/>
    <w:rsid w:val="00B760CC"/>
    <w:rsid w:val="00B76403"/>
    <w:rsid w:val="00B77B43"/>
    <w:rsid w:val="00B831EB"/>
    <w:rsid w:val="00B83C03"/>
    <w:rsid w:val="00B92810"/>
    <w:rsid w:val="00B92A7C"/>
    <w:rsid w:val="00B92B3A"/>
    <w:rsid w:val="00B94AD3"/>
    <w:rsid w:val="00B95A7F"/>
    <w:rsid w:val="00BA1C4F"/>
    <w:rsid w:val="00BA69F4"/>
    <w:rsid w:val="00BB0475"/>
    <w:rsid w:val="00BB1636"/>
    <w:rsid w:val="00BB28E1"/>
    <w:rsid w:val="00BB30A8"/>
    <w:rsid w:val="00BB3B84"/>
    <w:rsid w:val="00BB3FE7"/>
    <w:rsid w:val="00BB56E0"/>
    <w:rsid w:val="00BB75E0"/>
    <w:rsid w:val="00BC0447"/>
    <w:rsid w:val="00BC1C6E"/>
    <w:rsid w:val="00BC2FA1"/>
    <w:rsid w:val="00BC577D"/>
    <w:rsid w:val="00BC7BC7"/>
    <w:rsid w:val="00BD34C6"/>
    <w:rsid w:val="00BD76B4"/>
    <w:rsid w:val="00BE1AD6"/>
    <w:rsid w:val="00BE1E6B"/>
    <w:rsid w:val="00BE1E87"/>
    <w:rsid w:val="00BE359E"/>
    <w:rsid w:val="00BE730A"/>
    <w:rsid w:val="00BF1723"/>
    <w:rsid w:val="00BF1A95"/>
    <w:rsid w:val="00BF3358"/>
    <w:rsid w:val="00BF363E"/>
    <w:rsid w:val="00BF4DD4"/>
    <w:rsid w:val="00C0374F"/>
    <w:rsid w:val="00C03E17"/>
    <w:rsid w:val="00C0662E"/>
    <w:rsid w:val="00C11BC7"/>
    <w:rsid w:val="00C156D0"/>
    <w:rsid w:val="00C1581C"/>
    <w:rsid w:val="00C204E2"/>
    <w:rsid w:val="00C21A01"/>
    <w:rsid w:val="00C24953"/>
    <w:rsid w:val="00C26586"/>
    <w:rsid w:val="00C26F8E"/>
    <w:rsid w:val="00C30794"/>
    <w:rsid w:val="00C30B7F"/>
    <w:rsid w:val="00C33510"/>
    <w:rsid w:val="00C34C38"/>
    <w:rsid w:val="00C364BD"/>
    <w:rsid w:val="00C369CF"/>
    <w:rsid w:val="00C40B21"/>
    <w:rsid w:val="00C417EE"/>
    <w:rsid w:val="00C42B5B"/>
    <w:rsid w:val="00C42C0E"/>
    <w:rsid w:val="00C4419F"/>
    <w:rsid w:val="00C44735"/>
    <w:rsid w:val="00C450A2"/>
    <w:rsid w:val="00C45383"/>
    <w:rsid w:val="00C514B3"/>
    <w:rsid w:val="00C53948"/>
    <w:rsid w:val="00C53ACC"/>
    <w:rsid w:val="00C637B6"/>
    <w:rsid w:val="00C6447F"/>
    <w:rsid w:val="00C66659"/>
    <w:rsid w:val="00C66F06"/>
    <w:rsid w:val="00C6715A"/>
    <w:rsid w:val="00C674B3"/>
    <w:rsid w:val="00C674BE"/>
    <w:rsid w:val="00C704CD"/>
    <w:rsid w:val="00C7285A"/>
    <w:rsid w:val="00C73696"/>
    <w:rsid w:val="00C73753"/>
    <w:rsid w:val="00C7483C"/>
    <w:rsid w:val="00C75346"/>
    <w:rsid w:val="00C75760"/>
    <w:rsid w:val="00C81529"/>
    <w:rsid w:val="00C816CD"/>
    <w:rsid w:val="00C838A9"/>
    <w:rsid w:val="00C841F7"/>
    <w:rsid w:val="00C86D77"/>
    <w:rsid w:val="00C90CF2"/>
    <w:rsid w:val="00C92B15"/>
    <w:rsid w:val="00C96249"/>
    <w:rsid w:val="00C9787D"/>
    <w:rsid w:val="00C979B7"/>
    <w:rsid w:val="00CA0A42"/>
    <w:rsid w:val="00CA18D2"/>
    <w:rsid w:val="00CA4753"/>
    <w:rsid w:val="00CB1852"/>
    <w:rsid w:val="00CB2BE4"/>
    <w:rsid w:val="00CC1613"/>
    <w:rsid w:val="00CC21AC"/>
    <w:rsid w:val="00CC23BD"/>
    <w:rsid w:val="00CC5F1B"/>
    <w:rsid w:val="00CC7887"/>
    <w:rsid w:val="00CD7A19"/>
    <w:rsid w:val="00CE7C7A"/>
    <w:rsid w:val="00CF11D5"/>
    <w:rsid w:val="00CF3303"/>
    <w:rsid w:val="00CF34E1"/>
    <w:rsid w:val="00CF4EDF"/>
    <w:rsid w:val="00CF7D7C"/>
    <w:rsid w:val="00D0013E"/>
    <w:rsid w:val="00D00431"/>
    <w:rsid w:val="00D029D7"/>
    <w:rsid w:val="00D03D96"/>
    <w:rsid w:val="00D06D13"/>
    <w:rsid w:val="00D07B8A"/>
    <w:rsid w:val="00D1400E"/>
    <w:rsid w:val="00D1785A"/>
    <w:rsid w:val="00D24807"/>
    <w:rsid w:val="00D25FE7"/>
    <w:rsid w:val="00D26AAF"/>
    <w:rsid w:val="00D34A88"/>
    <w:rsid w:val="00D34FAA"/>
    <w:rsid w:val="00D36220"/>
    <w:rsid w:val="00D3675F"/>
    <w:rsid w:val="00D37010"/>
    <w:rsid w:val="00D407A1"/>
    <w:rsid w:val="00D41117"/>
    <w:rsid w:val="00D43301"/>
    <w:rsid w:val="00D472F3"/>
    <w:rsid w:val="00D47C05"/>
    <w:rsid w:val="00D51D5F"/>
    <w:rsid w:val="00D53C63"/>
    <w:rsid w:val="00D57ABB"/>
    <w:rsid w:val="00D6304A"/>
    <w:rsid w:val="00D63DFA"/>
    <w:rsid w:val="00D668A3"/>
    <w:rsid w:val="00D7387A"/>
    <w:rsid w:val="00D74739"/>
    <w:rsid w:val="00D76001"/>
    <w:rsid w:val="00D834D7"/>
    <w:rsid w:val="00D83ABF"/>
    <w:rsid w:val="00D83C05"/>
    <w:rsid w:val="00D87172"/>
    <w:rsid w:val="00D87A72"/>
    <w:rsid w:val="00D926DC"/>
    <w:rsid w:val="00D93370"/>
    <w:rsid w:val="00DA118D"/>
    <w:rsid w:val="00DA1445"/>
    <w:rsid w:val="00DA5B48"/>
    <w:rsid w:val="00DA6118"/>
    <w:rsid w:val="00DA7916"/>
    <w:rsid w:val="00DB10CB"/>
    <w:rsid w:val="00DB120B"/>
    <w:rsid w:val="00DB56BF"/>
    <w:rsid w:val="00DB5ACE"/>
    <w:rsid w:val="00DB5BF7"/>
    <w:rsid w:val="00DC05CB"/>
    <w:rsid w:val="00DC33AE"/>
    <w:rsid w:val="00DC7258"/>
    <w:rsid w:val="00DC7A90"/>
    <w:rsid w:val="00DD0751"/>
    <w:rsid w:val="00DD6DD8"/>
    <w:rsid w:val="00DD79D6"/>
    <w:rsid w:val="00DE1670"/>
    <w:rsid w:val="00DE51F6"/>
    <w:rsid w:val="00DF2CB2"/>
    <w:rsid w:val="00DF2FB6"/>
    <w:rsid w:val="00DF3FDA"/>
    <w:rsid w:val="00E00FA1"/>
    <w:rsid w:val="00E01BB6"/>
    <w:rsid w:val="00E0241C"/>
    <w:rsid w:val="00E06AB8"/>
    <w:rsid w:val="00E07B85"/>
    <w:rsid w:val="00E12FAB"/>
    <w:rsid w:val="00E149F3"/>
    <w:rsid w:val="00E160C6"/>
    <w:rsid w:val="00E16BB9"/>
    <w:rsid w:val="00E179C8"/>
    <w:rsid w:val="00E17F83"/>
    <w:rsid w:val="00E20ACA"/>
    <w:rsid w:val="00E20FE9"/>
    <w:rsid w:val="00E23281"/>
    <w:rsid w:val="00E26743"/>
    <w:rsid w:val="00E26A46"/>
    <w:rsid w:val="00E26BA5"/>
    <w:rsid w:val="00E272A5"/>
    <w:rsid w:val="00E326A9"/>
    <w:rsid w:val="00E331E8"/>
    <w:rsid w:val="00E36B97"/>
    <w:rsid w:val="00E4084C"/>
    <w:rsid w:val="00E4127C"/>
    <w:rsid w:val="00E44A78"/>
    <w:rsid w:val="00E46E7F"/>
    <w:rsid w:val="00E509E5"/>
    <w:rsid w:val="00E52E47"/>
    <w:rsid w:val="00E532B4"/>
    <w:rsid w:val="00E657B3"/>
    <w:rsid w:val="00E7139E"/>
    <w:rsid w:val="00E714D3"/>
    <w:rsid w:val="00E72BB4"/>
    <w:rsid w:val="00E7309F"/>
    <w:rsid w:val="00E761B2"/>
    <w:rsid w:val="00E827CD"/>
    <w:rsid w:val="00E829AD"/>
    <w:rsid w:val="00E8705D"/>
    <w:rsid w:val="00E87917"/>
    <w:rsid w:val="00E96FC8"/>
    <w:rsid w:val="00EA0656"/>
    <w:rsid w:val="00EA274F"/>
    <w:rsid w:val="00EA3078"/>
    <w:rsid w:val="00EA46C0"/>
    <w:rsid w:val="00EA484A"/>
    <w:rsid w:val="00EA50F4"/>
    <w:rsid w:val="00EA6380"/>
    <w:rsid w:val="00EA67CC"/>
    <w:rsid w:val="00EB0F17"/>
    <w:rsid w:val="00EB30CB"/>
    <w:rsid w:val="00EB426A"/>
    <w:rsid w:val="00EB7A3A"/>
    <w:rsid w:val="00EC139A"/>
    <w:rsid w:val="00EC5473"/>
    <w:rsid w:val="00EC685B"/>
    <w:rsid w:val="00ED09F1"/>
    <w:rsid w:val="00ED18CA"/>
    <w:rsid w:val="00ED221B"/>
    <w:rsid w:val="00ED30E9"/>
    <w:rsid w:val="00ED31F4"/>
    <w:rsid w:val="00ED3C18"/>
    <w:rsid w:val="00ED5E45"/>
    <w:rsid w:val="00EE0208"/>
    <w:rsid w:val="00EE065F"/>
    <w:rsid w:val="00EE1E2C"/>
    <w:rsid w:val="00EE3102"/>
    <w:rsid w:val="00EE3720"/>
    <w:rsid w:val="00EF3E5C"/>
    <w:rsid w:val="00EF4046"/>
    <w:rsid w:val="00EF42FA"/>
    <w:rsid w:val="00EF5CF3"/>
    <w:rsid w:val="00EF6D3E"/>
    <w:rsid w:val="00F05EFF"/>
    <w:rsid w:val="00F0736A"/>
    <w:rsid w:val="00F07C9A"/>
    <w:rsid w:val="00F138AF"/>
    <w:rsid w:val="00F170DE"/>
    <w:rsid w:val="00F17FD2"/>
    <w:rsid w:val="00F21F16"/>
    <w:rsid w:val="00F22804"/>
    <w:rsid w:val="00F229C0"/>
    <w:rsid w:val="00F236A5"/>
    <w:rsid w:val="00F26D3F"/>
    <w:rsid w:val="00F275D4"/>
    <w:rsid w:val="00F27B42"/>
    <w:rsid w:val="00F31A5F"/>
    <w:rsid w:val="00F341DA"/>
    <w:rsid w:val="00F34D95"/>
    <w:rsid w:val="00F360C5"/>
    <w:rsid w:val="00F36D03"/>
    <w:rsid w:val="00F412C0"/>
    <w:rsid w:val="00F41ABB"/>
    <w:rsid w:val="00F41E35"/>
    <w:rsid w:val="00F4218B"/>
    <w:rsid w:val="00F42FD6"/>
    <w:rsid w:val="00F4362A"/>
    <w:rsid w:val="00F44CCF"/>
    <w:rsid w:val="00F44F7F"/>
    <w:rsid w:val="00F53B30"/>
    <w:rsid w:val="00F55546"/>
    <w:rsid w:val="00F56AB8"/>
    <w:rsid w:val="00F601F4"/>
    <w:rsid w:val="00F608C2"/>
    <w:rsid w:val="00F64591"/>
    <w:rsid w:val="00F647E0"/>
    <w:rsid w:val="00F67A72"/>
    <w:rsid w:val="00F70739"/>
    <w:rsid w:val="00F7088E"/>
    <w:rsid w:val="00F716E2"/>
    <w:rsid w:val="00F72213"/>
    <w:rsid w:val="00F805FF"/>
    <w:rsid w:val="00F81652"/>
    <w:rsid w:val="00F85E0A"/>
    <w:rsid w:val="00F90751"/>
    <w:rsid w:val="00F94818"/>
    <w:rsid w:val="00F97F3A"/>
    <w:rsid w:val="00FA12E9"/>
    <w:rsid w:val="00FA4EEB"/>
    <w:rsid w:val="00FA55FE"/>
    <w:rsid w:val="00FA7368"/>
    <w:rsid w:val="00FB2A60"/>
    <w:rsid w:val="00FB4206"/>
    <w:rsid w:val="00FB622A"/>
    <w:rsid w:val="00FB6C19"/>
    <w:rsid w:val="00FC4BD5"/>
    <w:rsid w:val="00FC5CB7"/>
    <w:rsid w:val="00FD27DD"/>
    <w:rsid w:val="00FD48E2"/>
    <w:rsid w:val="00FD4AC8"/>
    <w:rsid w:val="00FE170D"/>
    <w:rsid w:val="00FE1D3E"/>
    <w:rsid w:val="00FE2513"/>
    <w:rsid w:val="00FF0B0D"/>
    <w:rsid w:val="00FF0B89"/>
    <w:rsid w:val="00FF1C45"/>
    <w:rsid w:val="00FF3451"/>
    <w:rsid w:val="00FF422F"/>
    <w:rsid w:val="00FF4B77"/>
  </w:rsids>
  <m:mathPr>
    <m:mathFont m:val="Cambria Math"/>
    <m:brkBin m:val="before"/>
    <m:brkBinSub m:val="--"/>
    <m:smallFrac/>
    <m:dispDef/>
    <m:lMargin m:val="0"/>
    <m:rMargin m:val="0"/>
    <m:defJc m:val="centerGroup"/>
    <m:wrapIndent m:val="1440"/>
    <m:intLim m:val="subSup"/>
    <m:naryLim m:val="undOvr"/>
  </m:mathPr>
  <w:themeFontLang w:val="en-AU"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4AE59A"/>
  <w15:docId w15:val="{407B8389-BE20-4638-BF1E-8C626F9021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iPriority="0" w:unhideWhenUsed="1"/>
    <w:lsdException w:name="List 3" w:semiHidden="1" w:uiPriority="0"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iPriority="0" w:unhideWhenUsed="1"/>
    <w:lsdException w:name="List Continue 2" w:semiHidden="1" w:uiPriority="0" w:unhideWhenUsed="1"/>
    <w:lsdException w:name="List Continue 3" w:semiHidden="1" w:uiPriority="0"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iPriority="0" w:unhideWhenUsed="1"/>
    <w:lsdException w:name="Table Simple 2" w:semiHidden="1" w:unhideWhenUsed="1"/>
    <w:lsdException w:name="Table Simple 3" w:semiHidden="1" w:unhideWhenUsed="1"/>
    <w:lsdException w:name="Table Classic 1" w:semiHidden="1" w:uiPriority="0"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lsdException w:name="Book Title" w:uiPriority="0"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C4AAC"/>
    <w:pPr>
      <w:spacing w:after="0" w:line="240" w:lineRule="auto"/>
    </w:pPr>
    <w:rPr>
      <w:rFonts w:ascii="Times New Roman" w:eastAsia="SimSun" w:hAnsi="Times New Roman" w:cs="Times New Roman"/>
      <w:szCs w:val="24"/>
      <w:lang w:val="fr-FR"/>
    </w:rPr>
  </w:style>
  <w:style w:type="paragraph" w:styleId="Heading1">
    <w:name w:val="heading 1"/>
    <w:basedOn w:val="Normal"/>
    <w:next w:val="BodyText"/>
    <w:link w:val="Heading1Char"/>
    <w:qFormat/>
    <w:rsid w:val="005C4AAC"/>
    <w:pPr>
      <w:keepNext/>
      <w:keepLines/>
      <w:pageBreakBefore/>
      <w:numPr>
        <w:numId w:val="11"/>
      </w:numPr>
      <w:spacing w:after="240"/>
      <w:outlineLvl w:val="0"/>
    </w:pPr>
    <w:rPr>
      <w:rFonts w:cs="Arial"/>
      <w:b/>
      <w:bCs/>
      <w:kern w:val="28"/>
      <w:sz w:val="48"/>
      <w:szCs w:val="32"/>
      <w:lang w:val="en-AU"/>
    </w:rPr>
  </w:style>
  <w:style w:type="paragraph" w:styleId="Heading2">
    <w:name w:val="heading 2"/>
    <w:basedOn w:val="Normal"/>
    <w:next w:val="BodyText"/>
    <w:link w:val="Heading2Char"/>
    <w:qFormat/>
    <w:rsid w:val="005C4AAC"/>
    <w:pPr>
      <w:keepNext/>
      <w:keepLines/>
      <w:numPr>
        <w:ilvl w:val="1"/>
        <w:numId w:val="11"/>
      </w:numPr>
      <w:spacing w:before="360" w:after="120"/>
      <w:jc w:val="center"/>
      <w:outlineLvl w:val="1"/>
    </w:pPr>
    <w:rPr>
      <w:rFonts w:cs="Arial"/>
      <w:b/>
      <w:bCs/>
      <w:iCs/>
      <w:kern w:val="28"/>
      <w:sz w:val="36"/>
      <w:szCs w:val="36"/>
    </w:rPr>
  </w:style>
  <w:style w:type="paragraph" w:styleId="Heading3">
    <w:name w:val="heading 3"/>
    <w:basedOn w:val="Normal"/>
    <w:next w:val="BodyText"/>
    <w:link w:val="Heading3Char"/>
    <w:qFormat/>
    <w:rsid w:val="005C4AAC"/>
    <w:pPr>
      <w:keepNext/>
      <w:keepLines/>
      <w:numPr>
        <w:ilvl w:val="2"/>
        <w:numId w:val="11"/>
      </w:numPr>
      <w:pBdr>
        <w:top w:val="single" w:sz="4" w:space="1" w:color="auto"/>
      </w:pBdr>
      <w:spacing w:before="240" w:after="120"/>
      <w:outlineLvl w:val="2"/>
    </w:pPr>
    <w:rPr>
      <w:rFonts w:cs="Arial"/>
      <w:b/>
      <w:bCs/>
      <w:kern w:val="28"/>
      <w:sz w:val="24"/>
      <w:szCs w:val="28"/>
      <w:lang w:val="en-AU"/>
    </w:rPr>
  </w:style>
  <w:style w:type="paragraph" w:styleId="Heading4">
    <w:name w:val="heading 4"/>
    <w:basedOn w:val="Normal"/>
    <w:next w:val="BodyText"/>
    <w:link w:val="Heading4Char"/>
    <w:qFormat/>
    <w:rsid w:val="008B40B1"/>
    <w:pPr>
      <w:keepNext/>
      <w:keepLines/>
      <w:pBdr>
        <w:top w:val="single" w:sz="4" w:space="3" w:color="auto"/>
      </w:pBdr>
      <w:spacing w:before="240" w:after="120"/>
      <w:outlineLvl w:val="3"/>
    </w:pPr>
    <w:rPr>
      <w:b/>
      <w:bCs/>
      <w:szCs w:val="28"/>
      <w:lang w:val="en-AU"/>
    </w:rPr>
  </w:style>
  <w:style w:type="paragraph" w:styleId="Heading5">
    <w:name w:val="heading 5"/>
    <w:basedOn w:val="Normal"/>
    <w:next w:val="Normal"/>
    <w:link w:val="Heading5Char"/>
    <w:uiPriority w:val="9"/>
    <w:semiHidden/>
    <w:unhideWhenUsed/>
    <w:rsid w:val="00800823"/>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rsid w:val="005C4AAC"/>
    <w:pPr>
      <w:spacing w:after="120"/>
    </w:pPr>
    <w:rPr>
      <w:rFonts w:eastAsia="Times New Roman"/>
    </w:rPr>
  </w:style>
  <w:style w:type="character" w:customStyle="1" w:styleId="BodyTextChar">
    <w:name w:val="Body Text Char"/>
    <w:basedOn w:val="DefaultParagraphFont"/>
    <w:link w:val="BodyText"/>
    <w:uiPriority w:val="99"/>
    <w:rsid w:val="005C4AAC"/>
    <w:rPr>
      <w:rFonts w:ascii="Times New Roman" w:eastAsia="Times New Roman" w:hAnsi="Times New Roman" w:cs="Times New Roman"/>
      <w:szCs w:val="24"/>
      <w:lang w:val="fr-FR"/>
    </w:rPr>
  </w:style>
  <w:style w:type="character" w:customStyle="1" w:styleId="Heading1Char">
    <w:name w:val="Heading 1 Char"/>
    <w:basedOn w:val="DefaultParagraphFont"/>
    <w:link w:val="Heading1"/>
    <w:rsid w:val="005C4AAC"/>
    <w:rPr>
      <w:rFonts w:ascii="Times New Roman" w:eastAsia="SimSun" w:hAnsi="Times New Roman" w:cs="Arial"/>
      <w:b/>
      <w:bCs/>
      <w:kern w:val="28"/>
      <w:sz w:val="48"/>
      <w:szCs w:val="32"/>
    </w:rPr>
  </w:style>
  <w:style w:type="character" w:customStyle="1" w:styleId="Heading2Char">
    <w:name w:val="Heading 2 Char"/>
    <w:basedOn w:val="DefaultParagraphFont"/>
    <w:link w:val="Heading2"/>
    <w:rsid w:val="005C4AAC"/>
    <w:rPr>
      <w:rFonts w:ascii="Times New Roman" w:eastAsia="SimSun" w:hAnsi="Times New Roman" w:cs="Arial"/>
      <w:b/>
      <w:bCs/>
      <w:iCs/>
      <w:kern w:val="28"/>
      <w:sz w:val="36"/>
      <w:szCs w:val="36"/>
      <w:lang w:val="fr-FR"/>
    </w:rPr>
  </w:style>
  <w:style w:type="character" w:customStyle="1" w:styleId="Heading3Char">
    <w:name w:val="Heading 3 Char"/>
    <w:basedOn w:val="DefaultParagraphFont"/>
    <w:link w:val="Heading3"/>
    <w:rsid w:val="005C4AAC"/>
    <w:rPr>
      <w:rFonts w:ascii="Times New Roman" w:eastAsia="SimSun" w:hAnsi="Times New Roman" w:cs="Arial"/>
      <w:b/>
      <w:bCs/>
      <w:kern w:val="28"/>
      <w:sz w:val="24"/>
      <w:szCs w:val="28"/>
    </w:rPr>
  </w:style>
  <w:style w:type="character" w:customStyle="1" w:styleId="Heading4Char">
    <w:name w:val="Heading 4 Char"/>
    <w:basedOn w:val="DefaultParagraphFont"/>
    <w:link w:val="Heading4"/>
    <w:rsid w:val="008B40B1"/>
    <w:rPr>
      <w:rFonts w:ascii="Times New Roman" w:eastAsia="SimSun" w:hAnsi="Times New Roman" w:cs="Times New Roman"/>
      <w:b/>
      <w:bCs/>
      <w:szCs w:val="28"/>
    </w:rPr>
  </w:style>
  <w:style w:type="character" w:styleId="BookTitle">
    <w:name w:val="Book Title"/>
    <w:basedOn w:val="DefaultParagraphFont"/>
    <w:qFormat/>
    <w:rsid w:val="005C4AAC"/>
    <w:rPr>
      <w:i/>
    </w:rPr>
  </w:style>
  <w:style w:type="paragraph" w:customStyle="1" w:styleId="Callout">
    <w:name w:val="Callout"/>
    <w:basedOn w:val="Normal"/>
    <w:rsid w:val="005C4AAC"/>
    <w:rPr>
      <w:rFonts w:ascii="Arial" w:hAnsi="Arial"/>
      <w:sz w:val="20"/>
    </w:rPr>
  </w:style>
  <w:style w:type="paragraph" w:customStyle="1" w:styleId="Copyright">
    <w:name w:val="Copyright"/>
    <w:basedOn w:val="Normal"/>
    <w:next w:val="SpaceSingle"/>
    <w:rsid w:val="005C4AAC"/>
    <w:pPr>
      <w:keepLines/>
      <w:jc w:val="center"/>
    </w:pPr>
    <w:rPr>
      <w:sz w:val="18"/>
    </w:rPr>
  </w:style>
  <w:style w:type="paragraph" w:customStyle="1" w:styleId="SpaceSingle">
    <w:name w:val="Space Single"/>
    <w:basedOn w:val="Normal"/>
    <w:link w:val="SpaceSingleChar"/>
    <w:rsid w:val="005C4AAC"/>
    <w:pPr>
      <w:spacing w:line="240" w:lineRule="exact"/>
    </w:pPr>
  </w:style>
  <w:style w:type="character" w:customStyle="1" w:styleId="SpaceSingleChar">
    <w:name w:val="Space Single Char"/>
    <w:link w:val="SpaceSingle"/>
    <w:rsid w:val="005C4AAC"/>
    <w:rPr>
      <w:rFonts w:ascii="Times New Roman" w:eastAsia="SimSun" w:hAnsi="Times New Roman" w:cs="Times New Roman"/>
      <w:szCs w:val="24"/>
      <w:lang w:val="fr-FR"/>
    </w:rPr>
  </w:style>
  <w:style w:type="character" w:customStyle="1" w:styleId="DefinedWord">
    <w:name w:val="Defined Word"/>
    <w:basedOn w:val="DefaultParagraphFont"/>
    <w:rsid w:val="005C4AAC"/>
    <w:rPr>
      <w:i/>
    </w:rPr>
  </w:style>
  <w:style w:type="character" w:styleId="Emphasis">
    <w:name w:val="Emphasis"/>
    <w:basedOn w:val="DefaultParagraphFont"/>
    <w:qFormat/>
    <w:rsid w:val="005C4AAC"/>
    <w:rPr>
      <w:i/>
      <w:iCs/>
    </w:rPr>
  </w:style>
  <w:style w:type="character" w:customStyle="1" w:styleId="FileName">
    <w:name w:val="File Name"/>
    <w:basedOn w:val="DefaultParagraphFont"/>
    <w:rsid w:val="005C4AAC"/>
    <w:rPr>
      <w:rFonts w:ascii="Arial" w:hAnsi="Arial"/>
      <w:sz w:val="22"/>
    </w:rPr>
  </w:style>
  <w:style w:type="paragraph" w:styleId="Footer">
    <w:name w:val="footer"/>
    <w:basedOn w:val="Normal"/>
    <w:link w:val="FooterChar"/>
    <w:rsid w:val="005C4AAC"/>
    <w:pPr>
      <w:pBdr>
        <w:top w:val="single" w:sz="4" w:space="1" w:color="auto"/>
      </w:pBdr>
      <w:tabs>
        <w:tab w:val="right" w:pos="9360"/>
        <w:tab w:val="right" w:pos="14400"/>
        <w:tab w:val="right" w:pos="18720"/>
      </w:tabs>
    </w:pPr>
    <w:rPr>
      <w:sz w:val="18"/>
    </w:rPr>
  </w:style>
  <w:style w:type="character" w:customStyle="1" w:styleId="FooterChar">
    <w:name w:val="Footer Char"/>
    <w:basedOn w:val="DefaultParagraphFont"/>
    <w:link w:val="Footer"/>
    <w:rsid w:val="005C4AAC"/>
    <w:rPr>
      <w:rFonts w:ascii="Times New Roman" w:eastAsia="SimSun" w:hAnsi="Times New Roman" w:cs="Times New Roman"/>
      <w:sz w:val="18"/>
      <w:szCs w:val="24"/>
      <w:lang w:val="fr-FR"/>
    </w:rPr>
  </w:style>
  <w:style w:type="paragraph" w:styleId="Header">
    <w:name w:val="header"/>
    <w:basedOn w:val="Normal"/>
    <w:link w:val="HeaderChar"/>
    <w:rsid w:val="005C4AAC"/>
    <w:pPr>
      <w:pBdr>
        <w:bottom w:val="single" w:sz="4" w:space="1" w:color="auto"/>
      </w:pBdr>
      <w:tabs>
        <w:tab w:val="right" w:pos="9360"/>
        <w:tab w:val="right" w:pos="14400"/>
        <w:tab w:val="right" w:pos="18720"/>
      </w:tabs>
    </w:pPr>
  </w:style>
  <w:style w:type="character" w:customStyle="1" w:styleId="HeaderChar">
    <w:name w:val="Header Char"/>
    <w:basedOn w:val="DefaultParagraphFont"/>
    <w:link w:val="Header"/>
    <w:rsid w:val="005C4AAC"/>
    <w:rPr>
      <w:rFonts w:ascii="Times New Roman" w:eastAsia="SimSun" w:hAnsi="Times New Roman" w:cs="Times New Roman"/>
      <w:szCs w:val="24"/>
      <w:lang w:val="fr-FR"/>
    </w:rPr>
  </w:style>
  <w:style w:type="character" w:styleId="Hyperlink">
    <w:name w:val="Hyperlink"/>
    <w:basedOn w:val="DefaultParagraphFont"/>
    <w:uiPriority w:val="99"/>
    <w:rsid w:val="005C4AAC"/>
    <w:rPr>
      <w:color w:val="0000FF"/>
      <w:u w:val="single"/>
    </w:rPr>
  </w:style>
  <w:style w:type="paragraph" w:customStyle="1" w:styleId="ImageCentered">
    <w:name w:val="Image Centered"/>
    <w:basedOn w:val="Normal"/>
    <w:next w:val="SpaceSingle"/>
    <w:rsid w:val="005C4AAC"/>
    <w:pPr>
      <w:jc w:val="center"/>
    </w:pPr>
  </w:style>
  <w:style w:type="paragraph" w:customStyle="1" w:styleId="ImageLeft">
    <w:name w:val="Image Left"/>
    <w:basedOn w:val="Normal"/>
    <w:next w:val="SpaceSingle"/>
    <w:rsid w:val="007D6B67"/>
    <w:pPr>
      <w:ind w:left="720"/>
    </w:pPr>
    <w:rPr>
      <w:lang w:val="en-AU"/>
    </w:rPr>
  </w:style>
  <w:style w:type="paragraph" w:customStyle="1" w:styleId="ImageRight">
    <w:name w:val="Image Right"/>
    <w:basedOn w:val="Normal"/>
    <w:next w:val="SpaceSingle"/>
    <w:rsid w:val="005C4AAC"/>
    <w:pPr>
      <w:jc w:val="right"/>
    </w:pPr>
  </w:style>
  <w:style w:type="character" w:customStyle="1" w:styleId="Keyboard">
    <w:name w:val="Keyboard"/>
    <w:basedOn w:val="DefaultParagraphFont"/>
    <w:rsid w:val="005C4AAC"/>
    <w:rPr>
      <w:b/>
    </w:rPr>
  </w:style>
  <w:style w:type="paragraph" w:styleId="List">
    <w:name w:val="List"/>
    <w:basedOn w:val="BodyText"/>
    <w:rsid w:val="005C4AAC"/>
    <w:pPr>
      <w:ind w:left="360" w:hanging="360"/>
    </w:pPr>
  </w:style>
  <w:style w:type="paragraph" w:styleId="List2">
    <w:name w:val="List 2"/>
    <w:basedOn w:val="BodyText"/>
    <w:rsid w:val="005C4AAC"/>
    <w:pPr>
      <w:ind w:left="720" w:hanging="360"/>
    </w:pPr>
  </w:style>
  <w:style w:type="paragraph" w:styleId="List3">
    <w:name w:val="List 3"/>
    <w:basedOn w:val="BodyText"/>
    <w:rsid w:val="005C4AAC"/>
    <w:pPr>
      <w:ind w:left="1080" w:hanging="360"/>
    </w:pPr>
  </w:style>
  <w:style w:type="paragraph" w:styleId="ListBullet">
    <w:name w:val="List Bullet"/>
    <w:basedOn w:val="BodyText"/>
    <w:uiPriority w:val="99"/>
    <w:rsid w:val="00B20085"/>
    <w:pPr>
      <w:numPr>
        <w:numId w:val="1"/>
      </w:numPr>
      <w:tabs>
        <w:tab w:val="clear" w:pos="360"/>
        <w:tab w:val="num" w:pos="1080"/>
      </w:tabs>
      <w:spacing w:after="60"/>
      <w:ind w:left="1080"/>
    </w:pPr>
    <w:rPr>
      <w:lang w:val="en-US"/>
    </w:rPr>
  </w:style>
  <w:style w:type="paragraph" w:styleId="ListBullet2">
    <w:name w:val="List Bullet 2"/>
    <w:basedOn w:val="BodyText"/>
    <w:rsid w:val="005C4AAC"/>
    <w:pPr>
      <w:numPr>
        <w:numId w:val="2"/>
      </w:numPr>
    </w:pPr>
  </w:style>
  <w:style w:type="paragraph" w:styleId="ListBullet3">
    <w:name w:val="List Bullet 3"/>
    <w:basedOn w:val="BodyText"/>
    <w:rsid w:val="005C4AAC"/>
    <w:pPr>
      <w:numPr>
        <w:numId w:val="3"/>
      </w:numPr>
    </w:pPr>
  </w:style>
  <w:style w:type="paragraph" w:styleId="ListContinue">
    <w:name w:val="List Continue"/>
    <w:basedOn w:val="BodyText"/>
    <w:rsid w:val="005C4AAC"/>
    <w:pPr>
      <w:ind w:left="360"/>
    </w:pPr>
  </w:style>
  <w:style w:type="paragraph" w:styleId="ListContinue2">
    <w:name w:val="List Continue 2"/>
    <w:basedOn w:val="BodyText"/>
    <w:rsid w:val="005C4AAC"/>
    <w:pPr>
      <w:ind w:left="720"/>
    </w:pPr>
  </w:style>
  <w:style w:type="paragraph" w:styleId="ListContinue3">
    <w:name w:val="List Continue 3"/>
    <w:basedOn w:val="BodyText"/>
    <w:rsid w:val="005C4AAC"/>
    <w:pPr>
      <w:ind w:left="1080"/>
    </w:pPr>
  </w:style>
  <w:style w:type="paragraph" w:customStyle="1" w:styleId="ListProcedure">
    <w:name w:val="List Procedure"/>
    <w:basedOn w:val="BodyText"/>
    <w:rsid w:val="005C4AAC"/>
    <w:pPr>
      <w:numPr>
        <w:ilvl w:val="3"/>
        <w:numId w:val="11"/>
      </w:numPr>
    </w:pPr>
  </w:style>
  <w:style w:type="paragraph" w:customStyle="1" w:styleId="ListProcedure2">
    <w:name w:val="List Procedure 2"/>
    <w:basedOn w:val="BodyText"/>
    <w:rsid w:val="005C4AAC"/>
    <w:pPr>
      <w:numPr>
        <w:ilvl w:val="4"/>
        <w:numId w:val="11"/>
      </w:numPr>
    </w:pPr>
  </w:style>
  <w:style w:type="paragraph" w:customStyle="1" w:styleId="Note">
    <w:name w:val="Note"/>
    <w:basedOn w:val="BodyText"/>
    <w:next w:val="BodyText"/>
    <w:link w:val="NoteChar"/>
    <w:rsid w:val="005C4AAC"/>
    <w:pPr>
      <w:keepLines/>
      <w:pBdr>
        <w:top w:val="single" w:sz="12" w:space="3" w:color="auto" w:shadow="1"/>
        <w:left w:val="single" w:sz="12" w:space="3" w:color="auto" w:shadow="1"/>
        <w:bottom w:val="single" w:sz="12" w:space="3" w:color="auto" w:shadow="1"/>
        <w:right w:val="single" w:sz="12" w:space="3" w:color="auto" w:shadow="1"/>
      </w:pBdr>
      <w:ind w:left="170" w:right="170"/>
    </w:pPr>
  </w:style>
  <w:style w:type="character" w:customStyle="1" w:styleId="NoteChar">
    <w:name w:val="Note Char"/>
    <w:basedOn w:val="BodyTextChar"/>
    <w:link w:val="Note"/>
    <w:rsid w:val="005C4AAC"/>
    <w:rPr>
      <w:rFonts w:ascii="Times New Roman" w:eastAsia="Times New Roman" w:hAnsi="Times New Roman" w:cs="Times New Roman"/>
      <w:szCs w:val="24"/>
      <w:lang w:val="fr-FR"/>
    </w:rPr>
  </w:style>
  <w:style w:type="character" w:styleId="PageNumber">
    <w:name w:val="page number"/>
    <w:basedOn w:val="DefaultParagraphFont"/>
    <w:rsid w:val="005C4AAC"/>
  </w:style>
  <w:style w:type="character" w:customStyle="1" w:styleId="Placeholder">
    <w:name w:val="Placeholder"/>
    <w:basedOn w:val="DefaultParagraphFont"/>
    <w:rsid w:val="005C4AAC"/>
    <w:rPr>
      <w:i/>
    </w:rPr>
  </w:style>
  <w:style w:type="paragraph" w:styleId="PlainText">
    <w:name w:val="Plain Text"/>
    <w:basedOn w:val="Normal"/>
    <w:link w:val="PlainTextChar"/>
    <w:rsid w:val="005C4AAC"/>
    <w:rPr>
      <w:rFonts w:ascii="Courier New" w:hAnsi="Courier New" w:cs="Courier New"/>
      <w:sz w:val="20"/>
      <w:szCs w:val="20"/>
    </w:rPr>
  </w:style>
  <w:style w:type="character" w:customStyle="1" w:styleId="PlainTextChar">
    <w:name w:val="Plain Text Char"/>
    <w:basedOn w:val="DefaultParagraphFont"/>
    <w:link w:val="PlainText"/>
    <w:rsid w:val="005C4AAC"/>
    <w:rPr>
      <w:rFonts w:ascii="Courier New" w:eastAsia="SimSun" w:hAnsi="Courier New" w:cs="Courier New"/>
      <w:sz w:val="20"/>
      <w:szCs w:val="20"/>
      <w:lang w:val="fr-FR"/>
    </w:rPr>
  </w:style>
  <w:style w:type="paragraph" w:customStyle="1" w:styleId="SpaceHalf">
    <w:name w:val="Space Half"/>
    <w:basedOn w:val="Normal"/>
    <w:rsid w:val="005C4AAC"/>
    <w:pPr>
      <w:spacing w:line="120" w:lineRule="exact"/>
    </w:pPr>
  </w:style>
  <w:style w:type="character" w:customStyle="1" w:styleId="Vernacular">
    <w:name w:val="Vernacular"/>
    <w:basedOn w:val="DefaultParagraphFont"/>
    <w:rsid w:val="005C4AAC"/>
    <w:rPr>
      <w:rFonts w:ascii="Doulos SIL" w:hAnsi="Doulos SIL"/>
    </w:rPr>
  </w:style>
  <w:style w:type="character" w:styleId="Strong">
    <w:name w:val="Strong"/>
    <w:basedOn w:val="DefaultParagraphFont"/>
    <w:qFormat/>
    <w:rsid w:val="005C4AAC"/>
    <w:rPr>
      <w:b/>
      <w:bCs/>
    </w:rPr>
  </w:style>
  <w:style w:type="character" w:customStyle="1" w:styleId="Style">
    <w:name w:val="Style"/>
    <w:basedOn w:val="DefaultParagraphFont"/>
    <w:rsid w:val="005C4AAC"/>
    <w:rPr>
      <w:i/>
    </w:rPr>
  </w:style>
  <w:style w:type="paragraph" w:styleId="Subtitle">
    <w:name w:val="Subtitle"/>
    <w:basedOn w:val="Normal"/>
    <w:next w:val="SpaceSingle"/>
    <w:link w:val="SubtitleChar"/>
    <w:qFormat/>
    <w:rsid w:val="005C4AAC"/>
    <w:pPr>
      <w:keepLines/>
      <w:jc w:val="center"/>
    </w:pPr>
    <w:rPr>
      <w:rFonts w:cs="Arial"/>
      <w:b/>
      <w:kern w:val="28"/>
      <w:sz w:val="48"/>
    </w:rPr>
  </w:style>
  <w:style w:type="character" w:customStyle="1" w:styleId="SubtitleChar">
    <w:name w:val="Subtitle Char"/>
    <w:basedOn w:val="DefaultParagraphFont"/>
    <w:link w:val="Subtitle"/>
    <w:rsid w:val="005C4AAC"/>
    <w:rPr>
      <w:rFonts w:ascii="Times New Roman" w:eastAsia="SimSun" w:hAnsi="Times New Roman" w:cs="Arial"/>
      <w:b/>
      <w:kern w:val="28"/>
      <w:sz w:val="48"/>
      <w:szCs w:val="24"/>
      <w:lang w:val="fr-FR"/>
    </w:rPr>
  </w:style>
  <w:style w:type="paragraph" w:customStyle="1" w:styleId="TableHeadingRow">
    <w:name w:val="Table Heading Row"/>
    <w:basedOn w:val="Normal"/>
    <w:next w:val="TableRow"/>
    <w:rsid w:val="005C4AAC"/>
    <w:pPr>
      <w:keepNext/>
      <w:spacing w:before="60" w:after="60"/>
    </w:pPr>
    <w:rPr>
      <w:b/>
    </w:rPr>
  </w:style>
  <w:style w:type="paragraph" w:customStyle="1" w:styleId="TableRow">
    <w:name w:val="Table Row"/>
    <w:basedOn w:val="Normal"/>
    <w:rsid w:val="005C4AAC"/>
    <w:pPr>
      <w:spacing w:before="60" w:after="60"/>
    </w:pPr>
  </w:style>
  <w:style w:type="paragraph" w:styleId="Title">
    <w:name w:val="Title"/>
    <w:basedOn w:val="Normal"/>
    <w:next w:val="SpaceSingle"/>
    <w:link w:val="TitleChar"/>
    <w:qFormat/>
    <w:rsid w:val="005C4AAC"/>
    <w:pPr>
      <w:keepLines/>
      <w:jc w:val="center"/>
    </w:pPr>
    <w:rPr>
      <w:rFonts w:cs="Arial"/>
      <w:b/>
      <w:bCs/>
      <w:kern w:val="28"/>
      <w:sz w:val="96"/>
      <w:szCs w:val="32"/>
    </w:rPr>
  </w:style>
  <w:style w:type="character" w:customStyle="1" w:styleId="TitleChar">
    <w:name w:val="Title Char"/>
    <w:basedOn w:val="DefaultParagraphFont"/>
    <w:link w:val="Title"/>
    <w:rsid w:val="005C4AAC"/>
    <w:rPr>
      <w:rFonts w:ascii="Times New Roman" w:eastAsia="SimSun" w:hAnsi="Times New Roman" w:cs="Arial"/>
      <w:b/>
      <w:bCs/>
      <w:kern w:val="28"/>
      <w:sz w:val="96"/>
      <w:szCs w:val="32"/>
      <w:lang w:val="fr-FR"/>
    </w:rPr>
  </w:style>
  <w:style w:type="paragraph" w:styleId="TOC1">
    <w:name w:val="toc 1"/>
    <w:basedOn w:val="Normal"/>
    <w:next w:val="Normal"/>
    <w:uiPriority w:val="39"/>
    <w:rsid w:val="005C4AAC"/>
    <w:pPr>
      <w:spacing w:before="60"/>
    </w:pPr>
    <w:rPr>
      <w:b/>
    </w:rPr>
  </w:style>
  <w:style w:type="character" w:customStyle="1" w:styleId="TypedText">
    <w:name w:val="Typed Text"/>
    <w:basedOn w:val="DefaultParagraphFont"/>
    <w:rsid w:val="005C4AAC"/>
    <w:rPr>
      <w:b/>
    </w:rPr>
  </w:style>
  <w:style w:type="character" w:customStyle="1" w:styleId="UserInterface">
    <w:name w:val="User Interface"/>
    <w:basedOn w:val="DefaultParagraphFont"/>
    <w:rsid w:val="005C4AAC"/>
    <w:rPr>
      <w:rFonts w:ascii="Arial" w:hAnsi="Arial"/>
      <w:b/>
      <w:sz w:val="20"/>
    </w:rPr>
  </w:style>
  <w:style w:type="character" w:customStyle="1" w:styleId="VernacularStrong">
    <w:name w:val="Vernacular Strong"/>
    <w:basedOn w:val="DefaultParagraphFont"/>
    <w:rsid w:val="005C4AAC"/>
    <w:rPr>
      <w:rFonts w:ascii="Doulos SIL" w:hAnsi="Doulos SIL"/>
      <w:b/>
    </w:rPr>
  </w:style>
  <w:style w:type="character" w:customStyle="1" w:styleId="VernacularEmphasis">
    <w:name w:val="Vernacular Emphasis"/>
    <w:basedOn w:val="DefaultParagraphFont"/>
    <w:rsid w:val="005C4AAC"/>
    <w:rPr>
      <w:rFonts w:ascii="Doulos SIL" w:hAnsi="Doulos SIL"/>
      <w:i/>
    </w:rPr>
  </w:style>
  <w:style w:type="paragraph" w:styleId="BalloonText">
    <w:name w:val="Balloon Text"/>
    <w:basedOn w:val="Normal"/>
    <w:link w:val="BalloonTextChar"/>
    <w:rsid w:val="005C4AAC"/>
    <w:rPr>
      <w:rFonts w:ascii="Tahoma" w:hAnsi="Tahoma" w:cs="Tahoma"/>
      <w:sz w:val="16"/>
      <w:szCs w:val="16"/>
    </w:rPr>
  </w:style>
  <w:style w:type="character" w:customStyle="1" w:styleId="BalloonTextChar">
    <w:name w:val="Balloon Text Char"/>
    <w:basedOn w:val="DefaultParagraphFont"/>
    <w:link w:val="BalloonText"/>
    <w:rsid w:val="005C4AAC"/>
    <w:rPr>
      <w:rFonts w:ascii="Tahoma" w:eastAsia="SimSun" w:hAnsi="Tahoma" w:cs="Tahoma"/>
      <w:sz w:val="16"/>
      <w:szCs w:val="16"/>
      <w:lang w:val="fr-FR"/>
    </w:rPr>
  </w:style>
  <w:style w:type="character" w:styleId="CommentReference">
    <w:name w:val="annotation reference"/>
    <w:basedOn w:val="DefaultParagraphFont"/>
    <w:rsid w:val="005C4AAC"/>
    <w:rPr>
      <w:sz w:val="16"/>
      <w:szCs w:val="16"/>
    </w:rPr>
  </w:style>
  <w:style w:type="paragraph" w:styleId="CommentText">
    <w:name w:val="annotation text"/>
    <w:basedOn w:val="Normal"/>
    <w:link w:val="CommentTextChar"/>
    <w:rsid w:val="005C4AAC"/>
    <w:rPr>
      <w:rFonts w:eastAsia="Times New Roman"/>
      <w:sz w:val="20"/>
      <w:szCs w:val="20"/>
    </w:rPr>
  </w:style>
  <w:style w:type="character" w:customStyle="1" w:styleId="CommentTextChar">
    <w:name w:val="Comment Text Char"/>
    <w:basedOn w:val="DefaultParagraphFont"/>
    <w:link w:val="CommentText"/>
    <w:rsid w:val="005C4AAC"/>
    <w:rPr>
      <w:rFonts w:ascii="Times New Roman" w:eastAsia="Times New Roman" w:hAnsi="Times New Roman" w:cs="Times New Roman"/>
      <w:sz w:val="20"/>
      <w:szCs w:val="20"/>
      <w:lang w:val="fr-FR"/>
    </w:rPr>
  </w:style>
  <w:style w:type="paragraph" w:styleId="DocumentMap">
    <w:name w:val="Document Map"/>
    <w:basedOn w:val="Normal"/>
    <w:link w:val="DocumentMapChar"/>
    <w:rsid w:val="005C4AAC"/>
    <w:rPr>
      <w:rFonts w:ascii="Tahoma" w:hAnsi="Tahoma" w:cs="Tahoma"/>
      <w:sz w:val="16"/>
      <w:szCs w:val="16"/>
    </w:rPr>
  </w:style>
  <w:style w:type="character" w:customStyle="1" w:styleId="DocumentMapChar">
    <w:name w:val="Document Map Char"/>
    <w:basedOn w:val="DefaultParagraphFont"/>
    <w:link w:val="DocumentMap"/>
    <w:rsid w:val="005C4AAC"/>
    <w:rPr>
      <w:rFonts w:ascii="Tahoma" w:eastAsia="SimSun" w:hAnsi="Tahoma" w:cs="Tahoma"/>
      <w:sz w:val="16"/>
      <w:szCs w:val="16"/>
      <w:lang w:val="fr-FR"/>
    </w:rPr>
  </w:style>
  <w:style w:type="paragraph" w:customStyle="1" w:styleId="UpgradeTip">
    <w:name w:val="Upgrade Tip"/>
    <w:basedOn w:val="Note"/>
    <w:qFormat/>
    <w:rsid w:val="005C4AAC"/>
    <w:pPr>
      <w:pBdr>
        <w:top w:val="double" w:sz="4" w:space="3" w:color="auto" w:shadow="1"/>
        <w:left w:val="double" w:sz="4" w:space="3" w:color="auto" w:shadow="1"/>
        <w:bottom w:val="double" w:sz="4" w:space="3" w:color="auto" w:shadow="1"/>
        <w:right w:val="double" w:sz="4" w:space="3" w:color="auto" w:shadow="1"/>
      </w:pBdr>
      <w:spacing w:line="240" w:lineRule="atLeast"/>
      <w:ind w:left="709"/>
    </w:pPr>
    <w:rPr>
      <w:bCs/>
      <w:lang w:val="en-GB"/>
    </w:rPr>
  </w:style>
  <w:style w:type="paragraph" w:styleId="TOC2">
    <w:name w:val="toc 2"/>
    <w:basedOn w:val="Normal"/>
    <w:next w:val="Normal"/>
    <w:autoRedefine/>
    <w:uiPriority w:val="39"/>
    <w:rsid w:val="005C4AAC"/>
    <w:pPr>
      <w:spacing w:after="100"/>
      <w:ind w:left="220"/>
    </w:pPr>
  </w:style>
  <w:style w:type="paragraph" w:styleId="TOC3">
    <w:name w:val="toc 3"/>
    <w:basedOn w:val="Normal"/>
    <w:next w:val="Normal"/>
    <w:autoRedefine/>
    <w:uiPriority w:val="39"/>
    <w:rsid w:val="005C4AAC"/>
    <w:pPr>
      <w:spacing w:after="100"/>
      <w:ind w:left="440"/>
    </w:pPr>
  </w:style>
  <w:style w:type="paragraph" w:customStyle="1" w:styleId="Rsum">
    <w:name w:val="Résumé"/>
    <w:basedOn w:val="Heading1"/>
    <w:link w:val="RsumChar"/>
    <w:qFormat/>
    <w:rsid w:val="005C4AAC"/>
    <w:pPr>
      <w:ind w:left="-1134"/>
    </w:pPr>
  </w:style>
  <w:style w:type="character" w:customStyle="1" w:styleId="RsumChar">
    <w:name w:val="Résumé Char"/>
    <w:basedOn w:val="Heading1Char"/>
    <w:link w:val="Rsum"/>
    <w:rsid w:val="005C4AAC"/>
    <w:rPr>
      <w:rFonts w:ascii="Times New Roman" w:eastAsia="SimSun" w:hAnsi="Times New Roman" w:cs="Arial"/>
      <w:b/>
      <w:bCs/>
      <w:kern w:val="28"/>
      <w:sz w:val="48"/>
      <w:szCs w:val="32"/>
    </w:rPr>
  </w:style>
  <w:style w:type="paragraph" w:customStyle="1" w:styleId="TitlePageTitle">
    <w:name w:val="Title Page Title"/>
    <w:basedOn w:val="Normal"/>
    <w:next w:val="Normal"/>
    <w:rsid w:val="005C4AAC"/>
    <w:pPr>
      <w:pBdr>
        <w:bottom w:val="single" w:sz="24" w:space="1" w:color="auto"/>
      </w:pBdr>
      <w:spacing w:before="3000" w:after="60"/>
      <w:jc w:val="right"/>
    </w:pPr>
    <w:rPr>
      <w:rFonts w:ascii="Arial" w:eastAsia="Times New Roman" w:hAnsi="Arial" w:cs="Arial"/>
      <w:b/>
      <w:color w:val="000000"/>
      <w:sz w:val="48"/>
      <w:szCs w:val="48"/>
      <w:lang w:val="en-US"/>
    </w:rPr>
  </w:style>
  <w:style w:type="paragraph" w:customStyle="1" w:styleId="Times">
    <w:name w:val="Times"/>
    <w:basedOn w:val="Normal"/>
    <w:rsid w:val="005C4AAC"/>
    <w:pPr>
      <w:tabs>
        <w:tab w:val="right" w:pos="426"/>
        <w:tab w:val="left" w:pos="567"/>
        <w:tab w:val="right" w:pos="1134"/>
        <w:tab w:val="left" w:pos="1418"/>
      </w:tabs>
      <w:spacing w:before="40" w:after="40"/>
    </w:pPr>
    <w:rPr>
      <w:rFonts w:eastAsia="Times New Roman"/>
      <w:sz w:val="24"/>
      <w:lang w:val="en-US"/>
    </w:rPr>
  </w:style>
  <w:style w:type="paragraph" w:styleId="TOCHeading">
    <w:name w:val="TOC Heading"/>
    <w:basedOn w:val="Heading1"/>
    <w:next w:val="Normal"/>
    <w:uiPriority w:val="39"/>
    <w:semiHidden/>
    <w:unhideWhenUsed/>
    <w:qFormat/>
    <w:rsid w:val="005C4AAC"/>
    <w:pPr>
      <w:pageBreakBefore w:val="0"/>
      <w:numPr>
        <w:numId w:val="0"/>
      </w:numPr>
      <w:spacing w:before="480" w:after="0" w:line="276" w:lineRule="auto"/>
      <w:outlineLvl w:val="9"/>
    </w:pPr>
    <w:rPr>
      <w:rFonts w:ascii="Cambria" w:eastAsia="Times New Roman" w:hAnsi="Cambria" w:cs="Times New Roman"/>
      <w:color w:val="365F91"/>
      <w:kern w:val="0"/>
      <w:sz w:val="28"/>
      <w:szCs w:val="28"/>
      <w:lang w:val="en-US"/>
    </w:rPr>
  </w:style>
  <w:style w:type="paragraph" w:styleId="CommentSubject">
    <w:name w:val="annotation subject"/>
    <w:basedOn w:val="CommentText"/>
    <w:next w:val="CommentText"/>
    <w:link w:val="CommentSubjectChar"/>
    <w:rsid w:val="005C4AAC"/>
    <w:rPr>
      <w:rFonts w:eastAsia="SimSun"/>
      <w:b/>
      <w:bCs/>
    </w:rPr>
  </w:style>
  <w:style w:type="character" w:customStyle="1" w:styleId="CommentSubjectChar">
    <w:name w:val="Comment Subject Char"/>
    <w:basedOn w:val="CommentTextChar"/>
    <w:link w:val="CommentSubject"/>
    <w:rsid w:val="005C4AAC"/>
    <w:rPr>
      <w:rFonts w:ascii="Times New Roman" w:eastAsia="SimSun" w:hAnsi="Times New Roman" w:cs="Times New Roman"/>
      <w:b/>
      <w:bCs/>
      <w:sz w:val="20"/>
      <w:szCs w:val="20"/>
      <w:lang w:val="fr-FR"/>
    </w:rPr>
  </w:style>
  <w:style w:type="paragraph" w:customStyle="1" w:styleId="Teacher">
    <w:name w:val="Teacher"/>
    <w:basedOn w:val="BodyText"/>
    <w:link w:val="TeacherChar"/>
    <w:qFormat/>
    <w:rsid w:val="005C4AAC"/>
    <w:pPr>
      <w:pBdr>
        <w:top w:val="dashSmallGap" w:sz="4" w:space="1" w:color="auto"/>
        <w:left w:val="dashSmallGap" w:sz="4" w:space="4" w:color="auto"/>
        <w:bottom w:val="dashSmallGap" w:sz="4" w:space="1" w:color="auto"/>
        <w:right w:val="dashSmallGap" w:sz="4" w:space="4" w:color="auto"/>
      </w:pBdr>
      <w:spacing w:before="60"/>
      <w:ind w:left="170" w:right="170"/>
    </w:pPr>
    <w:rPr>
      <w:i/>
      <w:iCs/>
    </w:rPr>
  </w:style>
  <w:style w:type="character" w:customStyle="1" w:styleId="TeacherChar">
    <w:name w:val="Teacher Char"/>
    <w:basedOn w:val="BodyTextChar"/>
    <w:link w:val="Teacher"/>
    <w:rsid w:val="005C4AAC"/>
    <w:rPr>
      <w:rFonts w:ascii="Times New Roman" w:eastAsia="Times New Roman" w:hAnsi="Times New Roman" w:cs="Times New Roman"/>
      <w:i/>
      <w:iCs/>
      <w:szCs w:val="24"/>
      <w:lang w:val="fr-FR"/>
    </w:rPr>
  </w:style>
  <w:style w:type="paragraph" w:customStyle="1" w:styleId="StyleTeacherBefore023cmAfter031cm">
    <w:name w:val="Style Teacher + Before:  0.23 cm After:  0.31 cm"/>
    <w:basedOn w:val="Teacher"/>
    <w:rsid w:val="005C4AAC"/>
    <w:pPr>
      <w:ind w:left="130" w:right="176"/>
    </w:pPr>
  </w:style>
  <w:style w:type="paragraph" w:customStyle="1" w:styleId="ListResult">
    <w:name w:val="List Result"/>
    <w:basedOn w:val="ListContinue"/>
    <w:link w:val="ListResultChar"/>
    <w:qFormat/>
    <w:rsid w:val="00B20085"/>
    <w:pPr>
      <w:ind w:left="1080"/>
    </w:pPr>
    <w:rPr>
      <w:rFonts w:eastAsia="SimSun"/>
      <w:i/>
      <w:iCs/>
      <w:lang w:val="en-GB"/>
    </w:rPr>
  </w:style>
  <w:style w:type="character" w:customStyle="1" w:styleId="ListResultChar">
    <w:name w:val="List Result Char"/>
    <w:link w:val="ListResult"/>
    <w:rsid w:val="00B20085"/>
    <w:rPr>
      <w:rFonts w:ascii="Times New Roman" w:eastAsia="SimSun" w:hAnsi="Times New Roman" w:cs="Times New Roman"/>
      <w:i/>
      <w:iCs/>
      <w:szCs w:val="24"/>
      <w:lang w:val="en-GB"/>
    </w:rPr>
  </w:style>
  <w:style w:type="table" w:styleId="TableGrid">
    <w:name w:val="Table Grid"/>
    <w:basedOn w:val="TableNormal"/>
    <w:uiPriority w:val="39"/>
    <w:rsid w:val="005C4A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dex1">
    <w:name w:val="index 1"/>
    <w:basedOn w:val="Normal"/>
    <w:next w:val="Normal"/>
    <w:autoRedefine/>
    <w:uiPriority w:val="99"/>
    <w:unhideWhenUsed/>
    <w:rsid w:val="005C4AAC"/>
    <w:pPr>
      <w:tabs>
        <w:tab w:val="right" w:leader="dot" w:pos="3117"/>
      </w:tabs>
      <w:spacing w:before="60"/>
      <w:ind w:left="221" w:hanging="221"/>
    </w:pPr>
    <w:rPr>
      <w:noProof/>
    </w:rPr>
  </w:style>
  <w:style w:type="paragraph" w:styleId="Index2">
    <w:name w:val="index 2"/>
    <w:basedOn w:val="Normal"/>
    <w:next w:val="Normal"/>
    <w:autoRedefine/>
    <w:uiPriority w:val="99"/>
    <w:unhideWhenUsed/>
    <w:rsid w:val="005C4AAC"/>
    <w:pPr>
      <w:tabs>
        <w:tab w:val="right" w:leader="dot" w:pos="3117"/>
      </w:tabs>
      <w:ind w:left="440" w:hanging="220"/>
    </w:pPr>
    <w:rPr>
      <w:noProof/>
      <w:sz w:val="20"/>
    </w:rPr>
  </w:style>
  <w:style w:type="paragraph" w:styleId="Index3">
    <w:name w:val="index 3"/>
    <w:basedOn w:val="Normal"/>
    <w:next w:val="Normal"/>
    <w:autoRedefine/>
    <w:uiPriority w:val="99"/>
    <w:unhideWhenUsed/>
    <w:rsid w:val="005C4AAC"/>
    <w:pPr>
      <w:tabs>
        <w:tab w:val="right" w:leader="dot" w:pos="3117"/>
      </w:tabs>
      <w:ind w:left="660" w:hanging="220"/>
    </w:pPr>
    <w:rPr>
      <w:sz w:val="20"/>
    </w:rPr>
  </w:style>
  <w:style w:type="paragraph" w:styleId="Revision">
    <w:name w:val="Revision"/>
    <w:hidden/>
    <w:uiPriority w:val="99"/>
    <w:semiHidden/>
    <w:rsid w:val="005C4AAC"/>
    <w:pPr>
      <w:spacing w:after="0" w:line="240" w:lineRule="auto"/>
    </w:pPr>
    <w:rPr>
      <w:rFonts w:ascii="Times New Roman" w:eastAsia="SimSun" w:hAnsi="Times New Roman" w:cs="Times New Roman"/>
      <w:szCs w:val="24"/>
      <w:lang w:val="fr-FR"/>
    </w:rPr>
  </w:style>
  <w:style w:type="table" w:styleId="PlainTable2">
    <w:name w:val="Plain Table 2"/>
    <w:basedOn w:val="TableNormal"/>
    <w:uiPriority w:val="42"/>
    <w:rsid w:val="005C4AAC"/>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FootnoteText">
    <w:name w:val="footnote text"/>
    <w:basedOn w:val="Normal"/>
    <w:link w:val="FootnoteTextChar"/>
    <w:uiPriority w:val="99"/>
    <w:semiHidden/>
    <w:unhideWhenUsed/>
    <w:rsid w:val="005C4AAC"/>
    <w:rPr>
      <w:sz w:val="20"/>
      <w:szCs w:val="20"/>
    </w:rPr>
  </w:style>
  <w:style w:type="character" w:customStyle="1" w:styleId="FootnoteTextChar">
    <w:name w:val="Footnote Text Char"/>
    <w:basedOn w:val="DefaultParagraphFont"/>
    <w:link w:val="FootnoteText"/>
    <w:uiPriority w:val="99"/>
    <w:semiHidden/>
    <w:rsid w:val="005C4AAC"/>
    <w:rPr>
      <w:rFonts w:ascii="Times New Roman" w:eastAsia="SimSun" w:hAnsi="Times New Roman" w:cs="Times New Roman"/>
      <w:sz w:val="20"/>
      <w:szCs w:val="20"/>
      <w:lang w:val="fr-FR"/>
    </w:rPr>
  </w:style>
  <w:style w:type="character" w:styleId="FootnoteReference">
    <w:name w:val="footnote reference"/>
    <w:basedOn w:val="DefaultParagraphFont"/>
    <w:uiPriority w:val="99"/>
    <w:semiHidden/>
    <w:unhideWhenUsed/>
    <w:rsid w:val="005C4AAC"/>
    <w:rPr>
      <w:vertAlign w:val="superscript"/>
    </w:rPr>
  </w:style>
  <w:style w:type="table" w:styleId="PlainTable4">
    <w:name w:val="Plain Table 4"/>
    <w:basedOn w:val="TableNormal"/>
    <w:uiPriority w:val="44"/>
    <w:rsid w:val="005C4AA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5C4AAC"/>
    <w:pPr>
      <w:ind w:left="720"/>
      <w:contextualSpacing/>
    </w:pPr>
  </w:style>
  <w:style w:type="paragraph" w:customStyle="1" w:styleId="Keystroke">
    <w:name w:val="Keystroke"/>
    <w:basedOn w:val="Normal"/>
    <w:qFormat/>
    <w:rsid w:val="005C4AAC"/>
    <w:pPr>
      <w:tabs>
        <w:tab w:val="left" w:pos="584"/>
      </w:tabs>
      <w:ind w:left="17"/>
    </w:pPr>
    <w:rPr>
      <w:rFonts w:ascii="Charis SIL Compact" w:eastAsiaTheme="minorHAnsi" w:hAnsi="Charis SIL Compact" w:cs="Charis SIL Compact"/>
      <w:szCs w:val="22"/>
    </w:rPr>
  </w:style>
  <w:style w:type="table" w:customStyle="1" w:styleId="InstructionalContentResume">
    <w:name w:val="InstructionalContentResume"/>
    <w:basedOn w:val="TableNormal"/>
    <w:uiPriority w:val="99"/>
    <w:rsid w:val="005C4AAC"/>
    <w:pPr>
      <w:spacing w:after="0" w:line="240" w:lineRule="auto"/>
    </w:pPr>
    <w:tblPr>
      <w:tblInd w:w="0" w:type="nil"/>
      <w:tblBorders>
        <w:top w:val="single" w:sz="4" w:space="0" w:color="auto"/>
        <w:bottom w:val="single" w:sz="4" w:space="0" w:color="auto"/>
        <w:insideH w:val="single" w:sz="4" w:space="0" w:color="auto"/>
      </w:tblBorders>
    </w:tblPr>
    <w:tblStylePr w:type="firstRow">
      <w:tblPr/>
      <w:tcPr>
        <w:tcBorders>
          <w:bottom w:val="double" w:sz="4" w:space="0" w:color="auto"/>
        </w:tcBorders>
      </w:tcPr>
    </w:tblStylePr>
  </w:style>
  <w:style w:type="paragraph" w:customStyle="1" w:styleId="Section">
    <w:name w:val="Section"/>
    <w:basedOn w:val="BodyText"/>
    <w:qFormat/>
    <w:rsid w:val="005C4AAC"/>
    <w:pPr>
      <w:spacing w:line="259" w:lineRule="auto"/>
    </w:pPr>
    <w:rPr>
      <w:rFonts w:asciiTheme="minorHAnsi" w:eastAsia="SimSun" w:hAnsiTheme="minorHAnsi" w:cstheme="minorBidi"/>
      <w:b/>
      <w:sz w:val="24"/>
      <w:szCs w:val="22"/>
      <w:lang w:val="en-AU"/>
    </w:rPr>
  </w:style>
  <w:style w:type="paragraph" w:styleId="BodyText2">
    <w:name w:val="Body Text 2"/>
    <w:basedOn w:val="Normal"/>
    <w:link w:val="BodyText2Char"/>
    <w:uiPriority w:val="99"/>
    <w:unhideWhenUsed/>
    <w:rsid w:val="00800823"/>
    <w:pPr>
      <w:spacing w:after="120" w:line="240" w:lineRule="atLeast"/>
      <w:ind w:left="1440"/>
    </w:pPr>
    <w:rPr>
      <w:lang w:val="en-AU" w:eastAsia="en-AU"/>
    </w:rPr>
  </w:style>
  <w:style w:type="character" w:customStyle="1" w:styleId="BodyText2Char">
    <w:name w:val="Body Text 2 Char"/>
    <w:basedOn w:val="DefaultParagraphFont"/>
    <w:link w:val="BodyText2"/>
    <w:uiPriority w:val="99"/>
    <w:rsid w:val="00800823"/>
    <w:rPr>
      <w:rFonts w:ascii="Times New Roman" w:eastAsia="SimSun" w:hAnsi="Times New Roman" w:cs="Times New Roman"/>
      <w:szCs w:val="24"/>
      <w:lang w:eastAsia="en-AU"/>
    </w:rPr>
  </w:style>
  <w:style w:type="character" w:customStyle="1" w:styleId="bold">
    <w:name w:val="bold"/>
    <w:basedOn w:val="DefaultParagraphFont"/>
    <w:rsid w:val="005C4AAC"/>
  </w:style>
  <w:style w:type="character" w:styleId="FollowedHyperlink">
    <w:name w:val="FollowedHyperlink"/>
    <w:basedOn w:val="DefaultParagraphFont"/>
    <w:uiPriority w:val="99"/>
    <w:semiHidden/>
    <w:unhideWhenUsed/>
    <w:rsid w:val="005C4AAC"/>
    <w:rPr>
      <w:color w:val="800080" w:themeColor="followedHyperlink"/>
      <w:u w:val="single"/>
    </w:rPr>
  </w:style>
  <w:style w:type="character" w:customStyle="1" w:styleId="Heading5Char">
    <w:name w:val="Heading 5 Char"/>
    <w:basedOn w:val="DefaultParagraphFont"/>
    <w:link w:val="Heading5"/>
    <w:uiPriority w:val="9"/>
    <w:semiHidden/>
    <w:rsid w:val="00800823"/>
    <w:rPr>
      <w:rFonts w:asciiTheme="majorHAnsi" w:eastAsiaTheme="majorEastAsia" w:hAnsiTheme="majorHAnsi" w:cstheme="majorBidi"/>
      <w:color w:val="365F91" w:themeColor="accent1" w:themeShade="BF"/>
      <w:szCs w:val="24"/>
      <w:lang w:val="fr-FR"/>
    </w:rPr>
  </w:style>
  <w:style w:type="paragraph" w:styleId="HTMLPreformatted">
    <w:name w:val="HTML Preformatted"/>
    <w:basedOn w:val="Normal"/>
    <w:link w:val="HTMLPreformattedChar"/>
    <w:uiPriority w:val="99"/>
    <w:semiHidden/>
    <w:unhideWhenUsed/>
    <w:rsid w:val="005C4A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AU" w:eastAsia="en-AU"/>
    </w:rPr>
  </w:style>
  <w:style w:type="character" w:customStyle="1" w:styleId="HTMLPreformattedChar">
    <w:name w:val="HTML Preformatted Char"/>
    <w:basedOn w:val="DefaultParagraphFont"/>
    <w:link w:val="HTMLPreformatted"/>
    <w:uiPriority w:val="99"/>
    <w:semiHidden/>
    <w:rsid w:val="005C4AAC"/>
    <w:rPr>
      <w:rFonts w:ascii="Courier New" w:eastAsia="Times New Roman" w:hAnsi="Courier New" w:cs="Courier New"/>
      <w:sz w:val="20"/>
      <w:szCs w:val="20"/>
      <w:lang w:eastAsia="en-AU"/>
    </w:rPr>
  </w:style>
  <w:style w:type="paragraph" w:customStyle="1" w:styleId="is1">
    <w:name w:val="is1"/>
    <w:basedOn w:val="Normal"/>
    <w:qFormat/>
    <w:rsid w:val="00800823"/>
    <w:pPr>
      <w:spacing w:after="120"/>
    </w:pPr>
    <w:rPr>
      <w:b/>
      <w:bCs/>
      <w:sz w:val="26"/>
      <w:szCs w:val="28"/>
    </w:rPr>
  </w:style>
  <w:style w:type="paragraph" w:customStyle="1" w:styleId="is2">
    <w:name w:val="is2"/>
    <w:basedOn w:val="is1"/>
    <w:next w:val="BodyText"/>
    <w:qFormat/>
    <w:rsid w:val="00800823"/>
    <w:pPr>
      <w:numPr>
        <w:ilvl w:val="2"/>
      </w:numPr>
      <w:spacing w:before="240"/>
    </w:pPr>
    <w:rPr>
      <w:b w:val="0"/>
      <w:bCs w:val="0"/>
      <w:i/>
      <w:iCs/>
      <w:sz w:val="22"/>
      <w:szCs w:val="24"/>
    </w:rPr>
  </w:style>
  <w:style w:type="character" w:customStyle="1" w:styleId="italic">
    <w:name w:val="italic"/>
    <w:basedOn w:val="DefaultParagraphFont"/>
    <w:rsid w:val="005C4AAC"/>
  </w:style>
  <w:style w:type="paragraph" w:styleId="ListBullet4">
    <w:name w:val="List Bullet 4"/>
    <w:basedOn w:val="Normal"/>
    <w:uiPriority w:val="99"/>
    <w:unhideWhenUsed/>
    <w:rsid w:val="005C4AAC"/>
    <w:pPr>
      <w:numPr>
        <w:numId w:val="4"/>
      </w:numPr>
      <w:contextualSpacing/>
    </w:pPr>
  </w:style>
  <w:style w:type="paragraph" w:styleId="NormalWeb">
    <w:name w:val="Normal (Web)"/>
    <w:basedOn w:val="Normal"/>
    <w:uiPriority w:val="99"/>
    <w:semiHidden/>
    <w:unhideWhenUsed/>
    <w:rsid w:val="005C4AAC"/>
    <w:pPr>
      <w:spacing w:before="100" w:beforeAutospacing="1" w:after="100" w:afterAutospacing="1"/>
    </w:pPr>
    <w:rPr>
      <w:rFonts w:eastAsia="Times New Roman"/>
      <w:sz w:val="24"/>
      <w:lang w:val="en-AU" w:eastAsia="en-AU"/>
    </w:rPr>
  </w:style>
  <w:style w:type="table" w:customStyle="1" w:styleId="PlainTable21">
    <w:name w:val="Plain Table 21"/>
    <w:basedOn w:val="TableNormal"/>
    <w:uiPriority w:val="42"/>
    <w:rsid w:val="005C4AAC"/>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41">
    <w:name w:val="Plain Table 41"/>
    <w:basedOn w:val="TableNormal"/>
    <w:uiPriority w:val="44"/>
    <w:rsid w:val="005C4AA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Sectionheading">
    <w:name w:val="Section heading"/>
    <w:basedOn w:val="BodyText"/>
    <w:qFormat/>
    <w:rsid w:val="005C4AAC"/>
    <w:pPr>
      <w:spacing w:before="180" w:after="40"/>
    </w:pPr>
    <w:rPr>
      <w:rFonts w:asciiTheme="minorBidi" w:eastAsia="SimSun" w:hAnsiTheme="minorBidi" w:cstheme="minorBidi"/>
      <w:b/>
      <w:bCs/>
      <w:i/>
      <w:iCs/>
      <w:sz w:val="26"/>
      <w:szCs w:val="28"/>
    </w:rPr>
  </w:style>
  <w:style w:type="paragraph" w:customStyle="1" w:styleId="Stageheading">
    <w:name w:val="Stage heading"/>
    <w:basedOn w:val="Heading1"/>
    <w:qFormat/>
    <w:rsid w:val="005C4AAC"/>
    <w:pPr>
      <w:numPr>
        <w:numId w:val="0"/>
      </w:numPr>
      <w:pBdr>
        <w:top w:val="thinThickSmallGap" w:sz="24" w:space="1" w:color="auto"/>
        <w:bottom w:val="thinThickSmallGap" w:sz="24" w:space="1" w:color="auto"/>
      </w:pBdr>
      <w:ind w:right="-187"/>
    </w:pPr>
  </w:style>
  <w:style w:type="paragraph" w:customStyle="1" w:styleId="Textbody">
    <w:name w:val="Text body"/>
    <w:basedOn w:val="Normal"/>
    <w:rsid w:val="005C4AAC"/>
    <w:pPr>
      <w:suppressAutoHyphens/>
      <w:autoSpaceDN w:val="0"/>
      <w:spacing w:after="120"/>
      <w:textAlignment w:val="baseline"/>
    </w:pPr>
    <w:rPr>
      <w:rFonts w:eastAsia="Times New Roman"/>
      <w:kern w:val="3"/>
      <w:sz w:val="21"/>
      <w:lang w:val="en-US"/>
    </w:rPr>
  </w:style>
  <w:style w:type="paragraph" w:styleId="ListNumber2">
    <w:name w:val="List Number 2"/>
    <w:basedOn w:val="Normal"/>
    <w:uiPriority w:val="99"/>
    <w:unhideWhenUsed/>
    <w:rsid w:val="008C071B"/>
    <w:pPr>
      <w:tabs>
        <w:tab w:val="num" w:pos="720"/>
      </w:tabs>
      <w:ind w:left="720" w:hanging="360"/>
      <w:contextualSpacing/>
    </w:pPr>
  </w:style>
  <w:style w:type="paragraph" w:styleId="ListNumber">
    <w:name w:val="List Number"/>
    <w:basedOn w:val="Normal"/>
    <w:uiPriority w:val="99"/>
    <w:unhideWhenUsed/>
    <w:rsid w:val="002F4ABE"/>
    <w:pPr>
      <w:tabs>
        <w:tab w:val="num" w:pos="360"/>
      </w:tabs>
      <w:ind w:left="360" w:hanging="360"/>
      <w:contextualSpacing/>
    </w:pPr>
  </w:style>
  <w:style w:type="character" w:customStyle="1" w:styleId="plain1">
    <w:name w:val="plain1"/>
    <w:basedOn w:val="DefaultParagraphFont"/>
    <w:rsid w:val="00A04049"/>
    <w:rPr>
      <w:b w:val="0"/>
      <w:bCs w:val="0"/>
      <w:i w:val="0"/>
      <w:iCs w:val="0"/>
      <w:color w:val="000000"/>
      <w:shd w:val="clear" w:color="auto" w:fill="FFFFFF"/>
    </w:rPr>
  </w:style>
  <w:style w:type="character" w:customStyle="1" w:styleId="apple-tab-span">
    <w:name w:val="apple-tab-span"/>
    <w:basedOn w:val="DefaultParagraphFont"/>
    <w:rsid w:val="005C4AAC"/>
  </w:style>
  <w:style w:type="character" w:customStyle="1" w:styleId="Link">
    <w:name w:val="Link"/>
    <w:basedOn w:val="DefaultParagraphFont"/>
    <w:uiPriority w:val="1"/>
    <w:qFormat/>
    <w:rsid w:val="00FD4AC8"/>
    <w:rPr>
      <w:u w:val="single"/>
      <w:lang w:val="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8402425">
      <w:bodyDiv w:val="1"/>
      <w:marLeft w:val="0"/>
      <w:marRight w:val="0"/>
      <w:marTop w:val="0"/>
      <w:marBottom w:val="0"/>
      <w:divBdr>
        <w:top w:val="none" w:sz="0" w:space="0" w:color="auto"/>
        <w:left w:val="none" w:sz="0" w:space="0" w:color="auto"/>
        <w:bottom w:val="none" w:sz="0" w:space="0" w:color="auto"/>
        <w:right w:val="none" w:sz="0" w:space="0" w:color="auto"/>
      </w:divBdr>
    </w:div>
    <w:div w:id="276759798">
      <w:bodyDiv w:val="1"/>
      <w:marLeft w:val="0"/>
      <w:marRight w:val="0"/>
      <w:marTop w:val="0"/>
      <w:marBottom w:val="0"/>
      <w:divBdr>
        <w:top w:val="none" w:sz="0" w:space="0" w:color="auto"/>
        <w:left w:val="none" w:sz="0" w:space="0" w:color="auto"/>
        <w:bottom w:val="none" w:sz="0" w:space="0" w:color="auto"/>
        <w:right w:val="none" w:sz="0" w:space="0" w:color="auto"/>
      </w:divBdr>
    </w:div>
    <w:div w:id="622492903">
      <w:bodyDiv w:val="1"/>
      <w:marLeft w:val="0"/>
      <w:marRight w:val="0"/>
      <w:marTop w:val="0"/>
      <w:marBottom w:val="0"/>
      <w:divBdr>
        <w:top w:val="none" w:sz="0" w:space="0" w:color="auto"/>
        <w:left w:val="none" w:sz="0" w:space="0" w:color="auto"/>
        <w:bottom w:val="none" w:sz="0" w:space="0" w:color="auto"/>
        <w:right w:val="none" w:sz="0" w:space="0" w:color="auto"/>
      </w:divBdr>
    </w:div>
    <w:div w:id="893124643">
      <w:bodyDiv w:val="1"/>
      <w:marLeft w:val="0"/>
      <w:marRight w:val="0"/>
      <w:marTop w:val="0"/>
      <w:marBottom w:val="0"/>
      <w:divBdr>
        <w:top w:val="none" w:sz="0" w:space="0" w:color="auto"/>
        <w:left w:val="none" w:sz="0" w:space="0" w:color="auto"/>
        <w:bottom w:val="none" w:sz="0" w:space="0" w:color="auto"/>
        <w:right w:val="none" w:sz="0" w:space="0" w:color="auto"/>
      </w:divBdr>
    </w:div>
    <w:div w:id="9618086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2.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2.xml"/><Relationship Id="rId36" Type="http://schemas.openxmlformats.org/officeDocument/2006/relationships/footer" Target="footer4.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footer" Target="footer2.xml"/><Relationship Id="rId35" Type="http://schemas.openxmlformats.org/officeDocument/2006/relationships/footer" Target="foot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jpdq\Documents\Custom%20Office%20Templates\Instructional%20Content%20A5%20-%204cm.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7425E8-0030-463C-B3DA-EA92921B53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Instructional Content A5 - 4cm.dotx</Template>
  <TotalTime>1559</TotalTime>
  <Pages>35</Pages>
  <Words>4741</Words>
  <Characters>27024</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31702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Beadle</dc:creator>
  <cp:lastModifiedBy>jjpdq82@yahoo.com.au</cp:lastModifiedBy>
  <cp:revision>16</cp:revision>
  <cp:lastPrinted>2015-12-16T12:43:00Z</cp:lastPrinted>
  <dcterms:created xsi:type="dcterms:W3CDTF">2020-10-19T14:15:00Z</dcterms:created>
  <dcterms:modified xsi:type="dcterms:W3CDTF">2020-10-24T21:21:00Z</dcterms:modified>
</cp:coreProperties>
</file>