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8F8" w:rsidRPr="00CF12BA" w:rsidRDefault="000928F8" w:rsidP="000928F8">
      <w:pPr>
        <w:pStyle w:val="Heading1"/>
        <w:numPr>
          <w:ilvl w:val="0"/>
          <w:numId w:val="37"/>
        </w:numPr>
        <w:spacing w:line="259" w:lineRule="auto"/>
        <w:rPr>
          <w:lang w:val="fr-FR"/>
        </w:rPr>
      </w:pPr>
      <w:r w:rsidRPr="00CF12BA">
        <w:rPr>
          <w:lang w:val="fr-FR"/>
        </w:rPr>
        <w:t xml:space="preserve">Paratext 9.1 Résumés de vidéos </w:t>
      </w:r>
    </w:p>
    <w:p w:rsidR="000928F8" w:rsidRPr="00CF12BA" w:rsidRDefault="000928F8" w:rsidP="000928F8">
      <w:pPr>
        <w:pStyle w:val="Heading2"/>
      </w:pPr>
      <w:r w:rsidRPr="00CF12BA">
        <w:t>PT 9.1.01 Navigation.fr</w:t>
      </w:r>
    </w:p>
    <w:p w:rsidR="000928F8" w:rsidRPr="00CF12BA" w:rsidRDefault="000928F8" w:rsidP="003B73BC">
      <w:pPr>
        <w:pStyle w:val="BodyText"/>
      </w:pPr>
      <w:r w:rsidRPr="00CF12BA">
        <w:t>Les fenêtres flottantes permettent à un utilisateur d'avoir des projets, ressources ou outils s'ouvrent dans des fenêtres séparées et même les déplac</w:t>
      </w:r>
      <w:r w:rsidR="004468CE">
        <w:t>és</w:t>
      </w:r>
      <w:r w:rsidRPr="00CF12BA">
        <w:t xml:space="preserve"> sur des moniteurs séparés. </w:t>
      </w:r>
    </w:p>
    <w:p w:rsidR="000928F8" w:rsidRPr="00CF12BA" w:rsidRDefault="000928F8" w:rsidP="003B73BC">
      <w:pPr>
        <w:pStyle w:val="BodyText"/>
      </w:pPr>
      <w:r w:rsidRPr="00CF12BA">
        <w:t>Dans Paratext 9.1, les fonctions de navigation ont été ajoutées aux fenêtres flottantes afin que vous puissiez naviguer vers d'autres passages. Par exemple,</w:t>
      </w:r>
    </w:p>
    <w:p w:rsidR="000928F8" w:rsidRPr="00C3084E" w:rsidRDefault="00225FF9" w:rsidP="00C3084E">
      <w:pPr>
        <w:pStyle w:val="ListBullet"/>
      </w:pPr>
      <w:r w:rsidRPr="00C3084E">
        <w:t>(</w:t>
      </w:r>
      <w:r w:rsidR="000928F8" w:rsidRPr="00C3084E">
        <w:t>Les fenêtres flottantes</w:t>
      </w:r>
      <w:r w:rsidRPr="00C3084E">
        <w:t>)</w:t>
      </w:r>
    </w:p>
    <w:p w:rsidR="000928F8" w:rsidRPr="00CF12BA" w:rsidRDefault="000928F8" w:rsidP="00C3084E">
      <w:pPr>
        <w:pStyle w:val="ListBullet"/>
      </w:pPr>
      <w:r w:rsidRPr="00CF12BA">
        <w:t xml:space="preserve">Aperçu rapide </w:t>
      </w:r>
    </w:p>
    <w:p w:rsidR="000928F8" w:rsidRPr="00CF12BA" w:rsidRDefault="000928F8" w:rsidP="00C3084E">
      <w:pPr>
        <w:pStyle w:val="ListBullet"/>
      </w:pPr>
      <w:r w:rsidRPr="00CF12BA">
        <w:t>L'outil Tâches et avancement</w:t>
      </w:r>
    </w:p>
    <w:p w:rsidR="000928F8" w:rsidRPr="00CF12BA" w:rsidRDefault="00225FF9" w:rsidP="00C3084E">
      <w:pPr>
        <w:pStyle w:val="ListBullet"/>
      </w:pPr>
      <w:proofErr w:type="gramStart"/>
      <w:r w:rsidRPr="00CF12BA">
        <w:t>n'importe</w:t>
      </w:r>
      <w:proofErr w:type="gramEnd"/>
      <w:r w:rsidRPr="00CF12BA">
        <w:t xml:space="preserve"> </w:t>
      </w:r>
      <w:r w:rsidR="000928F8" w:rsidRPr="00CF12BA">
        <w:t xml:space="preserve">quel des outils qui vous permettent de définir un filtre pour le livre en cours. </w:t>
      </w:r>
      <w:r w:rsidR="00362674" w:rsidRPr="00CF12BA">
        <w:br/>
      </w:r>
      <w:r w:rsidR="000928F8" w:rsidRPr="00CF12BA">
        <w:rPr>
          <w:noProof/>
          <w:lang w:val="en-US"/>
        </w:rPr>
        <w:drawing>
          <wp:inline distT="0" distB="0" distL="0" distR="0" wp14:anchorId="4201179B" wp14:editId="3EF364E2">
            <wp:extent cx="2979924" cy="2159635"/>
            <wp:effectExtent l="19050" t="1905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 14_46_3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/>
                    <a:stretch/>
                  </pic:blipFill>
                  <pic:spPr bwMode="auto">
                    <a:xfrm>
                      <a:off x="0" y="0"/>
                      <a:ext cx="2980530" cy="21600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674" w:rsidRPr="00CF12BA" w:rsidRDefault="00362674">
      <w:pPr>
        <w:spacing w:after="200" w:line="276" w:lineRule="auto"/>
        <w:rPr>
          <w:rFonts w:cs="Arial"/>
          <w:b/>
          <w:bCs/>
          <w:iCs/>
          <w:kern w:val="28"/>
          <w:sz w:val="28"/>
          <w:szCs w:val="28"/>
        </w:rPr>
      </w:pPr>
      <w:r w:rsidRPr="00CF12BA">
        <w:br w:type="page"/>
      </w:r>
    </w:p>
    <w:p w:rsidR="000928F8" w:rsidRPr="00CF12BA" w:rsidRDefault="000928F8" w:rsidP="000928F8">
      <w:pPr>
        <w:pStyle w:val="Heading2"/>
      </w:pPr>
      <w:r w:rsidRPr="00CF12BA">
        <w:lastRenderedPageBreak/>
        <w:t>PT 9.1.02 Définir les priorités</w:t>
      </w:r>
    </w:p>
    <w:p w:rsidR="000928F8" w:rsidRPr="00CF12BA" w:rsidRDefault="000928F8" w:rsidP="003B73BC">
      <w:pPr>
        <w:pStyle w:val="BodyText"/>
      </w:pPr>
      <w:r w:rsidRPr="00CF12BA">
        <w:t>Une autre nouvelle fonctionnalité dans Paratext 9.1 est la possibilité de définir et d'utiliser des groupes de priorité. Les groupes de priorité sont un moyen de faire savoir à Paratext l'ordre dans lequel les livres ou les chapitres doivent être travaillés.</w:t>
      </w:r>
    </w:p>
    <w:p w:rsidR="000928F8" w:rsidRPr="00CF12BA" w:rsidRDefault="000928F8" w:rsidP="000928F8">
      <w:pPr>
        <w:pStyle w:val="Heading3"/>
        <w:rPr>
          <w:lang w:val="fr-FR"/>
        </w:rPr>
      </w:pPr>
      <w:r w:rsidRPr="00CF12BA">
        <w:rPr>
          <w:lang w:val="fr-FR"/>
        </w:rPr>
        <w:t>Utilisation d’un ensemble présélectionné</w:t>
      </w:r>
    </w:p>
    <w:p w:rsidR="00225FF9" w:rsidRPr="00CF12BA" w:rsidRDefault="000928F8" w:rsidP="00C3084E">
      <w:pPr>
        <w:pStyle w:val="ListBullet"/>
      </w:pPr>
      <w:r w:rsidRPr="00CF12BA">
        <w:t xml:space="preserve">Ouvrez le menu de </w:t>
      </w:r>
      <w:r w:rsidRPr="00CF12BA">
        <w:rPr>
          <w:b/>
          <w:bCs/>
        </w:rPr>
        <w:t>projet</w:t>
      </w:r>
      <w:r w:rsidRPr="00CF12BA">
        <w:t xml:space="preserve">, </w:t>
      </w:r>
    </w:p>
    <w:p w:rsidR="000928F8" w:rsidRPr="00CF12BA" w:rsidRDefault="00225FF9" w:rsidP="00C3084E">
      <w:pPr>
        <w:pStyle w:val="ListBullet"/>
      </w:pPr>
      <w:r w:rsidRPr="00CF12BA">
        <w:t>P</w:t>
      </w:r>
      <w:r w:rsidR="000928F8" w:rsidRPr="00CF12BA">
        <w:t>uis choisissez Paramètres du projet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proofErr w:type="spellStart"/>
      <w:r w:rsidRPr="00CF12BA">
        <w:rPr>
          <w:b/>
          <w:bCs/>
        </w:rPr>
        <w:t>Define</w:t>
      </w:r>
      <w:proofErr w:type="spellEnd"/>
      <w:r w:rsidRPr="00CF12BA">
        <w:rPr>
          <w:b/>
          <w:bCs/>
        </w:rPr>
        <w:t xml:space="preserve"> </w:t>
      </w:r>
      <w:proofErr w:type="spellStart"/>
      <w:r w:rsidRPr="00CF12BA">
        <w:rPr>
          <w:b/>
          <w:bCs/>
        </w:rPr>
        <w:t>priorities</w:t>
      </w:r>
      <w:proofErr w:type="spellEnd"/>
      <w:r w:rsidRPr="00CF12BA">
        <w:t xml:space="preserve"> (Définir les priorités).</w:t>
      </w:r>
    </w:p>
    <w:p w:rsidR="00265F72" w:rsidRPr="00CF12BA" w:rsidRDefault="00C3084E" w:rsidP="00C3084E">
      <w:pPr>
        <w:pStyle w:val="ListBullet"/>
        <w:numPr>
          <w:ilvl w:val="0"/>
          <w:numId w:val="0"/>
        </w:numPr>
        <w:ind w:left="1800"/>
      </w:pPr>
      <w:r w:rsidRPr="00C3084E">
        <w:drawing>
          <wp:inline distT="0" distB="0" distL="0" distR="0" wp14:anchorId="2BC46FF1" wp14:editId="6F9C0B19">
            <wp:extent cx="2283572" cy="1163782"/>
            <wp:effectExtent l="19050" t="19050" r="2159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431" cy="11739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 xml:space="preserve">Choisissez l'un des </w:t>
      </w:r>
      <w:r w:rsidR="00C3084E">
        <w:t>définitions</w:t>
      </w:r>
      <w:r w:rsidRPr="00CF12BA">
        <w:t xml:space="preserve"> disponibles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CF12BA">
        <w:rPr>
          <w:b/>
          <w:bCs/>
        </w:rPr>
        <w:t>OK</w:t>
      </w:r>
    </w:p>
    <w:p w:rsidR="000928F8" w:rsidRPr="00CF12BA" w:rsidRDefault="000928F8" w:rsidP="000928F8">
      <w:pPr>
        <w:pStyle w:val="Heading3"/>
        <w:rPr>
          <w:lang w:val="fr-FR"/>
        </w:rPr>
      </w:pPr>
      <w:r w:rsidRPr="00CF12BA">
        <w:rPr>
          <w:lang w:val="fr-FR"/>
        </w:rPr>
        <w:t>Établir des priorités</w:t>
      </w:r>
    </w:p>
    <w:p w:rsidR="000928F8" w:rsidRPr="00CF12BA" w:rsidRDefault="000928F8" w:rsidP="00C3084E">
      <w:pPr>
        <w:pStyle w:val="ListBullet"/>
      </w:pPr>
      <w:r w:rsidRPr="00CF12BA">
        <w:t xml:space="preserve">Ouvrez le menu de projet, puis choisissez </w:t>
      </w:r>
      <w:r w:rsidRPr="00CF12BA">
        <w:rPr>
          <w:b/>
          <w:bCs/>
        </w:rPr>
        <w:t>Paramètres du projet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C3084E">
        <w:rPr>
          <w:b/>
          <w:bCs/>
        </w:rPr>
        <w:t>Définir les priorités</w:t>
      </w:r>
      <w:r w:rsidRPr="00CF12BA">
        <w:t>.</w:t>
      </w:r>
    </w:p>
    <w:p w:rsidR="000928F8" w:rsidRPr="00CF12BA" w:rsidRDefault="000928F8" w:rsidP="00C3084E">
      <w:pPr>
        <w:pStyle w:val="ListBullet"/>
      </w:pPr>
      <w:r w:rsidRPr="00CF12BA">
        <w:t>Sélectionnez les livres, puis cliquez sur l’icône de flèche droit</w:t>
      </w:r>
      <w:r w:rsidR="004468CE">
        <w:t>e</w:t>
      </w:r>
    </w:p>
    <w:p w:rsidR="000928F8" w:rsidRPr="00CF12BA" w:rsidRDefault="000928F8" w:rsidP="00C3084E">
      <w:pPr>
        <w:pStyle w:val="ListBullet"/>
      </w:pPr>
      <w:r w:rsidRPr="00CF12BA">
        <w:t xml:space="preserve">Cliquez sur les trois points, choisissez </w:t>
      </w:r>
      <w:r w:rsidRPr="00CF12BA">
        <w:rPr>
          <w:b/>
          <w:bCs/>
        </w:rPr>
        <w:t>Édition</w:t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  <w:r w:rsidRPr="00CF12BA">
        <w:rPr>
          <w:noProof/>
          <w:lang w:val="en-US"/>
        </w:rPr>
        <w:drawing>
          <wp:inline distT="0" distB="0" distL="0" distR="0" wp14:anchorId="7C4536FA" wp14:editId="0124DED4">
            <wp:extent cx="1759040" cy="62233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>Renommez le groupe (</w:t>
      </w:r>
      <w:proofErr w:type="spellStart"/>
      <w:r w:rsidRPr="00CF12BA">
        <w:t>p.e</w:t>
      </w:r>
      <w:proofErr w:type="spellEnd"/>
      <w:r w:rsidRPr="00CF12BA">
        <w:t>. Évangiles)</w:t>
      </w:r>
    </w:p>
    <w:p w:rsidR="000928F8" w:rsidRPr="00CF12BA" w:rsidRDefault="000928F8" w:rsidP="00C3084E">
      <w:pPr>
        <w:pStyle w:val="ListBullet"/>
      </w:pPr>
      <w:r w:rsidRPr="00CF12BA">
        <w:t xml:space="preserve">Pour définir des chapitres spécifiques, </w:t>
      </w:r>
    </w:p>
    <w:p w:rsidR="000928F8" w:rsidRPr="00CF12BA" w:rsidRDefault="000928F8" w:rsidP="00C3084E">
      <w:pPr>
        <w:pStyle w:val="ListBullet"/>
      </w:pPr>
      <w:r w:rsidRPr="00CF12BA">
        <w:t>Cliquez sur le lien vers le nom du livre</w:t>
      </w:r>
    </w:p>
    <w:p w:rsidR="000928F8" w:rsidRPr="00CF12BA" w:rsidRDefault="000928F8" w:rsidP="00C3084E">
      <w:pPr>
        <w:pStyle w:val="ListBullet"/>
      </w:pPr>
      <w:r w:rsidRPr="00CF12BA">
        <w:lastRenderedPageBreak/>
        <w:t>Choisissez les chapitres désirés</w:t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  <w:r w:rsidRPr="00CF12BA">
        <w:rPr>
          <w:noProof/>
          <w:lang w:val="en-US"/>
        </w:rPr>
        <w:drawing>
          <wp:inline distT="0" distB="0" distL="0" distR="0" wp14:anchorId="120490AC" wp14:editId="542ED14D">
            <wp:extent cx="1249004" cy="1501096"/>
            <wp:effectExtent l="19050" t="19050" r="2794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0775" cy="151524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>Cliquez sur OK</w:t>
      </w:r>
    </w:p>
    <w:p w:rsidR="000928F8" w:rsidRPr="00CF12BA" w:rsidRDefault="000928F8" w:rsidP="003B73BC">
      <w:pPr>
        <w:pStyle w:val="BodyText"/>
      </w:pPr>
      <w:r w:rsidRPr="00CF12BA">
        <w:t xml:space="preserve">Si vous ajoutez ensuite un livre dont les chapitres sont déjà définis, il n'ajoutera que les chapitres restants. </w:t>
      </w:r>
    </w:p>
    <w:p w:rsidR="000928F8" w:rsidRPr="00CF12BA" w:rsidRDefault="00CF12BA" w:rsidP="00CF12BA">
      <w:pPr>
        <w:pStyle w:val="BodyText"/>
      </w:pPr>
      <w:r w:rsidRPr="00CF12BA">
        <w:t>Vous</w:t>
      </w:r>
      <w:r w:rsidR="000928F8" w:rsidRPr="00CF12BA">
        <w:t xml:space="preserve"> pourr</w:t>
      </w:r>
      <w:r w:rsidRPr="00CF12BA">
        <w:t>iez</w:t>
      </w:r>
      <w:r w:rsidR="000928F8" w:rsidRPr="00CF12BA">
        <w:t xml:space="preserve"> réorganiser les livres en cliquant sur un livre et le déplacer vers le haut ou vers le bas.</w:t>
      </w:r>
    </w:p>
    <w:p w:rsidR="000928F8" w:rsidRPr="00CF12BA" w:rsidRDefault="000928F8" w:rsidP="000928F8">
      <w:pPr>
        <w:pStyle w:val="Heading3"/>
        <w:rPr>
          <w:lang w:val="fr-FR"/>
        </w:rPr>
      </w:pPr>
      <w:r w:rsidRPr="00CF12BA">
        <w:rPr>
          <w:lang w:val="fr-FR"/>
        </w:rPr>
        <w:t>Utiliser les priorités</w:t>
      </w:r>
    </w:p>
    <w:p w:rsidR="000928F8" w:rsidRPr="00CF12BA" w:rsidRDefault="000928F8" w:rsidP="00CF12BA">
      <w:pPr>
        <w:pStyle w:val="BodyText"/>
      </w:pPr>
      <w:r w:rsidRPr="00CF12BA">
        <w:t xml:space="preserve">Une fois que </w:t>
      </w:r>
      <w:r w:rsidR="00CF12BA" w:rsidRPr="00CF12BA">
        <w:t>vous avez</w:t>
      </w:r>
      <w:r w:rsidRPr="00CF12BA">
        <w:t xml:space="preserve"> créé les priorités, elles peuvent être utilisées partout où </w:t>
      </w:r>
      <w:r w:rsidR="00CF12BA" w:rsidRPr="00CF12BA">
        <w:t>vous</w:t>
      </w:r>
      <w:r w:rsidRPr="00CF12BA">
        <w:t xml:space="preserve"> choisir</w:t>
      </w:r>
      <w:r w:rsidR="00CF12BA" w:rsidRPr="00CF12BA">
        <w:t>ez</w:t>
      </w:r>
      <w:r w:rsidRPr="00CF12BA">
        <w:t xml:space="preserve"> normalement des livres. Par exemple, </w:t>
      </w:r>
    </w:p>
    <w:p w:rsidR="000928F8" w:rsidRPr="00CF12BA" w:rsidRDefault="000928F8" w:rsidP="00C3084E">
      <w:pPr>
        <w:pStyle w:val="ListBullet"/>
      </w:pPr>
      <w:r w:rsidRPr="00CF12BA">
        <w:t>L</w:t>
      </w:r>
      <w:r w:rsidR="004468CE">
        <w:t>e</w:t>
      </w:r>
      <w:r w:rsidRPr="00CF12BA">
        <w:t xml:space="preserve"> dialogue de </w:t>
      </w:r>
      <w:r w:rsidRPr="00CF12BA">
        <w:rPr>
          <w:b/>
          <w:bCs/>
        </w:rPr>
        <w:t>Rechercher</w:t>
      </w:r>
      <w:r w:rsidRPr="00CF12BA">
        <w:t>/Remplacer (</w:t>
      </w:r>
      <w:proofErr w:type="spellStart"/>
      <w:r w:rsidRPr="00CF12BA">
        <w:t>Ctrl+F</w:t>
      </w:r>
      <w:proofErr w:type="spellEnd"/>
      <w:r w:rsidRPr="00CF12BA">
        <w:t>)</w:t>
      </w:r>
    </w:p>
    <w:p w:rsidR="000928F8" w:rsidRPr="00CF12BA" w:rsidRDefault="000928F8" w:rsidP="00C3084E">
      <w:pPr>
        <w:pStyle w:val="ListBullet"/>
      </w:pPr>
      <w:r w:rsidRPr="00CF12BA">
        <w:t xml:space="preserve">Cliquer sur </w:t>
      </w:r>
      <w:r w:rsidRPr="00CF12BA">
        <w:rPr>
          <w:b/>
          <w:bCs/>
        </w:rPr>
        <w:t>Sélectionner</w:t>
      </w:r>
    </w:p>
    <w:p w:rsidR="000928F8" w:rsidRPr="00CF12BA" w:rsidRDefault="000928F8" w:rsidP="00C3084E">
      <w:pPr>
        <w:pStyle w:val="ListBullet"/>
      </w:pPr>
      <w:r w:rsidRPr="00CF12BA">
        <w:t xml:space="preserve">Sélectionnez l'onglet </w:t>
      </w:r>
      <w:r w:rsidRPr="00CF12BA">
        <w:rPr>
          <w:b/>
          <w:bCs/>
        </w:rPr>
        <w:t>Priorité</w:t>
      </w:r>
      <w:r w:rsidRPr="00CF12BA">
        <w:t>.</w:t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  <w:r w:rsidRPr="00CF12BA">
        <w:rPr>
          <w:noProof/>
          <w:lang w:val="en-US"/>
        </w:rPr>
        <w:drawing>
          <wp:inline distT="0" distB="0" distL="0" distR="0" wp14:anchorId="30B6031E" wp14:editId="096C7779">
            <wp:extent cx="2774914" cy="1596351"/>
            <wp:effectExtent l="19050" t="19050" r="2603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238" cy="161322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rPr>
          <w:b/>
          <w:bCs/>
        </w:rPr>
        <w:t>Tâches et avancement</w:t>
      </w:r>
      <w:r w:rsidRPr="00CF12BA">
        <w:t xml:space="preserve"> (bouton bleu), avec la sélection des livres on peut choisir une priorité.</w:t>
      </w:r>
    </w:p>
    <w:p w:rsidR="00265F72" w:rsidRPr="00CF12BA" w:rsidRDefault="001B143E" w:rsidP="00C3084E">
      <w:pPr>
        <w:pStyle w:val="ListBullet"/>
        <w:numPr>
          <w:ilvl w:val="0"/>
          <w:numId w:val="0"/>
        </w:numPr>
        <w:ind w:left="1800"/>
      </w:pPr>
      <w:r w:rsidRPr="001B143E">
        <w:rPr>
          <w:noProof/>
          <w:lang w:val="en-US"/>
        </w:rPr>
        <w:lastRenderedPageBreak/>
        <w:drawing>
          <wp:inline distT="0" distB="0" distL="0" distR="0" wp14:anchorId="52BA816B" wp14:editId="22DB9AEC">
            <wp:extent cx="2008509" cy="7653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1416" cy="7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</w:p>
    <w:p w:rsidR="000928F8" w:rsidRPr="00CF12BA" w:rsidRDefault="000928F8" w:rsidP="00C3084E">
      <w:pPr>
        <w:pStyle w:val="ListBullet"/>
      </w:pPr>
      <w:r w:rsidRPr="00CF12BA">
        <w:t>On peut Exporter une ébauche au format PDF par livre ou priorité</w:t>
      </w:r>
    </w:p>
    <w:p w:rsidR="00265F72" w:rsidRPr="00CF12BA" w:rsidRDefault="001B143E" w:rsidP="00C3084E">
      <w:pPr>
        <w:pStyle w:val="ListBullet"/>
        <w:numPr>
          <w:ilvl w:val="0"/>
          <w:numId w:val="0"/>
        </w:numPr>
        <w:ind w:left="1800"/>
      </w:pPr>
      <w:r w:rsidRPr="001B143E">
        <w:drawing>
          <wp:inline distT="0" distB="0" distL="0" distR="0" wp14:anchorId="53A84DD4" wp14:editId="08FA5FB9">
            <wp:extent cx="2938766" cy="1433986"/>
            <wp:effectExtent l="19050" t="19050" r="1460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309" cy="14532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</w:p>
    <w:p w:rsidR="000928F8" w:rsidRPr="00CF12BA" w:rsidRDefault="004468CE" w:rsidP="00C3084E">
      <w:pPr>
        <w:pStyle w:val="ListBullet"/>
      </w:pPr>
      <w:r>
        <w:t>N</w:t>
      </w:r>
      <w:r w:rsidR="000928F8" w:rsidRPr="00CF12BA">
        <w:t>'importe quel outil qui utilise un filtre de sélection de livres.</w:t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  <w:r w:rsidRPr="00CF12BA">
        <w:rPr>
          <w:noProof/>
          <w:lang w:val="en-US"/>
        </w:rPr>
        <w:drawing>
          <wp:inline distT="0" distB="0" distL="0" distR="0" wp14:anchorId="13B13DB0" wp14:editId="1CE04DE5">
            <wp:extent cx="3065619" cy="1120485"/>
            <wp:effectExtent l="19050" t="19050" r="2095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047" cy="113343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F72" w:rsidRPr="00CF12BA" w:rsidRDefault="00265F72" w:rsidP="00C3084E">
      <w:pPr>
        <w:pStyle w:val="ListBullet"/>
        <w:numPr>
          <w:ilvl w:val="0"/>
          <w:numId w:val="0"/>
        </w:numPr>
        <w:ind w:left="1800"/>
      </w:pPr>
    </w:p>
    <w:p w:rsidR="000928F8" w:rsidRPr="00CF12BA" w:rsidRDefault="000928F8" w:rsidP="00CF12BA">
      <w:pPr>
        <w:pStyle w:val="BodyText"/>
      </w:pPr>
      <w:r w:rsidRPr="00CF12BA">
        <w:t xml:space="preserve">Lorsque </w:t>
      </w:r>
      <w:r w:rsidR="00265F72" w:rsidRPr="00CF12BA">
        <w:t>vous êtes</w:t>
      </w:r>
      <w:r w:rsidRPr="00CF12BA">
        <w:t xml:space="preserve"> dans cette fenêtre, </w:t>
      </w:r>
      <w:r w:rsidR="00265F72" w:rsidRPr="00CF12BA">
        <w:t>vous pouvez</w:t>
      </w:r>
      <w:r w:rsidRPr="00CF12BA">
        <w:t xml:space="preserve"> également définir ou redéfinir </w:t>
      </w:r>
      <w:r w:rsidR="001B143E" w:rsidRPr="00CF12BA">
        <w:t>vos priorités si nécessaires</w:t>
      </w:r>
      <w:r w:rsidRPr="00CF12BA">
        <w:t>.</w:t>
      </w:r>
    </w:p>
    <w:p w:rsidR="00BE49AD" w:rsidRPr="00CF12BA" w:rsidRDefault="00BE49AD">
      <w:pPr>
        <w:spacing w:after="200" w:line="276" w:lineRule="auto"/>
        <w:rPr>
          <w:rFonts w:cs="Arial"/>
          <w:b/>
          <w:bCs/>
          <w:iCs/>
          <w:kern w:val="28"/>
          <w:sz w:val="28"/>
          <w:szCs w:val="28"/>
        </w:rPr>
      </w:pPr>
      <w:r w:rsidRPr="00CF12BA">
        <w:br w:type="page"/>
      </w:r>
    </w:p>
    <w:p w:rsidR="000928F8" w:rsidRPr="00CF12BA" w:rsidRDefault="000928F8" w:rsidP="000928F8">
      <w:pPr>
        <w:pStyle w:val="Heading2"/>
      </w:pPr>
      <w:r w:rsidRPr="00CF12BA">
        <w:lastRenderedPageBreak/>
        <w:t>PT 9.1</w:t>
      </w:r>
      <w:r w:rsidR="00265F72" w:rsidRPr="00CF12BA">
        <w:t>.</w:t>
      </w:r>
      <w:r w:rsidRPr="00CF12BA">
        <w:t>03 Mes tâches sous Tâches et avancement</w:t>
      </w:r>
    </w:p>
    <w:p w:rsidR="000928F8" w:rsidRPr="00CF12BA" w:rsidRDefault="000928F8" w:rsidP="001B143E">
      <w:pPr>
        <w:pStyle w:val="BodyText"/>
      </w:pPr>
      <w:r w:rsidRPr="00CF12BA">
        <w:t xml:space="preserve">La fenêtre des Tâches et avancements s'ouvre par défaut sur la dernière vue que </w:t>
      </w:r>
      <w:r w:rsidR="001B143E">
        <w:t xml:space="preserve">vous </w:t>
      </w:r>
      <w:r w:rsidRPr="00CF12BA">
        <w:t>av</w:t>
      </w:r>
      <w:r w:rsidR="001B143E">
        <w:t>ez</w:t>
      </w:r>
      <w:r w:rsidRPr="00CF12BA">
        <w:t xml:space="preserve"> ouverte.</w:t>
      </w:r>
    </w:p>
    <w:p w:rsidR="000928F8" w:rsidRPr="00CF12BA" w:rsidRDefault="000928F8" w:rsidP="000928F8">
      <w:pPr>
        <w:pStyle w:val="BodyText"/>
      </w:pPr>
      <w:r w:rsidRPr="00CF12BA">
        <w:t xml:space="preserve">Les couleurs indiquent : </w:t>
      </w:r>
    </w:p>
    <w:p w:rsidR="00BE49AD" w:rsidRPr="00CF12BA" w:rsidRDefault="00BE49AD" w:rsidP="00BE49AD">
      <w:pPr>
        <w:pStyle w:val="BodyText"/>
        <w:ind w:left="1800"/>
      </w:pPr>
      <w:r w:rsidRPr="00CF12BA">
        <w:rPr>
          <w:noProof/>
          <w:lang w:val="en-US"/>
        </w:rPr>
        <w:drawing>
          <wp:inline distT="0" distB="0" distL="0" distR="0" wp14:anchorId="40C3D63C" wp14:editId="33FE89B9">
            <wp:extent cx="1939381" cy="19052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159" cy="19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 xml:space="preserve">Le </w:t>
      </w:r>
      <w:r w:rsidRPr="00CF12BA">
        <w:rPr>
          <w:b/>
          <w:bCs/>
        </w:rPr>
        <w:t>vert foncé</w:t>
      </w:r>
      <w:r w:rsidRPr="00CF12BA">
        <w:t xml:space="preserve"> ou le vert plein qu'il s'agit d'une tâche sur laquelle </w:t>
      </w:r>
      <w:r w:rsidR="00225FF9" w:rsidRPr="00CF12BA">
        <w:t>vous</w:t>
      </w:r>
      <w:r w:rsidRPr="00CF12BA">
        <w:t xml:space="preserve"> p</w:t>
      </w:r>
      <w:r w:rsidR="00225FF9" w:rsidRPr="00CF12BA">
        <w:t>ouvez</w:t>
      </w:r>
      <w:r w:rsidRPr="00CF12BA">
        <w:t xml:space="preserve"> travailler. </w:t>
      </w:r>
    </w:p>
    <w:p w:rsidR="000928F8" w:rsidRPr="00CF12BA" w:rsidRDefault="000928F8" w:rsidP="00C3084E">
      <w:pPr>
        <w:pStyle w:val="ListBullet"/>
      </w:pPr>
      <w:r w:rsidRPr="00CF12BA">
        <w:t xml:space="preserve">Le </w:t>
      </w:r>
      <w:r w:rsidRPr="00CF12BA">
        <w:rPr>
          <w:b/>
          <w:bCs/>
        </w:rPr>
        <w:t>vert barré</w:t>
      </w:r>
      <w:r w:rsidRPr="00CF12BA">
        <w:t xml:space="preserve"> indique qu'il s'agit d'une tâche qui attend que </w:t>
      </w:r>
      <w:r w:rsidR="00225FF9" w:rsidRPr="00CF12BA">
        <w:t>vous</w:t>
      </w:r>
      <w:r w:rsidRPr="00CF12BA">
        <w:t xml:space="preserve"> </w:t>
      </w:r>
      <w:r w:rsidR="001B143E" w:rsidRPr="00CF12BA">
        <w:t>fassi</w:t>
      </w:r>
      <w:r w:rsidR="001B143E">
        <w:t>ez</w:t>
      </w:r>
      <w:r w:rsidRPr="00CF12BA">
        <w:t xml:space="preserve"> quelque chose.</w:t>
      </w:r>
    </w:p>
    <w:p w:rsidR="000928F8" w:rsidRPr="00CF12BA" w:rsidRDefault="000928F8" w:rsidP="00C3084E">
      <w:pPr>
        <w:pStyle w:val="ListBullet"/>
      </w:pPr>
      <w:r w:rsidRPr="00CF12BA">
        <w:t xml:space="preserve">Le </w:t>
      </w:r>
      <w:r w:rsidRPr="00CF12BA">
        <w:rPr>
          <w:b/>
          <w:bCs/>
        </w:rPr>
        <w:t>vert barré partiel</w:t>
      </w:r>
      <w:r w:rsidRPr="00CF12BA">
        <w:t xml:space="preserve"> indique qu'une partie de la tâche peut être accomplie maintenant. Mais une partie est toujours en attente. </w:t>
      </w:r>
    </w:p>
    <w:p w:rsidR="000928F8" w:rsidRPr="00CF12BA" w:rsidRDefault="000928F8" w:rsidP="00C3084E">
      <w:pPr>
        <w:pStyle w:val="ListBullet"/>
      </w:pPr>
      <w:r w:rsidRPr="00CF12BA">
        <w:t xml:space="preserve">Le </w:t>
      </w:r>
      <w:r w:rsidRPr="00CF12BA">
        <w:rPr>
          <w:b/>
          <w:bCs/>
        </w:rPr>
        <w:t>rouge barré</w:t>
      </w:r>
      <w:r w:rsidRPr="00CF12BA">
        <w:t xml:space="preserve"> indique qu'il s'agit d'une tâche qui attend soit quelqu'un d'autre, soit une autre étape (comme indiqué dans la colonne d'état).</w:t>
      </w:r>
    </w:p>
    <w:p w:rsidR="000928F8" w:rsidRPr="00CF12BA" w:rsidRDefault="000928F8" w:rsidP="00C3084E">
      <w:pPr>
        <w:pStyle w:val="ListBullet"/>
      </w:pPr>
      <w:r w:rsidRPr="00CF12BA">
        <w:t xml:space="preserve">S'il y a plus de 7 tâches, cliquez sur le lien </w:t>
      </w:r>
      <w:r w:rsidRPr="00CF12BA">
        <w:rPr>
          <w:u w:val="single"/>
        </w:rPr>
        <w:t>Afficher plus de tâches</w:t>
      </w:r>
      <w:r w:rsidRPr="00CF12BA">
        <w:t>.</w:t>
      </w:r>
    </w:p>
    <w:p w:rsidR="000928F8" w:rsidRPr="00CF12BA" w:rsidRDefault="000928F8" w:rsidP="00C3084E">
      <w:pPr>
        <w:pStyle w:val="ListBullet"/>
      </w:pPr>
      <w:r w:rsidRPr="00CF12BA">
        <w:t>Remarquez que certaines d'entre elles me sont attribuées directement et que d'autres sont attribuées à l'équipe.</w:t>
      </w:r>
    </w:p>
    <w:p w:rsidR="00BE49AD" w:rsidRPr="00CF12BA" w:rsidRDefault="00BE49AD" w:rsidP="000928F8">
      <w:pPr>
        <w:pStyle w:val="BodyText"/>
      </w:pP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Ensemble de livres (priorité)</w:t>
      </w:r>
    </w:p>
    <w:p w:rsidR="000928F8" w:rsidRPr="00CF12BA" w:rsidRDefault="000928F8" w:rsidP="000928F8">
      <w:pPr>
        <w:pStyle w:val="BodyText"/>
      </w:pPr>
      <w:r w:rsidRPr="00CF12BA">
        <w:t>Il y a généralement trois tâches ou vérifications pour un livre particulier.</w:t>
      </w:r>
    </w:p>
    <w:p w:rsidR="000928F8" w:rsidRPr="00CF12BA" w:rsidRDefault="000928F8" w:rsidP="003F33B6">
      <w:pPr>
        <w:pStyle w:val="BodyText"/>
      </w:pPr>
      <w:r w:rsidRPr="00CF12BA">
        <w:lastRenderedPageBreak/>
        <w:t xml:space="preserve">S'il y a plus de tâches, en cliquant sur le lien "Plus de tâches", </w:t>
      </w:r>
      <w:r w:rsidR="003F33B6">
        <w:t xml:space="preserve">vous </w:t>
      </w:r>
      <w:r w:rsidRPr="00CF12BA">
        <w:t>en verr</w:t>
      </w:r>
      <w:r w:rsidR="003F33B6">
        <w:t>ez</w:t>
      </w:r>
      <w:r w:rsidRPr="00CF12BA">
        <w:t xml:space="preserve"> un maximum de sept.</w:t>
      </w:r>
    </w:p>
    <w:p w:rsidR="000928F8" w:rsidRPr="00CF12BA" w:rsidRDefault="000928F8" w:rsidP="000928F8">
      <w:pPr>
        <w:pStyle w:val="BodyText"/>
      </w:pPr>
      <w:r w:rsidRPr="00CF12BA">
        <w:t>Cliquez sur les livres précédents ou suivants pour voir ces tâches.</w:t>
      </w:r>
    </w:p>
    <w:p w:rsidR="000928F8" w:rsidRPr="00CF12BA" w:rsidRDefault="000928F8" w:rsidP="000928F8">
      <w:pPr>
        <w:pStyle w:val="BodyText"/>
      </w:pP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Filtre pour les administrateurs</w:t>
      </w:r>
    </w:p>
    <w:p w:rsidR="000928F8" w:rsidRPr="00CF12BA" w:rsidRDefault="000928F8" w:rsidP="000928F8">
      <w:pPr>
        <w:pStyle w:val="BodyText"/>
      </w:pPr>
      <w:r w:rsidRPr="00CF12BA">
        <w:t>Il y a ici un filtre supplémentaire qui vous permet de sélectionner un membre spécifique de l'équipe.</w:t>
      </w:r>
    </w:p>
    <w:p w:rsidR="000928F8" w:rsidRPr="00CF12BA" w:rsidRDefault="000928F8" w:rsidP="000928F8">
      <w:pPr>
        <w:pStyle w:val="BodyText"/>
      </w:pPr>
      <w:r w:rsidRPr="00CF12BA">
        <w:t>Cela vous permet de voir ce qui peut les retarder, ce qu'ils doivent attendre, ce pour quoi ils ont besoin d'aide pour faire avancer le projet.</w:t>
      </w:r>
    </w:p>
    <w:p w:rsidR="00BE49AD" w:rsidRPr="00CF12BA" w:rsidRDefault="00BE49AD" w:rsidP="00BE49AD">
      <w:pPr>
        <w:pStyle w:val="BodyText"/>
        <w:ind w:left="1440"/>
        <w:rPr>
          <w:rFonts w:ascii="Segoe UI" w:hAnsi="Segoe UI" w:cs="Segoe UI"/>
          <w:sz w:val="36"/>
          <w:szCs w:val="36"/>
        </w:rPr>
      </w:pPr>
      <w:r w:rsidRPr="00CF12BA">
        <w:rPr>
          <w:noProof/>
          <w:lang w:val="en-US"/>
        </w:rPr>
        <w:drawing>
          <wp:inline distT="0" distB="0" distL="0" distR="0" wp14:anchorId="52998E14" wp14:editId="67EC867B">
            <wp:extent cx="1962251" cy="8445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AD" w:rsidRPr="005C570D" w:rsidRDefault="00BE49AD">
      <w:pPr>
        <w:spacing w:after="200" w:line="276" w:lineRule="auto"/>
      </w:pPr>
    </w:p>
    <w:p w:rsidR="000928F8" w:rsidRPr="00CF12BA" w:rsidRDefault="000928F8" w:rsidP="000928F8">
      <w:pPr>
        <w:pStyle w:val="Heading2"/>
      </w:pPr>
      <w:r w:rsidRPr="00CF12BA">
        <w:t>PT 9.1-04 Vérifications optionnels dans les tâches et avancement</w:t>
      </w:r>
    </w:p>
    <w:p w:rsidR="000928F8" w:rsidRPr="00CF12BA" w:rsidRDefault="000928F8" w:rsidP="00395D82">
      <w:pPr>
        <w:pStyle w:val="BodyText"/>
      </w:pPr>
      <w:r w:rsidRPr="00CF12BA">
        <w:t>Dans Paratext 9.1</w:t>
      </w:r>
      <w:r w:rsidR="00395D82">
        <w:t>,</w:t>
      </w:r>
      <w:r w:rsidRPr="00CF12BA">
        <w:t xml:space="preserve"> il y a une nouvelle option dans la vue Tâches et avancement pour afficher les vérifications optionnelles qui ont été configurés par un Administrateur dans le plan de projet.</w:t>
      </w:r>
    </w:p>
    <w:p w:rsidR="000928F8" w:rsidRPr="00CF12BA" w:rsidRDefault="000928F8" w:rsidP="00395D82">
      <w:pPr>
        <w:pStyle w:val="ListBullet"/>
      </w:pPr>
      <w:r w:rsidRPr="00CF12BA">
        <w:rPr>
          <w:b/>
          <w:bCs/>
        </w:rPr>
        <w:t>Les vérifications requis</w:t>
      </w:r>
      <w:r w:rsidRPr="00CF12BA">
        <w:t xml:space="preserve"> doivent être effectués au cours de l'étape, sauf si </w:t>
      </w:r>
      <w:r w:rsidR="00395D82">
        <w:t>vous</w:t>
      </w:r>
      <w:r w:rsidRPr="00CF12BA">
        <w:t xml:space="preserve"> les reporte</w:t>
      </w:r>
      <w:r w:rsidR="00395D82">
        <w:t>z</w:t>
      </w:r>
      <w:r w:rsidRPr="00CF12BA">
        <w:t xml:space="preserve">. </w:t>
      </w:r>
    </w:p>
    <w:p w:rsidR="000928F8" w:rsidRPr="00CF12BA" w:rsidRDefault="003F33B6" w:rsidP="00395D82">
      <w:pPr>
        <w:pStyle w:val="ListBullet"/>
      </w:pPr>
      <w:r w:rsidRPr="00CF12BA">
        <w:rPr>
          <w:b/>
          <w:bCs/>
        </w:rPr>
        <w:t xml:space="preserve">Les vérifications </w:t>
      </w:r>
      <w:r>
        <w:rPr>
          <w:b/>
          <w:bCs/>
        </w:rPr>
        <w:t>optionnel</w:t>
      </w:r>
      <w:r w:rsidRPr="00CF12BA">
        <w:rPr>
          <w:b/>
          <w:bCs/>
        </w:rPr>
        <w:t>les</w:t>
      </w:r>
      <w:r w:rsidR="000928F8" w:rsidRPr="00CF12BA">
        <w:t xml:space="preserve"> qui ont été ajoutés à l'étape </w:t>
      </w:r>
      <w:r w:rsidR="00395D82">
        <w:t>vous</w:t>
      </w:r>
      <w:r w:rsidR="000928F8" w:rsidRPr="00CF12BA">
        <w:t xml:space="preserve"> permettent de voir qu'il y a des problèmes qui nécessitent une attention particulière. </w:t>
      </w:r>
    </w:p>
    <w:p w:rsidR="000928F8" w:rsidRPr="00CF12BA" w:rsidRDefault="000928F8" w:rsidP="00395D82">
      <w:pPr>
        <w:pStyle w:val="BodyText"/>
      </w:pPr>
      <w:r w:rsidRPr="00CF12BA">
        <w:t xml:space="preserve">Vous pouvez corriger ces problèmes maintenant, mais vous n'êtes pas obligé de corriger les vérifications à </w:t>
      </w:r>
      <w:r w:rsidR="00395D82" w:rsidRPr="00CF12BA">
        <w:t>ce</w:t>
      </w:r>
      <w:r w:rsidR="00395D82">
        <w:t>t</w:t>
      </w:r>
      <w:r w:rsidR="00395D82" w:rsidRPr="00CF12BA">
        <w:t>te étape</w:t>
      </w:r>
      <w:r w:rsidRPr="00CF12BA">
        <w:t>.</w:t>
      </w:r>
    </w:p>
    <w:p w:rsidR="000928F8" w:rsidRPr="00CF12BA" w:rsidRDefault="000928F8" w:rsidP="000928F8">
      <w:pPr>
        <w:pStyle w:val="BodyText"/>
      </w:pPr>
      <w:r w:rsidRPr="00CF12BA">
        <w:t>Ils apparaissent dans chacune des étapes où des vérifications optionnelles ont été ajoutés au plan de projet.</w:t>
      </w: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lastRenderedPageBreak/>
        <w:t xml:space="preserve">Configuration des vérifications optionnelles </w:t>
      </w:r>
      <w:r w:rsidR="00395D82">
        <w:rPr>
          <w:lang w:val="fr-FR"/>
        </w:rPr>
        <w:t>(</w:t>
      </w:r>
      <w:r w:rsidRPr="00CF12BA">
        <w:rPr>
          <w:lang w:val="fr-FR"/>
        </w:rPr>
        <w:t>Administrateur</w:t>
      </w:r>
      <w:r w:rsidR="00395D82">
        <w:rPr>
          <w:lang w:val="fr-FR"/>
        </w:rPr>
        <w:t>)</w:t>
      </w:r>
    </w:p>
    <w:p w:rsidR="000928F8" w:rsidRPr="00CF12BA" w:rsidRDefault="000928F8" w:rsidP="00C3084E">
      <w:pPr>
        <w:pStyle w:val="ListBullet"/>
      </w:pPr>
      <w:r w:rsidRPr="00CF12BA">
        <w:t xml:space="preserve">Cliquez sur l'icône du </w:t>
      </w:r>
      <w:r w:rsidRPr="003F33B6">
        <w:rPr>
          <w:b/>
          <w:bCs/>
        </w:rPr>
        <w:t>menu du projet</w:t>
      </w:r>
      <w:r w:rsidRPr="00CF12BA">
        <w:t xml:space="preserve"> et développez le menu.</w:t>
      </w:r>
    </w:p>
    <w:p w:rsidR="000928F8" w:rsidRPr="00CF12BA" w:rsidRDefault="000928F8" w:rsidP="00C3084E">
      <w:pPr>
        <w:pStyle w:val="ListBullet"/>
      </w:pPr>
      <w:r w:rsidRPr="00CF12BA">
        <w:t xml:space="preserve">Sous </w:t>
      </w:r>
      <w:r w:rsidRPr="00395D82">
        <w:rPr>
          <w:b/>
          <w:bCs/>
        </w:rPr>
        <w:t>Paramètres du projet</w:t>
      </w:r>
      <w:r w:rsidRPr="00CF12BA">
        <w:t xml:space="preserve">, choisissez </w:t>
      </w:r>
      <w:r w:rsidRPr="00395D82">
        <w:rPr>
          <w:b/>
          <w:bCs/>
        </w:rPr>
        <w:t>Plan du projet</w:t>
      </w:r>
    </w:p>
    <w:p w:rsidR="000928F8" w:rsidRPr="00CF12BA" w:rsidRDefault="000928F8" w:rsidP="00C3084E">
      <w:pPr>
        <w:pStyle w:val="ListBullet"/>
      </w:pPr>
      <w:r w:rsidRPr="00CF12BA">
        <w:t xml:space="preserve">Cliquez sur l'onglet </w:t>
      </w:r>
      <w:r w:rsidRPr="00CF12BA">
        <w:rPr>
          <w:b/>
          <w:bCs/>
        </w:rPr>
        <w:t>Vérifications</w:t>
      </w:r>
    </w:p>
    <w:p w:rsidR="000928F8" w:rsidRPr="00CF12BA" w:rsidRDefault="000928F8" w:rsidP="00C3084E">
      <w:pPr>
        <w:pStyle w:val="ListBullet"/>
      </w:pPr>
      <w:r w:rsidRPr="00CF12BA">
        <w:t xml:space="preserve">Deux colonnes sont affichées : Requis dans l’étape et Notifier uniquement (optionnel). </w:t>
      </w:r>
    </w:p>
    <w:p w:rsidR="00BE49AD" w:rsidRPr="00CF12BA" w:rsidRDefault="003F33B6" w:rsidP="00C3084E">
      <w:pPr>
        <w:pStyle w:val="ListBullet"/>
        <w:numPr>
          <w:ilvl w:val="0"/>
          <w:numId w:val="0"/>
        </w:numPr>
        <w:ind w:left="1800"/>
      </w:pPr>
      <w:r w:rsidRPr="003F33B6">
        <w:rPr>
          <w:noProof/>
          <w:lang w:val="en-US"/>
        </w:rPr>
        <w:drawing>
          <wp:inline distT="0" distB="0" distL="0" distR="0" wp14:anchorId="194A4A90" wp14:editId="225FC467">
            <wp:extent cx="2797018" cy="1718558"/>
            <wp:effectExtent l="19050" t="19050" r="2286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748" cy="17245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 xml:space="preserve">Définissez l'étape pour les </w:t>
      </w:r>
      <w:r w:rsidRPr="003F33B6">
        <w:rPr>
          <w:b/>
          <w:bCs/>
        </w:rPr>
        <w:t>vérifications requis</w:t>
      </w:r>
    </w:p>
    <w:p w:rsidR="000928F8" w:rsidRPr="00CF12BA" w:rsidRDefault="000928F8" w:rsidP="00C3084E">
      <w:pPr>
        <w:pStyle w:val="ListBullet"/>
      </w:pPr>
      <w:r w:rsidRPr="00CF12BA">
        <w:t xml:space="preserve">Définissez l'option </w:t>
      </w:r>
      <w:r w:rsidRPr="003F33B6">
        <w:rPr>
          <w:b/>
          <w:bCs/>
        </w:rPr>
        <w:t>Notifier uniquement</w:t>
      </w:r>
      <w:r w:rsidRPr="00CF12BA">
        <w:t xml:space="preserve"> (optionnelle) à une étape antérieure, le cas échéant. 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CF12BA">
        <w:rPr>
          <w:b/>
          <w:bCs/>
        </w:rPr>
        <w:t>OK</w:t>
      </w:r>
      <w:r w:rsidRPr="00CF12BA">
        <w:t>.</w:t>
      </w:r>
    </w:p>
    <w:p w:rsidR="000928F8" w:rsidRPr="00CF12BA" w:rsidRDefault="000928F8" w:rsidP="003F33B6">
      <w:pPr>
        <w:pStyle w:val="Heading3"/>
        <w:rPr>
          <w:lang w:val="fr-FR"/>
        </w:rPr>
      </w:pPr>
      <w:r w:rsidRPr="00CF12BA">
        <w:rPr>
          <w:lang w:val="fr-FR"/>
        </w:rPr>
        <w:t xml:space="preserve">Utilisation des vérifications </w:t>
      </w:r>
      <w:r w:rsidR="003F33B6">
        <w:rPr>
          <w:lang w:val="fr-FR"/>
        </w:rPr>
        <w:t>optionnelles</w:t>
      </w:r>
    </w:p>
    <w:p w:rsidR="000928F8" w:rsidRPr="00CF12BA" w:rsidRDefault="000928F8" w:rsidP="00395D82">
      <w:pPr>
        <w:pStyle w:val="ListBullet"/>
      </w:pPr>
      <w:r w:rsidRPr="00CF12BA">
        <w:t xml:space="preserve">Ouvrez la fenêtre des </w:t>
      </w:r>
      <w:r w:rsidR="00395D82" w:rsidRPr="00395D82">
        <w:rPr>
          <w:b/>
          <w:bCs/>
        </w:rPr>
        <w:t>Tâches et avancement</w:t>
      </w:r>
    </w:p>
    <w:p w:rsidR="000928F8" w:rsidRPr="00CF12BA" w:rsidRDefault="000928F8" w:rsidP="00C3084E">
      <w:pPr>
        <w:pStyle w:val="ListBullet"/>
      </w:pPr>
      <w:r w:rsidRPr="00CF12BA">
        <w:t xml:space="preserve">Cliquez sur le lien </w:t>
      </w:r>
      <w:r w:rsidRPr="00395D82">
        <w:rPr>
          <w:b/>
          <w:bCs/>
        </w:rPr>
        <w:t xml:space="preserve">Tâches/vérifications </w:t>
      </w:r>
      <w:r w:rsidR="003F33B6" w:rsidRPr="00395D82">
        <w:rPr>
          <w:b/>
          <w:bCs/>
        </w:rPr>
        <w:t>optionnelles</w:t>
      </w:r>
      <w:r w:rsidRPr="00CF12BA">
        <w:t>.</w:t>
      </w:r>
    </w:p>
    <w:p w:rsidR="000928F8" w:rsidRPr="00CF12BA" w:rsidRDefault="000928F8" w:rsidP="00C3084E">
      <w:pPr>
        <w:pStyle w:val="ListBullet"/>
        <w:rPr>
          <w:b/>
          <w:bCs/>
        </w:rPr>
      </w:pPr>
      <w:r w:rsidRPr="00CF12BA">
        <w:t>Corrigez autant de problèmes que vous le souhaitez. Vous pouvez continuer à l'étape suivante.</w:t>
      </w:r>
    </w:p>
    <w:p w:rsidR="00395D82" w:rsidRDefault="00395D82">
      <w:pPr>
        <w:spacing w:after="200" w:line="276" w:lineRule="auto"/>
        <w:rPr>
          <w:rFonts w:cs="Arial"/>
          <w:b/>
          <w:bCs/>
          <w:iCs/>
          <w:kern w:val="28"/>
          <w:sz w:val="28"/>
          <w:szCs w:val="28"/>
        </w:rPr>
      </w:pPr>
      <w:r>
        <w:br w:type="page"/>
      </w:r>
    </w:p>
    <w:p w:rsidR="000928F8" w:rsidRPr="00CF12BA" w:rsidRDefault="000928F8" w:rsidP="000928F8">
      <w:pPr>
        <w:pStyle w:val="Heading2"/>
      </w:pPr>
      <w:r w:rsidRPr="00CF12BA">
        <w:lastRenderedPageBreak/>
        <w:t>PT 9.1.05 Utilisation du tableau des tâches dans les Tâches et avancement</w:t>
      </w:r>
    </w:p>
    <w:p w:rsidR="000928F8" w:rsidRPr="00CF12BA" w:rsidRDefault="000928F8" w:rsidP="00395D82">
      <w:pPr>
        <w:pStyle w:val="BodyText"/>
      </w:pPr>
      <w:r w:rsidRPr="00CF12BA">
        <w:t>Le tableau des tâches est un endroit idéal pour modifier l’avancement en bloc. Ici, il est possible d</w:t>
      </w:r>
      <w:r w:rsidR="00395D82">
        <w:t>’attribuer</w:t>
      </w:r>
      <w:r w:rsidRPr="00CF12BA">
        <w:t xml:space="preserve"> </w:t>
      </w:r>
      <w:r w:rsidR="00395D82">
        <w:t xml:space="preserve">une </w:t>
      </w:r>
      <w:r w:rsidRPr="00CF12BA">
        <w:t>tâche à tous les livres sélectionnés ou d</w:t>
      </w:r>
      <w:r w:rsidR="00395D82">
        <w:t>’attribuer</w:t>
      </w:r>
      <w:r w:rsidRPr="00CF12BA">
        <w:t xml:space="preserve"> une étape ou un livre entier à une seule personne.</w:t>
      </w:r>
    </w:p>
    <w:p w:rsidR="000928F8" w:rsidRPr="00CF12BA" w:rsidRDefault="00BC2584" w:rsidP="000928F8">
      <w:pPr>
        <w:pStyle w:val="BodyText"/>
      </w:pPr>
      <w:r>
        <w:rPr>
          <w:b/>
          <w:bCs/>
        </w:rPr>
        <w:t>Attribuer</w:t>
      </w:r>
      <w:r w:rsidR="000928F8" w:rsidRPr="00CF12BA">
        <w:rPr>
          <w:b/>
          <w:bCs/>
        </w:rPr>
        <w:t xml:space="preserve"> des tâches à tous les livres dans le tableau des tâches</w:t>
      </w:r>
    </w:p>
    <w:p w:rsidR="000928F8" w:rsidRPr="00CF12BA" w:rsidRDefault="000928F8" w:rsidP="00C3084E">
      <w:pPr>
        <w:pStyle w:val="ListBullet"/>
      </w:pPr>
      <w:r w:rsidRPr="00CF12BA">
        <w:t xml:space="preserve">Cliquez sur le bouton bleu </w:t>
      </w:r>
      <w:r w:rsidRPr="003F33B6">
        <w:rPr>
          <w:b/>
          <w:bCs/>
        </w:rPr>
        <w:t>Tâches et avancement</w:t>
      </w:r>
      <w:r w:rsidRPr="00CF12BA">
        <w:t xml:space="preserve"> </w:t>
      </w:r>
    </w:p>
    <w:p w:rsidR="000928F8" w:rsidRPr="00CF12BA" w:rsidRDefault="000928F8" w:rsidP="00C3084E">
      <w:pPr>
        <w:pStyle w:val="ListBullet"/>
      </w:pPr>
      <w:r w:rsidRPr="00CF12BA">
        <w:t xml:space="preserve">Choisissez </w:t>
      </w:r>
      <w:r w:rsidRPr="00395D82">
        <w:rPr>
          <w:b/>
          <w:bCs/>
        </w:rPr>
        <w:t>Tableau des tâches</w:t>
      </w:r>
    </w:p>
    <w:p w:rsidR="000928F8" w:rsidRPr="00CF12BA" w:rsidRDefault="000928F8" w:rsidP="00C3084E">
      <w:pPr>
        <w:pStyle w:val="ListBullet"/>
      </w:pPr>
      <w:r w:rsidRPr="00CF12BA">
        <w:t>Utilisez le filtre des versets pour sélectionner les livres</w:t>
      </w:r>
    </w:p>
    <w:p w:rsidR="000928F8" w:rsidRPr="00CF12BA" w:rsidRDefault="00395D82" w:rsidP="000928F8">
      <w:pPr>
        <w:pStyle w:val="BodyText"/>
      </w:pPr>
      <w:r>
        <w:rPr>
          <w:b/>
          <w:bCs/>
        </w:rPr>
        <w:t>Attribuer</w:t>
      </w:r>
      <w:r w:rsidRPr="00CF12BA">
        <w:rPr>
          <w:b/>
          <w:bCs/>
        </w:rPr>
        <w:t xml:space="preserve"> </w:t>
      </w:r>
      <w:r w:rsidR="000928F8" w:rsidRPr="00CF12BA">
        <w:rPr>
          <w:b/>
          <w:bCs/>
        </w:rPr>
        <w:t>une tâche aux livres sélectionnés à la même personne</w:t>
      </w:r>
    </w:p>
    <w:p w:rsidR="000928F8" w:rsidRPr="00CF12BA" w:rsidRDefault="000928F8" w:rsidP="00C3084E">
      <w:pPr>
        <w:pStyle w:val="ListBullet"/>
      </w:pPr>
      <w:r w:rsidRPr="00CF12BA">
        <w:t xml:space="preserve">Sous la tâche, cliquez sur </w:t>
      </w:r>
      <w:r w:rsidRPr="00CF12BA">
        <w:rPr>
          <w:b/>
          <w:bCs/>
        </w:rPr>
        <w:t>Attribuer une tâche</w:t>
      </w:r>
    </w:p>
    <w:p w:rsidR="000928F8" w:rsidRPr="00CF12BA" w:rsidRDefault="000928F8" w:rsidP="00C3084E">
      <w:pPr>
        <w:pStyle w:val="ListBullet"/>
      </w:pPr>
      <w:r w:rsidRPr="00CF12BA">
        <w:t>Les chapitres incomplets peuvent être réassignés</w:t>
      </w:r>
      <w:r w:rsidR="004468CE">
        <w:t>,</w:t>
      </w:r>
      <w:r w:rsidRPr="00CF12BA">
        <w:t xml:space="preserve"> mais pas les chapitres terminés.</w:t>
      </w:r>
    </w:p>
    <w:p w:rsidR="000928F8" w:rsidRPr="00CF12BA" w:rsidRDefault="000928F8" w:rsidP="00C3084E">
      <w:pPr>
        <w:pStyle w:val="ListBullet"/>
      </w:pPr>
      <w:r w:rsidRPr="00CF12BA">
        <w:t>Un message d'avertissement apparaîtra avec des options pour écraser toutes les attributions ou seulement les chapitres non attribués.</w:t>
      </w:r>
    </w:p>
    <w:p w:rsidR="000928F8" w:rsidRPr="00CF12BA" w:rsidRDefault="000928F8" w:rsidP="000928F8">
      <w:pPr>
        <w:pStyle w:val="BodyText"/>
        <w:rPr>
          <w:b/>
          <w:bCs/>
        </w:rPr>
      </w:pPr>
      <w:r w:rsidRPr="00CF12BA">
        <w:rPr>
          <w:b/>
          <w:bCs/>
        </w:rPr>
        <w:t xml:space="preserve">Attribuer une étape entière à une personne </w:t>
      </w:r>
    </w:p>
    <w:p w:rsidR="000928F8" w:rsidRPr="00CF12BA" w:rsidRDefault="000928F8" w:rsidP="00C3084E">
      <w:pPr>
        <w:pStyle w:val="ListBullet"/>
      </w:pPr>
      <w:r w:rsidRPr="00CF12BA">
        <w:t xml:space="preserve">Cliquez sur le bouton </w:t>
      </w:r>
      <w:r w:rsidRPr="00CF12BA">
        <w:rPr>
          <w:b/>
          <w:bCs/>
        </w:rPr>
        <w:t>Attribuer une étape</w:t>
      </w:r>
      <w:r w:rsidRPr="00CF12BA">
        <w:t xml:space="preserve"> (en haut de chaque étape).</w:t>
      </w:r>
    </w:p>
    <w:p w:rsidR="000928F8" w:rsidRPr="00CF12BA" w:rsidRDefault="000928F8" w:rsidP="00C3084E">
      <w:pPr>
        <w:pStyle w:val="ListBullet"/>
      </w:pPr>
      <w:r w:rsidRPr="00CF12BA">
        <w:t xml:space="preserve">Modifiez les </w:t>
      </w:r>
      <w:r w:rsidR="00BC2584">
        <w:t>attributions</w:t>
      </w:r>
      <w:r w:rsidRPr="00CF12BA">
        <w:t xml:space="preserve"> de certaines tâches si nécessaires.</w:t>
      </w:r>
    </w:p>
    <w:p w:rsidR="000928F8" w:rsidRPr="00CF12BA" w:rsidRDefault="000928F8" w:rsidP="00BC2584">
      <w:pPr>
        <w:pStyle w:val="BodyText"/>
      </w:pPr>
      <w:r w:rsidRPr="00CF12BA">
        <w:t>Une fois que vous avez terminé le processus d'a</w:t>
      </w:r>
      <w:r w:rsidR="00BC2584">
        <w:t>ttribution</w:t>
      </w:r>
      <w:r w:rsidRPr="00CF12BA">
        <w:t xml:space="preserve"> en bloc, vous pouvez affiner les </w:t>
      </w:r>
      <w:r w:rsidR="00BC2584">
        <w:t>attributions</w:t>
      </w:r>
      <w:r w:rsidRPr="00CF12BA">
        <w:t xml:space="preserve"> dans la vue Toutes les tâches.</w:t>
      </w:r>
    </w:p>
    <w:p w:rsidR="00395D82" w:rsidRDefault="00395D82">
      <w:pPr>
        <w:spacing w:after="200" w:line="276" w:lineRule="auto"/>
        <w:rPr>
          <w:rFonts w:cs="Arial"/>
          <w:b/>
          <w:bCs/>
          <w:iCs/>
          <w:kern w:val="28"/>
          <w:sz w:val="28"/>
          <w:szCs w:val="28"/>
        </w:rPr>
      </w:pPr>
    </w:p>
    <w:p w:rsidR="000928F8" w:rsidRPr="00CF12BA" w:rsidRDefault="000928F8" w:rsidP="000928F8">
      <w:pPr>
        <w:pStyle w:val="Heading2"/>
      </w:pPr>
      <w:r w:rsidRPr="00CF12BA">
        <w:t>PT 9.1.06 Progression en bloc dans les Tâches et avancement</w:t>
      </w:r>
    </w:p>
    <w:p w:rsidR="000928F8" w:rsidRPr="00CF12BA" w:rsidRDefault="000928F8" w:rsidP="003B73BC">
      <w:pPr>
        <w:pStyle w:val="BodyText"/>
      </w:pPr>
      <w:r w:rsidRPr="00CF12BA">
        <w:t>Une autre fonctionnalité de Paratext 9.1 est la possibilité de gérer l’avancement en bloc.</w:t>
      </w:r>
    </w:p>
    <w:p w:rsidR="000928F8" w:rsidRPr="00CF12BA" w:rsidRDefault="000928F8" w:rsidP="00C3084E">
      <w:pPr>
        <w:pStyle w:val="ListBullet"/>
      </w:pPr>
      <w:r w:rsidRPr="00CF12BA">
        <w:t xml:space="preserve">Cliquez sur le bouton bleu </w:t>
      </w:r>
      <w:r w:rsidRPr="00CF12BA">
        <w:rPr>
          <w:b/>
          <w:bCs/>
        </w:rPr>
        <w:t>Tâches et avancement</w:t>
      </w:r>
    </w:p>
    <w:p w:rsidR="000928F8" w:rsidRPr="00CF12BA" w:rsidRDefault="000928F8" w:rsidP="00C3084E">
      <w:pPr>
        <w:pStyle w:val="ListBullet"/>
      </w:pPr>
      <w:r w:rsidRPr="00CF12BA">
        <w:t xml:space="preserve">Choisissez le </w:t>
      </w:r>
      <w:r w:rsidRPr="00AB73A3">
        <w:rPr>
          <w:b/>
          <w:bCs/>
        </w:rPr>
        <w:t>Tableau des étapes</w:t>
      </w:r>
    </w:p>
    <w:p w:rsidR="000928F8" w:rsidRPr="00CF12BA" w:rsidRDefault="000928F8" w:rsidP="00C3084E">
      <w:pPr>
        <w:pStyle w:val="ListBullet"/>
      </w:pPr>
      <w:r w:rsidRPr="00CF12BA">
        <w:lastRenderedPageBreak/>
        <w:t xml:space="preserve">Cliquez sur le menu d'onglet et choisissez le </w:t>
      </w:r>
      <w:r w:rsidRPr="00CF12BA">
        <w:rPr>
          <w:b/>
          <w:bCs/>
        </w:rPr>
        <w:t>Mode modifier l’avancement en bloc</w:t>
      </w:r>
      <w:r w:rsidRPr="00CF12BA">
        <w:t>.</w:t>
      </w:r>
    </w:p>
    <w:p w:rsidR="000928F8" w:rsidRPr="00CF12BA" w:rsidRDefault="000928F8" w:rsidP="000928F8">
      <w:pPr>
        <w:pStyle w:val="BodyText"/>
      </w:pPr>
      <w:r w:rsidRPr="00CF12BA">
        <w:tab/>
        <w:t>Les vérifications sont temporairement désactivées.</w:t>
      </w:r>
    </w:p>
    <w:p w:rsidR="000928F8" w:rsidRPr="00CF12BA" w:rsidRDefault="000928F8" w:rsidP="00C3084E">
      <w:pPr>
        <w:pStyle w:val="ListBullet"/>
      </w:pPr>
      <w:r w:rsidRPr="00CF12BA">
        <w:t xml:space="preserve">Cliquez sur le bouton </w:t>
      </w:r>
      <w:r w:rsidRPr="00CF12BA">
        <w:rPr>
          <w:b/>
          <w:bCs/>
        </w:rPr>
        <w:t>Toutes les étapes</w:t>
      </w:r>
    </w:p>
    <w:p w:rsidR="000928F8" w:rsidRPr="005F142E" w:rsidRDefault="000928F8" w:rsidP="005F142E">
      <w:pPr>
        <w:pStyle w:val="ListResult"/>
      </w:pPr>
      <w:proofErr w:type="spellStart"/>
      <w:r w:rsidRPr="005F142E">
        <w:t>Toutes</w:t>
      </w:r>
      <w:proofErr w:type="spellEnd"/>
      <w:r w:rsidRPr="005F142E">
        <w:t xml:space="preserve"> les </w:t>
      </w:r>
      <w:proofErr w:type="spellStart"/>
      <w:r w:rsidRPr="005F142E">
        <w:t>étapes</w:t>
      </w:r>
      <w:proofErr w:type="spellEnd"/>
      <w:r w:rsidRPr="005F142E">
        <w:t xml:space="preserve"> </w:t>
      </w:r>
      <w:proofErr w:type="spellStart"/>
      <w:r w:rsidRPr="005F142E">
        <w:t>sont</w:t>
      </w:r>
      <w:proofErr w:type="spellEnd"/>
      <w:r w:rsidRPr="005F142E">
        <w:t xml:space="preserve"> </w:t>
      </w:r>
      <w:proofErr w:type="spellStart"/>
      <w:r w:rsidRPr="005F142E">
        <w:t>approuvées</w:t>
      </w:r>
      <w:proofErr w:type="spellEnd"/>
      <w:r w:rsidRPr="005F142E">
        <w:t>.</w:t>
      </w:r>
    </w:p>
    <w:p w:rsidR="000928F8" w:rsidRPr="00CF12BA" w:rsidRDefault="000928F8" w:rsidP="00CF12BA">
      <w:pPr>
        <w:pStyle w:val="BodyText"/>
      </w:pPr>
      <w:r w:rsidRPr="00CF12BA">
        <w:t xml:space="preserve">Lorsque </w:t>
      </w:r>
      <w:r w:rsidR="00CF12BA" w:rsidRPr="00CF12BA">
        <w:t>vous avez</w:t>
      </w:r>
      <w:r w:rsidRPr="00CF12BA">
        <w:t xml:space="preserve"> fini de faire toutes </w:t>
      </w:r>
      <w:r w:rsidR="00CF12BA" w:rsidRPr="00CF12BA">
        <w:t>vo</w:t>
      </w:r>
      <w:r w:rsidRPr="00CF12BA">
        <w:t xml:space="preserve">s attributions, </w:t>
      </w:r>
      <w:r w:rsidR="00CF12BA" w:rsidRPr="00CF12BA">
        <w:t>vous pouvez</w:t>
      </w:r>
      <w:r w:rsidRPr="00CF12BA">
        <w:t xml:space="preserve"> revenir en arrière et décocher le Mode modifier l’avancement en bloc.</w:t>
      </w:r>
    </w:p>
    <w:p w:rsidR="000928F8" w:rsidRDefault="000928F8" w:rsidP="003B73BC">
      <w:pPr>
        <w:pStyle w:val="BodyText"/>
      </w:pPr>
      <w:r w:rsidRPr="00CF12BA">
        <w:t>L'utilisation du mode modifier l’avancement en bloc me permet d'approuver rapidement les étapes et de déplacer ces vérifications à une étape ultérieure.</w:t>
      </w:r>
    </w:p>
    <w:p w:rsidR="005F142E" w:rsidRPr="00CF12BA" w:rsidRDefault="005F142E" w:rsidP="003B73BC">
      <w:pPr>
        <w:pStyle w:val="BodyText"/>
      </w:pPr>
    </w:p>
    <w:p w:rsidR="000928F8" w:rsidRPr="00CF12BA" w:rsidRDefault="000928F8" w:rsidP="000928F8">
      <w:pPr>
        <w:pStyle w:val="Heading2"/>
      </w:pPr>
      <w:r w:rsidRPr="00CF12BA">
        <w:t>PT 9.1.07 Attribution et copie de tâches</w:t>
      </w:r>
    </w:p>
    <w:p w:rsidR="000928F8" w:rsidRPr="00CF12BA" w:rsidRDefault="000928F8" w:rsidP="005F142E">
      <w:pPr>
        <w:pStyle w:val="BodyText"/>
      </w:pPr>
      <w:r w:rsidRPr="00CF12BA">
        <w:t xml:space="preserve">L'une des nouvelles fonctionnalités les plus importantes de Paratext 9.1 est la possibilité d'effectuer des </w:t>
      </w:r>
      <w:r w:rsidR="00BC2584">
        <w:t>attribution</w:t>
      </w:r>
      <w:r w:rsidRPr="00CF12BA">
        <w:t xml:space="preserve">s </w:t>
      </w:r>
      <w:r w:rsidR="005F142E">
        <w:t>en bloc</w:t>
      </w:r>
      <w:r w:rsidRPr="00CF12BA">
        <w:t xml:space="preserve"> de tâches.</w:t>
      </w:r>
    </w:p>
    <w:p w:rsidR="000928F8" w:rsidRPr="00CF12BA" w:rsidRDefault="000928F8" w:rsidP="005F142E">
      <w:pPr>
        <w:pStyle w:val="ListBullet"/>
      </w:pPr>
      <w:r w:rsidRPr="00CF12BA">
        <w:t xml:space="preserve">Ouvrez la vue </w:t>
      </w:r>
      <w:r w:rsidRPr="003F33B6">
        <w:rPr>
          <w:b/>
          <w:bCs/>
        </w:rPr>
        <w:t>Toutes les tâches</w:t>
      </w:r>
      <w:r w:rsidRPr="00CF12BA">
        <w:t xml:space="preserve"> (de</w:t>
      </w:r>
      <w:r w:rsidR="005F142E">
        <w:t xml:space="preserve"> Tâches et avancement)</w:t>
      </w:r>
      <w:r w:rsidRPr="00CF12BA">
        <w:t>.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5F142E">
        <w:rPr>
          <w:b/>
          <w:bCs/>
        </w:rPr>
        <w:t>Attribuer une étape</w:t>
      </w:r>
    </w:p>
    <w:p w:rsidR="000928F8" w:rsidRPr="00CF12BA" w:rsidRDefault="000928F8" w:rsidP="00C3084E">
      <w:pPr>
        <w:pStyle w:val="ListBullet"/>
      </w:pPr>
      <w:r w:rsidRPr="00CF12BA">
        <w:t>Choisissez une personne.</w:t>
      </w:r>
    </w:p>
    <w:p w:rsidR="000928F8" w:rsidRPr="00CF12BA" w:rsidRDefault="000928F8" w:rsidP="00C3084E">
      <w:pPr>
        <w:pStyle w:val="ListBullet"/>
      </w:pPr>
      <w:r w:rsidRPr="00CF12BA">
        <w:t>Attribuez toutes les tâches individuelles à une autre personne.</w:t>
      </w: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 xml:space="preserve">Copier des </w:t>
      </w:r>
      <w:r w:rsidR="00BC2584">
        <w:rPr>
          <w:lang w:val="fr-FR"/>
        </w:rPr>
        <w:t>attribution</w:t>
      </w:r>
      <w:r w:rsidRPr="00CF12BA">
        <w:rPr>
          <w:lang w:val="fr-FR"/>
        </w:rPr>
        <w:t>s dans d'autres livres</w:t>
      </w:r>
    </w:p>
    <w:p w:rsidR="000928F8" w:rsidRPr="00CF12BA" w:rsidRDefault="000928F8" w:rsidP="00C3084E">
      <w:pPr>
        <w:pStyle w:val="ListBullet"/>
      </w:pPr>
      <w:r w:rsidRPr="00CF12BA">
        <w:t xml:space="preserve">Cliquez sur le menu d'onglet, puis sur </w:t>
      </w:r>
      <w:r w:rsidRPr="003F33B6">
        <w:rPr>
          <w:b/>
          <w:bCs/>
        </w:rPr>
        <w:t xml:space="preserve">Copier les </w:t>
      </w:r>
      <w:r w:rsidR="00BC2584">
        <w:rPr>
          <w:b/>
          <w:bCs/>
        </w:rPr>
        <w:t>attribution</w:t>
      </w:r>
      <w:r w:rsidRPr="003F33B6">
        <w:rPr>
          <w:b/>
          <w:bCs/>
        </w:rPr>
        <w:t>s</w:t>
      </w:r>
      <w:r w:rsidRPr="00CF12BA">
        <w:t>.</w:t>
      </w:r>
    </w:p>
    <w:p w:rsidR="000928F8" w:rsidRPr="00CF12BA" w:rsidRDefault="000928F8" w:rsidP="005F142E">
      <w:pPr>
        <w:pStyle w:val="ListBullet"/>
      </w:pPr>
      <w:r w:rsidRPr="00CF12BA">
        <w:t xml:space="preserve">Choisissez le livre contenant les </w:t>
      </w:r>
      <w:r w:rsidR="005F142E">
        <w:t>attributions</w:t>
      </w:r>
      <w:r w:rsidRPr="00CF12BA">
        <w:t xml:space="preserve"> (par exemple Mat).</w:t>
      </w:r>
    </w:p>
    <w:p w:rsidR="000928F8" w:rsidRPr="00CF12BA" w:rsidRDefault="000928F8" w:rsidP="000928F8">
      <w:pPr>
        <w:pStyle w:val="BodyText"/>
      </w:pPr>
      <w:r w:rsidRPr="00CF12BA">
        <w:t xml:space="preserve">Paratext notera si certaines </w:t>
      </w:r>
      <w:r w:rsidR="00BC2584">
        <w:t>attribution</w:t>
      </w:r>
      <w:r w:rsidRPr="00CF12BA">
        <w:t>s sont attribuées à plusieurs membres de l'équipe.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5F142E">
        <w:rPr>
          <w:b/>
          <w:bCs/>
        </w:rPr>
        <w:t>Choisir les livres</w:t>
      </w:r>
      <w:r w:rsidRPr="00CF12BA">
        <w:t xml:space="preserve"> 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5F142E">
        <w:rPr>
          <w:b/>
          <w:bCs/>
        </w:rPr>
        <w:t>Attribuer</w:t>
      </w:r>
      <w:r w:rsidR="003F33B6" w:rsidRPr="005F142E">
        <w:rPr>
          <w:b/>
          <w:bCs/>
        </w:rPr>
        <w:t xml:space="preserve"> une étape</w:t>
      </w:r>
      <w:r w:rsidR="003F33B6">
        <w:t xml:space="preserve"> </w:t>
      </w:r>
    </w:p>
    <w:p w:rsidR="000928F8" w:rsidRPr="003F33B6" w:rsidRDefault="000928F8" w:rsidP="005F142E">
      <w:pPr>
        <w:pStyle w:val="ListBullet"/>
        <w:numPr>
          <w:ilvl w:val="0"/>
          <w:numId w:val="0"/>
        </w:numPr>
        <w:ind w:left="1800"/>
      </w:pPr>
      <w:r w:rsidRPr="003F33B6">
        <w:t xml:space="preserve">Paratext vous avertira si certaines tâches sont déjà </w:t>
      </w:r>
      <w:r w:rsidR="005F142E">
        <w:t>attribuées</w:t>
      </w:r>
      <w:r w:rsidRPr="003F33B6">
        <w:t>.</w:t>
      </w:r>
    </w:p>
    <w:p w:rsidR="000928F8" w:rsidRPr="00CF12BA" w:rsidRDefault="000928F8" w:rsidP="00C3084E">
      <w:pPr>
        <w:pStyle w:val="ListBullet"/>
      </w:pPr>
      <w:r w:rsidRPr="00CF12BA">
        <w:lastRenderedPageBreak/>
        <w:t xml:space="preserve">Choisissez </w:t>
      </w:r>
      <w:r w:rsidRPr="003F33B6">
        <w:rPr>
          <w:b/>
          <w:bCs/>
        </w:rPr>
        <w:t>Oui</w:t>
      </w:r>
      <w:r w:rsidRPr="00CF12BA">
        <w:t xml:space="preserve"> ou </w:t>
      </w:r>
      <w:r w:rsidRPr="003F33B6">
        <w:rPr>
          <w:b/>
          <w:bCs/>
        </w:rPr>
        <w:t>Non</w:t>
      </w:r>
      <w:r w:rsidRPr="00CF12BA">
        <w:t xml:space="preserve"> pour écraser les </w:t>
      </w:r>
      <w:r w:rsidR="00BC2584">
        <w:t>attribution</w:t>
      </w:r>
      <w:r w:rsidRPr="00CF12BA">
        <w:t>s existantes.</w:t>
      </w:r>
    </w:p>
    <w:p w:rsidR="000928F8" w:rsidRDefault="000928F8" w:rsidP="00C3084E">
      <w:pPr>
        <w:pStyle w:val="ListBullet"/>
      </w:pPr>
      <w:r w:rsidRPr="00CF12BA">
        <w:t xml:space="preserve">Vérifiez les </w:t>
      </w:r>
      <w:r w:rsidR="00BC2584">
        <w:t>attribution</w:t>
      </w:r>
      <w:r w:rsidRPr="00CF12BA">
        <w:t>s. En particulier lorsque des chapitres spécifiques ont été assignés.</w:t>
      </w:r>
    </w:p>
    <w:p w:rsidR="005F142E" w:rsidRPr="00CF12BA" w:rsidRDefault="005F142E" w:rsidP="005F142E">
      <w:pPr>
        <w:pStyle w:val="BodyText"/>
      </w:pPr>
    </w:p>
    <w:p w:rsidR="000928F8" w:rsidRPr="00CF12BA" w:rsidRDefault="000928F8" w:rsidP="000928F8">
      <w:pPr>
        <w:pStyle w:val="Heading2"/>
      </w:pPr>
      <w:r w:rsidRPr="00CF12BA">
        <w:t>PT 9.1.09 Mise à jour d'un projet avec une nouvelle version du plan de base</w:t>
      </w:r>
    </w:p>
    <w:p w:rsidR="000928F8" w:rsidRPr="00CF12BA" w:rsidRDefault="000928F8" w:rsidP="000928F8">
      <w:pPr>
        <w:pStyle w:val="BodyText"/>
        <w:spacing w:line="259" w:lineRule="auto"/>
      </w:pPr>
      <w:r w:rsidRPr="00CF12BA">
        <w:t>Les plans de projet peuvent être modifiés selon les besoins. Mais il arrive que le plan de base sur lequel ce plan de projet a été construit soit modifié. Que se passe-t-il si le plan de base a été mis à jour ?</w:t>
      </w:r>
    </w:p>
    <w:p w:rsidR="000928F8" w:rsidRPr="00CF12BA" w:rsidRDefault="000928F8" w:rsidP="000928F8">
      <w:pPr>
        <w:pStyle w:val="BodyText"/>
        <w:spacing w:line="259" w:lineRule="auto"/>
      </w:pPr>
      <w:r w:rsidRPr="00CF12BA">
        <w:t>Il existe deux façons de mettre à jour le plan de base.</w:t>
      </w: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Méthode 1</w:t>
      </w:r>
    </w:p>
    <w:p w:rsidR="000928F8" w:rsidRPr="00CF12BA" w:rsidRDefault="000928F8" w:rsidP="00C3084E">
      <w:pPr>
        <w:pStyle w:val="ListBullet"/>
      </w:pPr>
      <w:r w:rsidRPr="00CF12BA">
        <w:t xml:space="preserve">Cliquez sur le </w:t>
      </w:r>
      <w:r w:rsidRPr="00CF12BA">
        <w:rPr>
          <w:b/>
          <w:bCs/>
        </w:rPr>
        <w:t>menu projet</w:t>
      </w:r>
    </w:p>
    <w:p w:rsidR="000928F8" w:rsidRPr="00CF12BA" w:rsidRDefault="000928F8" w:rsidP="00C3084E">
      <w:pPr>
        <w:pStyle w:val="ListBullet"/>
      </w:pPr>
      <w:r w:rsidRPr="00CF12BA">
        <w:t xml:space="preserve">Choisissez </w:t>
      </w:r>
      <w:r w:rsidRPr="005F142E">
        <w:rPr>
          <w:b/>
          <w:bCs/>
        </w:rPr>
        <w:t>Paramètres du projet</w:t>
      </w:r>
      <w:r w:rsidRPr="00CF12BA">
        <w:t xml:space="preserve"> puis </w:t>
      </w:r>
      <w:r w:rsidRPr="005F142E">
        <w:rPr>
          <w:b/>
          <w:bCs/>
        </w:rPr>
        <w:t>Plan du projet</w:t>
      </w:r>
      <w:r w:rsidRPr="00CF12BA">
        <w:t>.</w:t>
      </w:r>
    </w:p>
    <w:p w:rsidR="000928F8" w:rsidRPr="00CF12BA" w:rsidRDefault="000928F8" w:rsidP="00C3084E">
      <w:pPr>
        <w:pStyle w:val="ListBullet"/>
      </w:pPr>
      <w:r w:rsidRPr="00CF12BA">
        <w:t xml:space="preserve">Un avertissement s'affiche indiquant qu'il existe une nouvelle version du plan et que </w:t>
      </w:r>
      <w:r w:rsidR="00CF12BA" w:rsidRPr="00CF12BA">
        <w:t>vous</w:t>
      </w:r>
      <w:r w:rsidRPr="00CF12BA">
        <w:t xml:space="preserve"> </w:t>
      </w:r>
      <w:r w:rsidR="00CF12BA" w:rsidRPr="00CF12BA">
        <w:t>pouvez</w:t>
      </w:r>
      <w:r w:rsidRPr="00CF12BA">
        <w:t xml:space="preserve"> migrer.</w:t>
      </w:r>
    </w:p>
    <w:p w:rsidR="000928F8" w:rsidRDefault="000928F8" w:rsidP="00C3084E">
      <w:pPr>
        <w:pStyle w:val="ListBullet"/>
      </w:pPr>
      <w:r w:rsidRPr="00CF12BA">
        <w:t xml:space="preserve">Cliquez sur le lien </w:t>
      </w:r>
      <w:r w:rsidRPr="005F142E">
        <w:rPr>
          <w:b/>
          <w:bCs/>
        </w:rPr>
        <w:t>Migrer vers une nouvelle version du plan de projet</w:t>
      </w:r>
      <w:r w:rsidRPr="00CF12BA">
        <w:t>.</w:t>
      </w:r>
    </w:p>
    <w:p w:rsidR="003F33B6" w:rsidRDefault="003F33B6" w:rsidP="003F33B6">
      <w:pPr>
        <w:pStyle w:val="BodyText"/>
      </w:pPr>
      <w:r w:rsidRPr="00CF12BA">
        <w:rPr>
          <w:noProof/>
          <w:lang w:val="en-US"/>
        </w:rPr>
        <w:drawing>
          <wp:inline distT="0" distB="0" distL="0" distR="0" wp14:anchorId="2C509F35" wp14:editId="2BF87631">
            <wp:extent cx="4428490" cy="520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>Choisissez soit :</w:t>
      </w:r>
    </w:p>
    <w:p w:rsidR="00225FF9" w:rsidRPr="00CF12BA" w:rsidRDefault="00225FF9" w:rsidP="00C3084E">
      <w:pPr>
        <w:pStyle w:val="ListBullet"/>
        <w:numPr>
          <w:ilvl w:val="0"/>
          <w:numId w:val="0"/>
        </w:numPr>
      </w:pPr>
      <w:r w:rsidRPr="00CF12BA">
        <w:rPr>
          <w:noProof/>
          <w:lang w:val="en-US"/>
        </w:rPr>
        <w:drawing>
          <wp:inline distT="0" distB="0" distL="0" distR="0" wp14:anchorId="76EB664E" wp14:editId="3FC0C728">
            <wp:extent cx="4428490" cy="838200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8382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>Conserver les tâches qui ne sont pas dans la nouvelle version,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 xml:space="preserve">Supprimer toutes les tâches qui ne sont pas dans la nouvelle version, 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lastRenderedPageBreak/>
        <w:t>Conserver les tâches qui étaient en cours.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3F33B6">
        <w:rPr>
          <w:b/>
          <w:bCs/>
        </w:rPr>
        <w:t>OK</w:t>
      </w:r>
    </w:p>
    <w:p w:rsidR="000928F8" w:rsidRPr="00CF12BA" w:rsidRDefault="003F33B6" w:rsidP="00C3084E">
      <w:pPr>
        <w:pStyle w:val="ListBullet"/>
      </w:pPr>
      <w:r>
        <w:t>Paratext</w:t>
      </w:r>
      <w:r w:rsidR="000928F8" w:rsidRPr="00CF12BA">
        <w:t xml:space="preserve"> vous avertit que vous devez faire un envoi/réception, cliquez sur </w:t>
      </w:r>
      <w:r w:rsidR="000928F8" w:rsidRPr="003F33B6">
        <w:rPr>
          <w:b/>
          <w:bCs/>
        </w:rPr>
        <w:t>OK</w:t>
      </w:r>
      <w:r w:rsidR="000928F8" w:rsidRPr="00CF12BA">
        <w:t xml:space="preserve"> pour effacer le message.</w:t>
      </w:r>
    </w:p>
    <w:p w:rsidR="000928F8" w:rsidRPr="003F33B6" w:rsidRDefault="000928F8" w:rsidP="005F142E">
      <w:pPr>
        <w:pStyle w:val="ListResult"/>
      </w:pPr>
      <w:r w:rsidRPr="003F33B6">
        <w:t xml:space="preserve">Le plan a </w:t>
      </w:r>
      <w:proofErr w:type="spellStart"/>
      <w:r w:rsidRPr="003F33B6">
        <w:t>été</w:t>
      </w:r>
      <w:proofErr w:type="spellEnd"/>
      <w:r w:rsidRPr="003F33B6">
        <w:t xml:space="preserve"> </w:t>
      </w:r>
      <w:proofErr w:type="spellStart"/>
      <w:r w:rsidRPr="003F33B6">
        <w:t>mis</w:t>
      </w:r>
      <w:proofErr w:type="spellEnd"/>
      <w:r w:rsidRPr="003F33B6">
        <w:t xml:space="preserve"> à jour.</w:t>
      </w:r>
    </w:p>
    <w:p w:rsidR="000928F8" w:rsidRDefault="000928F8" w:rsidP="00C3084E">
      <w:pPr>
        <w:pStyle w:val="ListBullet"/>
      </w:pPr>
      <w:r w:rsidRPr="00CF12BA">
        <w:t>Une barre de message verte en haut vous donne trois options :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>Fermer le message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 xml:space="preserve">Visualiser la progression dans le plan précédent, 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>Annuler la mise à jour du plan de base.</w:t>
      </w:r>
    </w:p>
    <w:p w:rsidR="000928F8" w:rsidRPr="00CF12BA" w:rsidRDefault="000928F8" w:rsidP="00C3084E">
      <w:pPr>
        <w:pStyle w:val="ListBullet"/>
      </w:pPr>
      <w:r w:rsidRPr="00CF12BA">
        <w:t xml:space="preserve">Notez que le numéro de version a été mis à jour. 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CF12BA">
        <w:rPr>
          <w:b/>
          <w:bCs/>
        </w:rPr>
        <w:t>OK</w:t>
      </w:r>
      <w:r w:rsidRPr="00CF12BA">
        <w:t>.</w:t>
      </w:r>
    </w:p>
    <w:p w:rsidR="000928F8" w:rsidRPr="00CF12BA" w:rsidRDefault="000928F8" w:rsidP="003B73BC">
      <w:pPr>
        <w:pStyle w:val="BodyText"/>
      </w:pP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Méthode 2</w:t>
      </w:r>
    </w:p>
    <w:p w:rsidR="000928F8" w:rsidRPr="00CF12BA" w:rsidRDefault="000928F8" w:rsidP="005F142E">
      <w:pPr>
        <w:pStyle w:val="ListBullet"/>
      </w:pPr>
      <w:r w:rsidRPr="00CF12BA">
        <w:t xml:space="preserve">Cliquez sur les </w:t>
      </w:r>
      <w:r w:rsidR="005F142E" w:rsidRPr="005F142E">
        <w:rPr>
          <w:b/>
          <w:bCs/>
        </w:rPr>
        <w:t>Tâches et avancement</w:t>
      </w:r>
      <w:r w:rsidRPr="00CF12BA">
        <w:t>.</w:t>
      </w:r>
    </w:p>
    <w:p w:rsidR="000928F8" w:rsidRPr="00CF12BA" w:rsidRDefault="000928F8" w:rsidP="00BE49AD">
      <w:pPr>
        <w:pStyle w:val="BodyText"/>
      </w:pPr>
      <w:r w:rsidRPr="00CF12BA">
        <w:t>Si le plan de base a été mis à jour, un message apparaîtra pour vous indiquer que vous pouvez effectuer la mise à jour.</w:t>
      </w:r>
    </w:p>
    <w:p w:rsidR="00225FF9" w:rsidRPr="00CF12BA" w:rsidRDefault="00225FF9" w:rsidP="00BE49AD">
      <w:pPr>
        <w:pStyle w:val="BodyText"/>
      </w:pPr>
      <w:r w:rsidRPr="00CF12BA">
        <w:rPr>
          <w:noProof/>
          <w:lang w:val="en-US"/>
        </w:rPr>
        <w:drawing>
          <wp:inline distT="0" distB="0" distL="0" distR="0" wp14:anchorId="10843A34" wp14:editId="3BB9874D">
            <wp:extent cx="4428490" cy="473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5F142E">
        <w:rPr>
          <w:b/>
          <w:bCs/>
        </w:rPr>
        <w:t>Mettre à jour la nouvelle version du plan de projet</w:t>
      </w:r>
      <w:r w:rsidRPr="00CF12BA">
        <w:t>.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>Choisissez de conserver ou de supprimer les tâches.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>Lorsque vous mettez à jour, il y aura un envoi et une réception.</w:t>
      </w:r>
    </w:p>
    <w:p w:rsidR="000928F8" w:rsidRPr="00CF12BA" w:rsidRDefault="000928F8" w:rsidP="005F142E">
      <w:pPr>
        <w:pStyle w:val="ListBullet"/>
        <w:tabs>
          <w:tab w:val="clear" w:pos="1800"/>
          <w:tab w:val="num" w:pos="2160"/>
        </w:tabs>
        <w:ind w:left="2160"/>
      </w:pPr>
      <w:r w:rsidRPr="00CF12BA">
        <w:t xml:space="preserve">Choisissez une option pour visualiser la progression </w:t>
      </w:r>
    </w:p>
    <w:p w:rsidR="000928F8" w:rsidRDefault="000928F8" w:rsidP="003B73BC">
      <w:pPr>
        <w:pStyle w:val="BodyText"/>
      </w:pPr>
      <w:r w:rsidRPr="00CF12BA">
        <w:t>Ainsi, si un plan de base a été mis à jour, l'administrateur peut mettre à jour le plan de projet sur la base de ce plan de base mis à jour.</w:t>
      </w:r>
    </w:p>
    <w:p w:rsidR="005F142E" w:rsidRPr="00CF12BA" w:rsidRDefault="005F142E" w:rsidP="003B73BC">
      <w:pPr>
        <w:pStyle w:val="BodyText"/>
      </w:pPr>
    </w:p>
    <w:p w:rsidR="000928F8" w:rsidRPr="00CF12BA" w:rsidRDefault="000928F8" w:rsidP="000928F8">
      <w:pPr>
        <w:pStyle w:val="Heading2"/>
      </w:pPr>
      <w:r w:rsidRPr="00CF12BA">
        <w:lastRenderedPageBreak/>
        <w:t>PT 9.1.10 Comment partager un modèle ?</w:t>
      </w:r>
    </w:p>
    <w:p w:rsidR="000928F8" w:rsidRPr="00CF12BA" w:rsidRDefault="000928F8" w:rsidP="003B73BC">
      <w:pPr>
        <w:pStyle w:val="BodyText"/>
      </w:pPr>
      <w:r w:rsidRPr="00CF12BA">
        <w:t>Nous souhaitons créer une disposition que nous pouvons partager avec les membres de l'équipe.</w:t>
      </w: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Enregistrez la disposition actuelle</w:t>
      </w:r>
    </w:p>
    <w:p w:rsidR="000928F8" w:rsidRPr="00CF12BA" w:rsidRDefault="000928F8" w:rsidP="00C3084E">
      <w:pPr>
        <w:pStyle w:val="ListBullet"/>
      </w:pPr>
      <w:r w:rsidRPr="00CF12BA">
        <w:t>Ouvrez les projets et les ressources désirées.</w:t>
      </w:r>
    </w:p>
    <w:p w:rsidR="000928F8" w:rsidRPr="00CF12BA" w:rsidRDefault="000928F8" w:rsidP="00C3084E">
      <w:pPr>
        <w:pStyle w:val="ListBullet"/>
      </w:pPr>
      <w:r w:rsidRPr="00CF12BA">
        <w:t xml:space="preserve">Cliquez sur l'icône du menu </w:t>
      </w:r>
      <w:r w:rsidRPr="00CF12BA">
        <w:rPr>
          <w:b/>
          <w:bCs/>
        </w:rPr>
        <w:t>Paratext</w:t>
      </w:r>
      <w:r w:rsidRPr="00CF12BA">
        <w:t xml:space="preserve">, sous </w:t>
      </w:r>
      <w:r w:rsidRPr="005F142E">
        <w:rPr>
          <w:b/>
          <w:bCs/>
        </w:rPr>
        <w:t>Disposition des fenêtres</w:t>
      </w:r>
      <w:r w:rsidRPr="00CF12BA">
        <w:t xml:space="preserve">, choisissez </w:t>
      </w:r>
      <w:r w:rsidRPr="00CF12BA">
        <w:rPr>
          <w:b/>
          <w:bCs/>
        </w:rPr>
        <w:t>Enregistrer la disposition de fenêtres actuelle</w:t>
      </w:r>
      <w:r w:rsidRPr="00CF12BA">
        <w:t>.</w:t>
      </w:r>
    </w:p>
    <w:p w:rsidR="000928F8" w:rsidRPr="00CF12BA" w:rsidRDefault="000928F8" w:rsidP="00C3084E">
      <w:pPr>
        <w:pStyle w:val="ListBullet"/>
      </w:pPr>
      <w:r w:rsidRPr="00CF12BA">
        <w:t>Saisissez un nom (par exemple PDT15 avec ressources et outils).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CF12BA">
        <w:rPr>
          <w:b/>
          <w:bCs/>
        </w:rPr>
        <w:t>OK</w:t>
      </w: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Partagez-le avec l'équipe.</w:t>
      </w:r>
    </w:p>
    <w:p w:rsidR="000928F8" w:rsidRPr="00CF12BA" w:rsidRDefault="000928F8" w:rsidP="005F142E">
      <w:pPr>
        <w:pStyle w:val="ListBullet"/>
      </w:pPr>
      <w:r w:rsidRPr="00CF12BA">
        <w:t xml:space="preserve">Cliquez sur le menu </w:t>
      </w:r>
      <w:r w:rsidRPr="00CF12BA">
        <w:rPr>
          <w:b/>
          <w:bCs/>
        </w:rPr>
        <w:t>Projet</w:t>
      </w:r>
      <w:r w:rsidRPr="00CF12BA">
        <w:t xml:space="preserve">, puis sur </w:t>
      </w:r>
      <w:r w:rsidRPr="00CF12BA">
        <w:rPr>
          <w:b/>
          <w:bCs/>
        </w:rPr>
        <w:t>Paramètres du projet</w:t>
      </w:r>
      <w:r w:rsidRPr="00CF12BA">
        <w:t xml:space="preserve">, puis sur </w:t>
      </w:r>
      <w:r w:rsidRPr="005F142E">
        <w:rPr>
          <w:b/>
          <w:bCs/>
        </w:rPr>
        <w:t>Partager les dispositions enregistrées</w:t>
      </w:r>
      <w:r w:rsidRPr="00CF12BA">
        <w:t>.</w:t>
      </w:r>
    </w:p>
    <w:p w:rsidR="000928F8" w:rsidRPr="00CF12BA" w:rsidRDefault="000928F8" w:rsidP="00C3084E">
      <w:pPr>
        <w:pStyle w:val="ListBullet"/>
      </w:pPr>
      <w:r w:rsidRPr="00CF12BA">
        <w:t>Choisissez la disposition particulière à envoyer.</w:t>
      </w:r>
    </w:p>
    <w:p w:rsidR="000928F8" w:rsidRPr="00CF12BA" w:rsidRDefault="000928F8" w:rsidP="00C3084E">
      <w:pPr>
        <w:pStyle w:val="ListBullet"/>
      </w:pPr>
      <w:r w:rsidRPr="00CF12BA">
        <w:t xml:space="preserve">Cliquez sur </w:t>
      </w:r>
      <w:r w:rsidRPr="00CF12BA">
        <w:rPr>
          <w:b/>
          <w:bCs/>
        </w:rPr>
        <w:t>OK</w:t>
      </w:r>
      <w:r w:rsidRPr="00CF12BA">
        <w:t xml:space="preserve">. </w:t>
      </w:r>
    </w:p>
    <w:p w:rsidR="000928F8" w:rsidRPr="00CF12BA" w:rsidRDefault="000928F8" w:rsidP="00C3084E">
      <w:pPr>
        <w:pStyle w:val="ListBullet"/>
      </w:pPr>
      <w:r w:rsidRPr="00CF12BA">
        <w:t xml:space="preserve">Effectuez un </w:t>
      </w:r>
      <w:r w:rsidRPr="005F142E">
        <w:rPr>
          <w:b/>
          <w:bCs/>
        </w:rPr>
        <w:t>envoyer/recevoir</w:t>
      </w:r>
      <w:r w:rsidRPr="00CF12BA">
        <w:t>.</w:t>
      </w:r>
    </w:p>
    <w:p w:rsidR="000928F8" w:rsidRPr="00CF12BA" w:rsidRDefault="000928F8" w:rsidP="00BE49AD">
      <w:pPr>
        <w:pStyle w:val="Heading3"/>
        <w:rPr>
          <w:lang w:val="fr-FR"/>
        </w:rPr>
      </w:pPr>
      <w:r w:rsidRPr="00CF12BA">
        <w:rPr>
          <w:lang w:val="fr-FR"/>
        </w:rPr>
        <w:t>Sur l'ordinateur d'un membre de l'équipe</w:t>
      </w:r>
    </w:p>
    <w:p w:rsidR="000928F8" w:rsidRPr="00CF12BA" w:rsidRDefault="000928F8" w:rsidP="00C3084E">
      <w:pPr>
        <w:pStyle w:val="ListBullet"/>
      </w:pPr>
      <w:r w:rsidRPr="00CF12BA">
        <w:t xml:space="preserve">Effectuez un </w:t>
      </w:r>
      <w:r w:rsidRPr="005F142E">
        <w:rPr>
          <w:b/>
          <w:bCs/>
        </w:rPr>
        <w:t>envoyer/recevoir</w:t>
      </w:r>
    </w:p>
    <w:p w:rsidR="000928F8" w:rsidRPr="00CF12BA" w:rsidRDefault="000928F8" w:rsidP="00C3084E">
      <w:pPr>
        <w:pStyle w:val="ListBullet"/>
      </w:pPr>
      <w:r w:rsidRPr="00CF12BA">
        <w:t xml:space="preserve">Cliquez sur le </w:t>
      </w:r>
      <w:r w:rsidR="005C570D">
        <w:rPr>
          <w:b/>
          <w:bCs/>
        </w:rPr>
        <w:t>menu Paratext</w:t>
      </w:r>
    </w:p>
    <w:p w:rsidR="000928F8" w:rsidRPr="00CF12BA" w:rsidRDefault="000928F8" w:rsidP="00C3084E">
      <w:pPr>
        <w:pStyle w:val="ListBullet"/>
      </w:pPr>
      <w:r w:rsidRPr="00CF12BA">
        <w:t xml:space="preserve">Sous </w:t>
      </w:r>
      <w:r w:rsidRPr="005C570D">
        <w:rPr>
          <w:i/>
          <w:iCs/>
        </w:rPr>
        <w:t>Disposition des fenêtres</w:t>
      </w:r>
      <w:r w:rsidRPr="00CF12BA">
        <w:t xml:space="preserve">, choisissez </w:t>
      </w:r>
      <w:r w:rsidRPr="00CF12BA">
        <w:rPr>
          <w:b/>
          <w:bCs/>
        </w:rPr>
        <w:t>Dispositions de fenêtres partagées</w:t>
      </w:r>
    </w:p>
    <w:p w:rsidR="000928F8" w:rsidRPr="00CF12BA" w:rsidRDefault="000928F8" w:rsidP="005C570D">
      <w:pPr>
        <w:pStyle w:val="ListBullet"/>
      </w:pPr>
      <w:r w:rsidRPr="00CF12BA">
        <w:t xml:space="preserve">Choisissez la </w:t>
      </w:r>
      <w:r w:rsidR="005C570D">
        <w:t>disposition</w:t>
      </w:r>
      <w:r w:rsidRPr="00CF12BA">
        <w:t xml:space="preserve"> dans la liste</w:t>
      </w:r>
    </w:p>
    <w:p w:rsidR="000928F8" w:rsidRPr="00CF12BA" w:rsidRDefault="000928F8" w:rsidP="003B73BC">
      <w:pPr>
        <w:pStyle w:val="BodyText"/>
      </w:pPr>
      <w:r w:rsidRPr="00CF12BA">
        <w:t xml:space="preserve">S'il leur manque certaines ressources, Paratext leur proposera de télécharger </w:t>
      </w:r>
      <w:proofErr w:type="gramStart"/>
      <w:r w:rsidRPr="00CF12BA">
        <w:t>ces</w:t>
      </w:r>
      <w:proofErr w:type="gramEnd"/>
      <w:r w:rsidRPr="00CF12BA">
        <w:t xml:space="preserve"> ressources.</w:t>
      </w:r>
    </w:p>
    <w:p w:rsidR="00D34A88" w:rsidRPr="00CF12BA" w:rsidRDefault="000928F8" w:rsidP="005C570D">
      <w:pPr>
        <w:pStyle w:val="ListBullet"/>
      </w:pPr>
      <w:r w:rsidRPr="00CF12BA">
        <w:t>Cliqu</w:t>
      </w:r>
      <w:bookmarkStart w:id="0" w:name="_GoBack"/>
      <w:bookmarkEnd w:id="0"/>
      <w:r w:rsidRPr="00CF12BA">
        <w:t xml:space="preserve">ez sur </w:t>
      </w:r>
      <w:r w:rsidRPr="00CF12BA">
        <w:rPr>
          <w:b/>
          <w:bCs/>
        </w:rPr>
        <w:t>Oui</w:t>
      </w:r>
      <w:r w:rsidRPr="00CF12BA">
        <w:t xml:space="preserve">, puis sur </w:t>
      </w:r>
      <w:r w:rsidRPr="00CF12BA">
        <w:rPr>
          <w:b/>
          <w:bCs/>
        </w:rPr>
        <w:t>OK</w:t>
      </w:r>
      <w:r w:rsidRPr="00CF12BA">
        <w:t xml:space="preserve"> pour les télécharger.</w:t>
      </w:r>
    </w:p>
    <w:sectPr w:rsidR="00D34A88" w:rsidRPr="00CF12BA" w:rsidSect="000C6752">
      <w:headerReference w:type="default" r:id="rId22"/>
      <w:footerReference w:type="default" r:id="rId23"/>
      <w:footerReference w:type="first" r:id="rId24"/>
      <w:pgSz w:w="8392" w:h="11907" w:code="11"/>
      <w:pgMar w:top="709" w:right="709" w:bottom="709" w:left="709" w:header="56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25C" w:rsidRDefault="00E1725C" w:rsidP="000C6752">
      <w:r>
        <w:separator/>
      </w:r>
    </w:p>
  </w:endnote>
  <w:endnote w:type="continuationSeparator" w:id="0">
    <w:p w:rsidR="00E1725C" w:rsidRDefault="00E1725C" w:rsidP="000C6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ulos SIL">
    <w:panose1 w:val="02000500070000020004"/>
    <w:charset w:val="00"/>
    <w:family w:val="auto"/>
    <w:pitch w:val="variable"/>
    <w:sig w:usb0="A00002FF" w:usb1="5200E1FF" w:usb2="02000029" w:usb3="00000000" w:csb0="000001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is SIL Compact">
    <w:panose1 w:val="02000500060000020004"/>
    <w:charset w:val="00"/>
    <w:family w:val="auto"/>
    <w:pitch w:val="variable"/>
    <w:sig w:usb0="A00002FF" w:usb1="5200E1FF" w:usb2="02000029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054" w:rsidRPr="00D407A1" w:rsidRDefault="004E5054" w:rsidP="00D407A1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054" w:rsidRPr="00D407A1" w:rsidRDefault="004E5054" w:rsidP="00D407A1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25C" w:rsidRDefault="00E1725C" w:rsidP="000C6752">
      <w:r>
        <w:separator/>
      </w:r>
    </w:p>
  </w:footnote>
  <w:footnote w:type="continuationSeparator" w:id="0">
    <w:p w:rsidR="00E1725C" w:rsidRDefault="00E1725C" w:rsidP="000C67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054" w:rsidRPr="00D407A1" w:rsidRDefault="004E5054" w:rsidP="00D407A1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8AA17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EA402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960011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146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012CA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AE4B4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94A88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EEAE00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752C7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FC5C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lang w:val="en-AU"/>
      </w:rPr>
    </w:lvl>
  </w:abstractNum>
  <w:abstractNum w:abstractNumId="10" w15:restartNumberingAfterBreak="0">
    <w:nsid w:val="02A111F1"/>
    <w:multiLevelType w:val="hybridMultilevel"/>
    <w:tmpl w:val="1340F9C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72A47"/>
    <w:multiLevelType w:val="hybridMultilevel"/>
    <w:tmpl w:val="4A04F2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936545"/>
    <w:multiLevelType w:val="hybridMultilevel"/>
    <w:tmpl w:val="9B0CC4FA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3" w15:restartNumberingAfterBreak="0">
    <w:nsid w:val="1F483EB3"/>
    <w:multiLevelType w:val="hybridMultilevel"/>
    <w:tmpl w:val="4A04F2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86159"/>
    <w:multiLevelType w:val="hybridMultilevel"/>
    <w:tmpl w:val="DFB847B6"/>
    <w:lvl w:ilvl="0" w:tplc="663CA166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30489B"/>
    <w:multiLevelType w:val="hybridMultilevel"/>
    <w:tmpl w:val="560C6392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6" w15:restartNumberingAfterBreak="0">
    <w:nsid w:val="2A885D3D"/>
    <w:multiLevelType w:val="hybridMultilevel"/>
    <w:tmpl w:val="6268AB9C"/>
    <w:lvl w:ilvl="0" w:tplc="A1ACDA7C">
      <w:start w:val="1"/>
      <w:numFmt w:val="lowerLetter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4652B7"/>
    <w:multiLevelType w:val="hybridMultilevel"/>
    <w:tmpl w:val="DB6E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B46DE"/>
    <w:multiLevelType w:val="hybridMultilevel"/>
    <w:tmpl w:val="EFA4E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D45D39"/>
    <w:multiLevelType w:val="hybridMultilevel"/>
    <w:tmpl w:val="35F07F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492BAC"/>
    <w:multiLevelType w:val="hybridMultilevel"/>
    <w:tmpl w:val="05C25798"/>
    <w:lvl w:ilvl="0" w:tplc="0EFC31A6">
      <w:start w:val="7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07627"/>
    <w:multiLevelType w:val="hybridMultilevel"/>
    <w:tmpl w:val="201A10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95C9A"/>
    <w:multiLevelType w:val="hybridMultilevel"/>
    <w:tmpl w:val="ADA63C6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3" w15:restartNumberingAfterBreak="0">
    <w:nsid w:val="65FF21CE"/>
    <w:multiLevelType w:val="multilevel"/>
    <w:tmpl w:val="A476EEA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lang w:val="en-US"/>
      </w:rPr>
    </w:lvl>
    <w:lvl w:ilvl="3">
      <w:start w:val="1"/>
      <w:numFmt w:val="decimal"/>
      <w:pStyle w:val="ListProcedure"/>
      <w:lvlText w:val="%4."/>
      <w:lvlJc w:val="left"/>
      <w:pPr>
        <w:tabs>
          <w:tab w:val="num" w:pos="360"/>
        </w:tabs>
        <w:ind w:left="360" w:hanging="360"/>
      </w:pPr>
    </w:lvl>
    <w:lvl w:ilvl="4">
      <w:start w:val="1"/>
      <w:numFmt w:val="lowerLetter"/>
      <w:pStyle w:val="ListProcedure2"/>
      <w:lvlText w:val="%5."/>
      <w:lvlJc w:val="left"/>
      <w:pPr>
        <w:tabs>
          <w:tab w:val="num" w:pos="720"/>
        </w:tabs>
        <w:ind w:left="72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699C46F9"/>
    <w:multiLevelType w:val="hybridMultilevel"/>
    <w:tmpl w:val="201A10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30923"/>
    <w:multiLevelType w:val="hybridMultilevel"/>
    <w:tmpl w:val="201A10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21"/>
  </w:num>
  <w:num w:numId="15">
    <w:abstractNumId w:val="22"/>
  </w:num>
  <w:num w:numId="16">
    <w:abstractNumId w:val="24"/>
  </w:num>
  <w:num w:numId="17">
    <w:abstractNumId w:val="25"/>
  </w:num>
  <w:num w:numId="18">
    <w:abstractNumId w:val="19"/>
  </w:num>
  <w:num w:numId="19">
    <w:abstractNumId w:val="10"/>
  </w:num>
  <w:num w:numId="20">
    <w:abstractNumId w:val="11"/>
  </w:num>
  <w:num w:numId="21">
    <w:abstractNumId w:val="12"/>
  </w:num>
  <w:num w:numId="22">
    <w:abstractNumId w:val="15"/>
  </w:num>
  <w:num w:numId="23">
    <w:abstractNumId w:val="13"/>
  </w:num>
  <w:num w:numId="24">
    <w:abstractNumId w:val="20"/>
  </w:num>
  <w:num w:numId="25">
    <w:abstractNumId w:val="18"/>
  </w:num>
  <w:num w:numId="26">
    <w:abstractNumId w:val="14"/>
  </w:num>
  <w:num w:numId="27">
    <w:abstractNumId w:val="16"/>
  </w:num>
  <w:num w:numId="28">
    <w:abstractNumId w:val="23"/>
  </w:num>
  <w:num w:numId="29">
    <w:abstractNumId w:val="23"/>
  </w:num>
  <w:num w:numId="30">
    <w:abstractNumId w:val="23"/>
  </w:num>
  <w:num w:numId="31">
    <w:abstractNumId w:val="9"/>
  </w:num>
  <w:num w:numId="32">
    <w:abstractNumId w:val="7"/>
  </w:num>
  <w:num w:numId="33">
    <w:abstractNumId w:val="6"/>
  </w:num>
  <w:num w:numId="34">
    <w:abstractNumId w:val="5"/>
  </w:num>
  <w:num w:numId="35">
    <w:abstractNumId w:val="23"/>
  </w:num>
  <w:num w:numId="36">
    <w:abstractNumId w:val="23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GwMDGyMDUwNDOxNDZW0lEKTi0uzszPAykwrAUAotuAySwAAAA="/>
  </w:docVars>
  <w:rsids>
    <w:rsidRoot w:val="000928F8"/>
    <w:rsid w:val="00000E42"/>
    <w:rsid w:val="0000412E"/>
    <w:rsid w:val="00014681"/>
    <w:rsid w:val="000235B8"/>
    <w:rsid w:val="00025ACC"/>
    <w:rsid w:val="0003096D"/>
    <w:rsid w:val="00031A15"/>
    <w:rsid w:val="0003366A"/>
    <w:rsid w:val="00033E8F"/>
    <w:rsid w:val="00034B97"/>
    <w:rsid w:val="00036DB2"/>
    <w:rsid w:val="000415D8"/>
    <w:rsid w:val="0004171A"/>
    <w:rsid w:val="00042E65"/>
    <w:rsid w:val="000465CA"/>
    <w:rsid w:val="00050C66"/>
    <w:rsid w:val="000558D4"/>
    <w:rsid w:val="00055C9F"/>
    <w:rsid w:val="00061BCF"/>
    <w:rsid w:val="0006528F"/>
    <w:rsid w:val="00072BE0"/>
    <w:rsid w:val="00072D29"/>
    <w:rsid w:val="0007380A"/>
    <w:rsid w:val="00075C65"/>
    <w:rsid w:val="00086A11"/>
    <w:rsid w:val="00090D9A"/>
    <w:rsid w:val="00091EE2"/>
    <w:rsid w:val="000928F8"/>
    <w:rsid w:val="00092E48"/>
    <w:rsid w:val="00094D59"/>
    <w:rsid w:val="00095F75"/>
    <w:rsid w:val="000A2BB5"/>
    <w:rsid w:val="000B01D4"/>
    <w:rsid w:val="000B307F"/>
    <w:rsid w:val="000B5A31"/>
    <w:rsid w:val="000B6E23"/>
    <w:rsid w:val="000C0C19"/>
    <w:rsid w:val="000C0CEE"/>
    <w:rsid w:val="000C1D24"/>
    <w:rsid w:val="000C376D"/>
    <w:rsid w:val="000C3D26"/>
    <w:rsid w:val="000C487D"/>
    <w:rsid w:val="000C4EF6"/>
    <w:rsid w:val="000C6752"/>
    <w:rsid w:val="000C6DF1"/>
    <w:rsid w:val="000D187D"/>
    <w:rsid w:val="000D2ECD"/>
    <w:rsid w:val="000D769D"/>
    <w:rsid w:val="000E25B1"/>
    <w:rsid w:val="000E60FC"/>
    <w:rsid w:val="000F13D6"/>
    <w:rsid w:val="000F4BB6"/>
    <w:rsid w:val="000F5C14"/>
    <w:rsid w:val="00104A8C"/>
    <w:rsid w:val="00104BB1"/>
    <w:rsid w:val="00104EAB"/>
    <w:rsid w:val="001144B9"/>
    <w:rsid w:val="00115E26"/>
    <w:rsid w:val="0011680B"/>
    <w:rsid w:val="00116BF1"/>
    <w:rsid w:val="0012331F"/>
    <w:rsid w:val="00126188"/>
    <w:rsid w:val="001321C3"/>
    <w:rsid w:val="00132C1B"/>
    <w:rsid w:val="00136AA9"/>
    <w:rsid w:val="0013796C"/>
    <w:rsid w:val="0015682B"/>
    <w:rsid w:val="00164D3E"/>
    <w:rsid w:val="00164FFC"/>
    <w:rsid w:val="001666E8"/>
    <w:rsid w:val="00167F31"/>
    <w:rsid w:val="00171BEA"/>
    <w:rsid w:val="00173D55"/>
    <w:rsid w:val="00174CF3"/>
    <w:rsid w:val="0017553E"/>
    <w:rsid w:val="00180ED6"/>
    <w:rsid w:val="00182ECB"/>
    <w:rsid w:val="001839BE"/>
    <w:rsid w:val="0018574B"/>
    <w:rsid w:val="0019094F"/>
    <w:rsid w:val="00193186"/>
    <w:rsid w:val="00193859"/>
    <w:rsid w:val="00193AE7"/>
    <w:rsid w:val="00195B69"/>
    <w:rsid w:val="001A6BEB"/>
    <w:rsid w:val="001A7C0F"/>
    <w:rsid w:val="001B143E"/>
    <w:rsid w:val="001B2B84"/>
    <w:rsid w:val="001C5719"/>
    <w:rsid w:val="001C5E28"/>
    <w:rsid w:val="001D0FAA"/>
    <w:rsid w:val="001D175B"/>
    <w:rsid w:val="001D201C"/>
    <w:rsid w:val="001D33D7"/>
    <w:rsid w:val="001E0866"/>
    <w:rsid w:val="001E0DB4"/>
    <w:rsid w:val="001E2D3A"/>
    <w:rsid w:val="001E618F"/>
    <w:rsid w:val="001F5104"/>
    <w:rsid w:val="001F6040"/>
    <w:rsid w:val="00203FA5"/>
    <w:rsid w:val="002127ED"/>
    <w:rsid w:val="00212A18"/>
    <w:rsid w:val="00214670"/>
    <w:rsid w:val="00217372"/>
    <w:rsid w:val="002224FB"/>
    <w:rsid w:val="00223A39"/>
    <w:rsid w:val="00225FF9"/>
    <w:rsid w:val="00226280"/>
    <w:rsid w:val="0022691C"/>
    <w:rsid w:val="00226B73"/>
    <w:rsid w:val="00231C08"/>
    <w:rsid w:val="00234C86"/>
    <w:rsid w:val="00235402"/>
    <w:rsid w:val="002372F2"/>
    <w:rsid w:val="00237965"/>
    <w:rsid w:val="002416F3"/>
    <w:rsid w:val="0024395E"/>
    <w:rsid w:val="00243F91"/>
    <w:rsid w:val="0024433A"/>
    <w:rsid w:val="00253719"/>
    <w:rsid w:val="00253FEF"/>
    <w:rsid w:val="0025433F"/>
    <w:rsid w:val="00255BC9"/>
    <w:rsid w:val="00257507"/>
    <w:rsid w:val="00265F72"/>
    <w:rsid w:val="002663E7"/>
    <w:rsid w:val="00270184"/>
    <w:rsid w:val="002721FB"/>
    <w:rsid w:val="002748E0"/>
    <w:rsid w:val="00275EE9"/>
    <w:rsid w:val="002811A8"/>
    <w:rsid w:val="00282B11"/>
    <w:rsid w:val="0028495F"/>
    <w:rsid w:val="00285202"/>
    <w:rsid w:val="0028527C"/>
    <w:rsid w:val="00285ADF"/>
    <w:rsid w:val="00286F70"/>
    <w:rsid w:val="002878AB"/>
    <w:rsid w:val="002913B6"/>
    <w:rsid w:val="00294C05"/>
    <w:rsid w:val="0029708A"/>
    <w:rsid w:val="002A36BF"/>
    <w:rsid w:val="002A67C7"/>
    <w:rsid w:val="002B36A1"/>
    <w:rsid w:val="002B4040"/>
    <w:rsid w:val="002B6AE2"/>
    <w:rsid w:val="002C580F"/>
    <w:rsid w:val="002C5824"/>
    <w:rsid w:val="002D015A"/>
    <w:rsid w:val="002D0D09"/>
    <w:rsid w:val="002D27DE"/>
    <w:rsid w:val="002D2891"/>
    <w:rsid w:val="002D6A27"/>
    <w:rsid w:val="002E0F06"/>
    <w:rsid w:val="002E1EAC"/>
    <w:rsid w:val="002E252C"/>
    <w:rsid w:val="002E301B"/>
    <w:rsid w:val="002E3698"/>
    <w:rsid w:val="002E4048"/>
    <w:rsid w:val="002E4068"/>
    <w:rsid w:val="002E581E"/>
    <w:rsid w:val="002F1308"/>
    <w:rsid w:val="002F2F4A"/>
    <w:rsid w:val="002F3E1B"/>
    <w:rsid w:val="00300DEE"/>
    <w:rsid w:val="003053A5"/>
    <w:rsid w:val="00306F76"/>
    <w:rsid w:val="00307ED1"/>
    <w:rsid w:val="003206F8"/>
    <w:rsid w:val="00320E53"/>
    <w:rsid w:val="0032116D"/>
    <w:rsid w:val="00330586"/>
    <w:rsid w:val="003312FE"/>
    <w:rsid w:val="00334310"/>
    <w:rsid w:val="00340487"/>
    <w:rsid w:val="00342582"/>
    <w:rsid w:val="003474AB"/>
    <w:rsid w:val="0034788A"/>
    <w:rsid w:val="0035302D"/>
    <w:rsid w:val="00354F9A"/>
    <w:rsid w:val="003565DB"/>
    <w:rsid w:val="00357B8E"/>
    <w:rsid w:val="00361D9A"/>
    <w:rsid w:val="003623C2"/>
    <w:rsid w:val="00362674"/>
    <w:rsid w:val="00362967"/>
    <w:rsid w:val="003629FA"/>
    <w:rsid w:val="00367B38"/>
    <w:rsid w:val="00372C4F"/>
    <w:rsid w:val="00374C82"/>
    <w:rsid w:val="0037703F"/>
    <w:rsid w:val="00377079"/>
    <w:rsid w:val="00380CBB"/>
    <w:rsid w:val="003838D3"/>
    <w:rsid w:val="00384432"/>
    <w:rsid w:val="0038555D"/>
    <w:rsid w:val="00386089"/>
    <w:rsid w:val="003900F4"/>
    <w:rsid w:val="00390C11"/>
    <w:rsid w:val="00391BDF"/>
    <w:rsid w:val="00393612"/>
    <w:rsid w:val="00395D82"/>
    <w:rsid w:val="00396E6E"/>
    <w:rsid w:val="003A40C1"/>
    <w:rsid w:val="003A4B9D"/>
    <w:rsid w:val="003A62CD"/>
    <w:rsid w:val="003A6466"/>
    <w:rsid w:val="003B0842"/>
    <w:rsid w:val="003B38A3"/>
    <w:rsid w:val="003B3E9B"/>
    <w:rsid w:val="003C1E15"/>
    <w:rsid w:val="003C6E4E"/>
    <w:rsid w:val="003D2045"/>
    <w:rsid w:val="003D6A10"/>
    <w:rsid w:val="003E10A5"/>
    <w:rsid w:val="003E6972"/>
    <w:rsid w:val="003F2BDD"/>
    <w:rsid w:val="003F33B6"/>
    <w:rsid w:val="003F410E"/>
    <w:rsid w:val="003F4355"/>
    <w:rsid w:val="003F7B14"/>
    <w:rsid w:val="00400472"/>
    <w:rsid w:val="00400EA6"/>
    <w:rsid w:val="00402B24"/>
    <w:rsid w:val="00403416"/>
    <w:rsid w:val="00404032"/>
    <w:rsid w:val="00411A87"/>
    <w:rsid w:val="00411C49"/>
    <w:rsid w:val="004123BB"/>
    <w:rsid w:val="004123E1"/>
    <w:rsid w:val="0041409C"/>
    <w:rsid w:val="00414EEB"/>
    <w:rsid w:val="004154A4"/>
    <w:rsid w:val="00415C73"/>
    <w:rsid w:val="00416952"/>
    <w:rsid w:val="00420E12"/>
    <w:rsid w:val="004218FC"/>
    <w:rsid w:val="00430727"/>
    <w:rsid w:val="00435437"/>
    <w:rsid w:val="004354B5"/>
    <w:rsid w:val="004378A7"/>
    <w:rsid w:val="0044038D"/>
    <w:rsid w:val="0044493B"/>
    <w:rsid w:val="00446510"/>
    <w:rsid w:val="004468CE"/>
    <w:rsid w:val="00451D62"/>
    <w:rsid w:val="00451FD1"/>
    <w:rsid w:val="004537E7"/>
    <w:rsid w:val="00454DB9"/>
    <w:rsid w:val="00456C4C"/>
    <w:rsid w:val="0045783A"/>
    <w:rsid w:val="00457BD6"/>
    <w:rsid w:val="0046798C"/>
    <w:rsid w:val="00474172"/>
    <w:rsid w:val="004777B1"/>
    <w:rsid w:val="00480161"/>
    <w:rsid w:val="00480B26"/>
    <w:rsid w:val="00481D94"/>
    <w:rsid w:val="004839A0"/>
    <w:rsid w:val="00484957"/>
    <w:rsid w:val="0048512F"/>
    <w:rsid w:val="00485318"/>
    <w:rsid w:val="0048553E"/>
    <w:rsid w:val="00487B4C"/>
    <w:rsid w:val="00490411"/>
    <w:rsid w:val="0049521B"/>
    <w:rsid w:val="00496121"/>
    <w:rsid w:val="004A03EF"/>
    <w:rsid w:val="004A0659"/>
    <w:rsid w:val="004A2E85"/>
    <w:rsid w:val="004A3DE3"/>
    <w:rsid w:val="004A5A13"/>
    <w:rsid w:val="004A6155"/>
    <w:rsid w:val="004B0DF7"/>
    <w:rsid w:val="004B2EA6"/>
    <w:rsid w:val="004B4B26"/>
    <w:rsid w:val="004C43E4"/>
    <w:rsid w:val="004D3587"/>
    <w:rsid w:val="004D37BF"/>
    <w:rsid w:val="004D43DA"/>
    <w:rsid w:val="004D7561"/>
    <w:rsid w:val="004E1CF1"/>
    <w:rsid w:val="004E232E"/>
    <w:rsid w:val="004E4176"/>
    <w:rsid w:val="004E4C07"/>
    <w:rsid w:val="004E5054"/>
    <w:rsid w:val="004F239A"/>
    <w:rsid w:val="004F342C"/>
    <w:rsid w:val="004F4685"/>
    <w:rsid w:val="005006BB"/>
    <w:rsid w:val="005019A7"/>
    <w:rsid w:val="005019D5"/>
    <w:rsid w:val="005038D4"/>
    <w:rsid w:val="00505055"/>
    <w:rsid w:val="00505656"/>
    <w:rsid w:val="005128AB"/>
    <w:rsid w:val="005133CE"/>
    <w:rsid w:val="00521585"/>
    <w:rsid w:val="00521CBA"/>
    <w:rsid w:val="00523A10"/>
    <w:rsid w:val="005276DB"/>
    <w:rsid w:val="00527CE1"/>
    <w:rsid w:val="00531D9E"/>
    <w:rsid w:val="00532253"/>
    <w:rsid w:val="00533506"/>
    <w:rsid w:val="00536D98"/>
    <w:rsid w:val="00540861"/>
    <w:rsid w:val="0054237D"/>
    <w:rsid w:val="005516CB"/>
    <w:rsid w:val="005536D5"/>
    <w:rsid w:val="005603F7"/>
    <w:rsid w:val="00562BAD"/>
    <w:rsid w:val="005654C6"/>
    <w:rsid w:val="00572764"/>
    <w:rsid w:val="005759DC"/>
    <w:rsid w:val="00575B66"/>
    <w:rsid w:val="00587306"/>
    <w:rsid w:val="005908A4"/>
    <w:rsid w:val="005A148F"/>
    <w:rsid w:val="005A310A"/>
    <w:rsid w:val="005A4584"/>
    <w:rsid w:val="005A4DDC"/>
    <w:rsid w:val="005A7347"/>
    <w:rsid w:val="005B0F5C"/>
    <w:rsid w:val="005B3856"/>
    <w:rsid w:val="005B76EF"/>
    <w:rsid w:val="005C2674"/>
    <w:rsid w:val="005C570D"/>
    <w:rsid w:val="005C6170"/>
    <w:rsid w:val="005C6B91"/>
    <w:rsid w:val="005D1BF5"/>
    <w:rsid w:val="005D2605"/>
    <w:rsid w:val="005D278C"/>
    <w:rsid w:val="005D5AAC"/>
    <w:rsid w:val="005D6000"/>
    <w:rsid w:val="005E0B86"/>
    <w:rsid w:val="005E1714"/>
    <w:rsid w:val="005E7B3A"/>
    <w:rsid w:val="005F142E"/>
    <w:rsid w:val="005F2BC7"/>
    <w:rsid w:val="005F6B81"/>
    <w:rsid w:val="0060095D"/>
    <w:rsid w:val="00600EB0"/>
    <w:rsid w:val="00601778"/>
    <w:rsid w:val="0060179E"/>
    <w:rsid w:val="00604695"/>
    <w:rsid w:val="00610A18"/>
    <w:rsid w:val="006122AA"/>
    <w:rsid w:val="00617C0E"/>
    <w:rsid w:val="006213C2"/>
    <w:rsid w:val="006214B4"/>
    <w:rsid w:val="00621C32"/>
    <w:rsid w:val="00621EDC"/>
    <w:rsid w:val="006232BF"/>
    <w:rsid w:val="00625ADE"/>
    <w:rsid w:val="0062618C"/>
    <w:rsid w:val="00626406"/>
    <w:rsid w:val="00630A6A"/>
    <w:rsid w:val="00635D04"/>
    <w:rsid w:val="00637519"/>
    <w:rsid w:val="006403EA"/>
    <w:rsid w:val="00643754"/>
    <w:rsid w:val="006478F4"/>
    <w:rsid w:val="00650A6E"/>
    <w:rsid w:val="0065415F"/>
    <w:rsid w:val="006556A3"/>
    <w:rsid w:val="0066469F"/>
    <w:rsid w:val="0067091A"/>
    <w:rsid w:val="00673DBD"/>
    <w:rsid w:val="00674FBA"/>
    <w:rsid w:val="00676FFE"/>
    <w:rsid w:val="00683B93"/>
    <w:rsid w:val="0068723C"/>
    <w:rsid w:val="00690A9B"/>
    <w:rsid w:val="00694A25"/>
    <w:rsid w:val="00694DF1"/>
    <w:rsid w:val="006A003F"/>
    <w:rsid w:val="006A52EA"/>
    <w:rsid w:val="006A641E"/>
    <w:rsid w:val="006B34C6"/>
    <w:rsid w:val="006D0C86"/>
    <w:rsid w:val="006D43C0"/>
    <w:rsid w:val="006E350C"/>
    <w:rsid w:val="006E6F83"/>
    <w:rsid w:val="006E7A12"/>
    <w:rsid w:val="006F4D35"/>
    <w:rsid w:val="00703086"/>
    <w:rsid w:val="007176DD"/>
    <w:rsid w:val="007204F1"/>
    <w:rsid w:val="00720AED"/>
    <w:rsid w:val="00720C99"/>
    <w:rsid w:val="007228DF"/>
    <w:rsid w:val="007316D4"/>
    <w:rsid w:val="0073267A"/>
    <w:rsid w:val="0074041F"/>
    <w:rsid w:val="00742EC3"/>
    <w:rsid w:val="0074407E"/>
    <w:rsid w:val="007451F0"/>
    <w:rsid w:val="00747860"/>
    <w:rsid w:val="00750142"/>
    <w:rsid w:val="00751229"/>
    <w:rsid w:val="00754F43"/>
    <w:rsid w:val="00757D3C"/>
    <w:rsid w:val="007632F1"/>
    <w:rsid w:val="00770531"/>
    <w:rsid w:val="00771372"/>
    <w:rsid w:val="00771D58"/>
    <w:rsid w:val="00772571"/>
    <w:rsid w:val="0077362C"/>
    <w:rsid w:val="00782D2A"/>
    <w:rsid w:val="00783AEA"/>
    <w:rsid w:val="00792576"/>
    <w:rsid w:val="007933B3"/>
    <w:rsid w:val="007945B7"/>
    <w:rsid w:val="007A4BA8"/>
    <w:rsid w:val="007B1918"/>
    <w:rsid w:val="007B572E"/>
    <w:rsid w:val="007B7A31"/>
    <w:rsid w:val="007C222D"/>
    <w:rsid w:val="007C2F78"/>
    <w:rsid w:val="007C4F03"/>
    <w:rsid w:val="007D15D1"/>
    <w:rsid w:val="007D1957"/>
    <w:rsid w:val="007D4562"/>
    <w:rsid w:val="007E14C9"/>
    <w:rsid w:val="007E61AC"/>
    <w:rsid w:val="007F0193"/>
    <w:rsid w:val="007F4BDC"/>
    <w:rsid w:val="007F4E39"/>
    <w:rsid w:val="007F6369"/>
    <w:rsid w:val="007F70A4"/>
    <w:rsid w:val="00800F4A"/>
    <w:rsid w:val="00801AD8"/>
    <w:rsid w:val="008032A8"/>
    <w:rsid w:val="008066B3"/>
    <w:rsid w:val="00807804"/>
    <w:rsid w:val="00812BA9"/>
    <w:rsid w:val="00817D44"/>
    <w:rsid w:val="008218A3"/>
    <w:rsid w:val="00826764"/>
    <w:rsid w:val="00831C43"/>
    <w:rsid w:val="00831EF8"/>
    <w:rsid w:val="0083693C"/>
    <w:rsid w:val="00837151"/>
    <w:rsid w:val="00837691"/>
    <w:rsid w:val="00845536"/>
    <w:rsid w:val="008471FC"/>
    <w:rsid w:val="0084750A"/>
    <w:rsid w:val="00850A40"/>
    <w:rsid w:val="0085396B"/>
    <w:rsid w:val="00854477"/>
    <w:rsid w:val="00863E50"/>
    <w:rsid w:val="00864029"/>
    <w:rsid w:val="00871369"/>
    <w:rsid w:val="0087575D"/>
    <w:rsid w:val="00887180"/>
    <w:rsid w:val="008902D2"/>
    <w:rsid w:val="008920BF"/>
    <w:rsid w:val="008932F8"/>
    <w:rsid w:val="0089388D"/>
    <w:rsid w:val="00896EDC"/>
    <w:rsid w:val="008A0D91"/>
    <w:rsid w:val="008A2E28"/>
    <w:rsid w:val="008A581E"/>
    <w:rsid w:val="008B0598"/>
    <w:rsid w:val="008B265D"/>
    <w:rsid w:val="008B2695"/>
    <w:rsid w:val="008B3DEF"/>
    <w:rsid w:val="008B73F6"/>
    <w:rsid w:val="008B7718"/>
    <w:rsid w:val="008D01A5"/>
    <w:rsid w:val="008D071F"/>
    <w:rsid w:val="008D408D"/>
    <w:rsid w:val="008D5E04"/>
    <w:rsid w:val="008D61D8"/>
    <w:rsid w:val="008D6A8B"/>
    <w:rsid w:val="008E4590"/>
    <w:rsid w:val="008E6BA7"/>
    <w:rsid w:val="008E722E"/>
    <w:rsid w:val="008F3E54"/>
    <w:rsid w:val="008F5BAB"/>
    <w:rsid w:val="00904DF4"/>
    <w:rsid w:val="00905D7D"/>
    <w:rsid w:val="009065BA"/>
    <w:rsid w:val="00907B12"/>
    <w:rsid w:val="009103C6"/>
    <w:rsid w:val="00911292"/>
    <w:rsid w:val="00911390"/>
    <w:rsid w:val="00913328"/>
    <w:rsid w:val="00916EB7"/>
    <w:rsid w:val="00921F5D"/>
    <w:rsid w:val="00922886"/>
    <w:rsid w:val="009250FE"/>
    <w:rsid w:val="009259B7"/>
    <w:rsid w:val="0092639B"/>
    <w:rsid w:val="00947792"/>
    <w:rsid w:val="00952B44"/>
    <w:rsid w:val="00961C5C"/>
    <w:rsid w:val="0096368B"/>
    <w:rsid w:val="00963F51"/>
    <w:rsid w:val="00964BB5"/>
    <w:rsid w:val="00966B36"/>
    <w:rsid w:val="00966DCD"/>
    <w:rsid w:val="00972B58"/>
    <w:rsid w:val="0097478B"/>
    <w:rsid w:val="009830D9"/>
    <w:rsid w:val="00987E36"/>
    <w:rsid w:val="00992D07"/>
    <w:rsid w:val="00994D34"/>
    <w:rsid w:val="00996B9A"/>
    <w:rsid w:val="00996FD2"/>
    <w:rsid w:val="009A3A45"/>
    <w:rsid w:val="009A4825"/>
    <w:rsid w:val="009A4F6E"/>
    <w:rsid w:val="009B2AE8"/>
    <w:rsid w:val="009B4014"/>
    <w:rsid w:val="009B5852"/>
    <w:rsid w:val="009B7D53"/>
    <w:rsid w:val="009C4F58"/>
    <w:rsid w:val="009C6377"/>
    <w:rsid w:val="009D02ED"/>
    <w:rsid w:val="009D1AD5"/>
    <w:rsid w:val="009D21F4"/>
    <w:rsid w:val="009D59BD"/>
    <w:rsid w:val="009D6762"/>
    <w:rsid w:val="009E0130"/>
    <w:rsid w:val="009E0A11"/>
    <w:rsid w:val="009E1D32"/>
    <w:rsid w:val="009E2C4C"/>
    <w:rsid w:val="009E4333"/>
    <w:rsid w:val="009E4828"/>
    <w:rsid w:val="009E7F79"/>
    <w:rsid w:val="009F0460"/>
    <w:rsid w:val="009F1978"/>
    <w:rsid w:val="00A07B27"/>
    <w:rsid w:val="00A07BAE"/>
    <w:rsid w:val="00A12C1C"/>
    <w:rsid w:val="00A12E6E"/>
    <w:rsid w:val="00A2315F"/>
    <w:rsid w:val="00A23916"/>
    <w:rsid w:val="00A25077"/>
    <w:rsid w:val="00A31838"/>
    <w:rsid w:val="00A3311F"/>
    <w:rsid w:val="00A347F6"/>
    <w:rsid w:val="00A349E5"/>
    <w:rsid w:val="00A40D7A"/>
    <w:rsid w:val="00A41CCC"/>
    <w:rsid w:val="00A42A02"/>
    <w:rsid w:val="00A43DE5"/>
    <w:rsid w:val="00A47787"/>
    <w:rsid w:val="00A514E7"/>
    <w:rsid w:val="00A52229"/>
    <w:rsid w:val="00A53DB5"/>
    <w:rsid w:val="00A5631C"/>
    <w:rsid w:val="00A575A6"/>
    <w:rsid w:val="00A57905"/>
    <w:rsid w:val="00A61E93"/>
    <w:rsid w:val="00A62524"/>
    <w:rsid w:val="00A66738"/>
    <w:rsid w:val="00A67BAC"/>
    <w:rsid w:val="00A7164A"/>
    <w:rsid w:val="00A73E98"/>
    <w:rsid w:val="00A80533"/>
    <w:rsid w:val="00A820AE"/>
    <w:rsid w:val="00A82F88"/>
    <w:rsid w:val="00A90EF2"/>
    <w:rsid w:val="00AA11EE"/>
    <w:rsid w:val="00AA2AC3"/>
    <w:rsid w:val="00AA495D"/>
    <w:rsid w:val="00AA7BAF"/>
    <w:rsid w:val="00AB360C"/>
    <w:rsid w:val="00AB5B8A"/>
    <w:rsid w:val="00AB73A3"/>
    <w:rsid w:val="00AB76F4"/>
    <w:rsid w:val="00AC1955"/>
    <w:rsid w:val="00AC23C9"/>
    <w:rsid w:val="00AC33E8"/>
    <w:rsid w:val="00AD2438"/>
    <w:rsid w:val="00AD4A36"/>
    <w:rsid w:val="00AD62D2"/>
    <w:rsid w:val="00AE02C2"/>
    <w:rsid w:val="00AE2C76"/>
    <w:rsid w:val="00AE35DC"/>
    <w:rsid w:val="00AE54DC"/>
    <w:rsid w:val="00AF6630"/>
    <w:rsid w:val="00B028BC"/>
    <w:rsid w:val="00B029B0"/>
    <w:rsid w:val="00B105EA"/>
    <w:rsid w:val="00B11286"/>
    <w:rsid w:val="00B117A6"/>
    <w:rsid w:val="00B13CA3"/>
    <w:rsid w:val="00B171BF"/>
    <w:rsid w:val="00B17968"/>
    <w:rsid w:val="00B17D46"/>
    <w:rsid w:val="00B21D94"/>
    <w:rsid w:val="00B21F32"/>
    <w:rsid w:val="00B24423"/>
    <w:rsid w:val="00B274B5"/>
    <w:rsid w:val="00B36C5A"/>
    <w:rsid w:val="00B40664"/>
    <w:rsid w:val="00B412E4"/>
    <w:rsid w:val="00B46676"/>
    <w:rsid w:val="00B513F4"/>
    <w:rsid w:val="00B523E5"/>
    <w:rsid w:val="00B54E20"/>
    <w:rsid w:val="00B55D3A"/>
    <w:rsid w:val="00B6356B"/>
    <w:rsid w:val="00B64DD8"/>
    <w:rsid w:val="00B673DB"/>
    <w:rsid w:val="00B71257"/>
    <w:rsid w:val="00B760CC"/>
    <w:rsid w:val="00B76403"/>
    <w:rsid w:val="00B77B43"/>
    <w:rsid w:val="00B831EB"/>
    <w:rsid w:val="00B83C03"/>
    <w:rsid w:val="00B92810"/>
    <w:rsid w:val="00B92A7C"/>
    <w:rsid w:val="00B92B3A"/>
    <w:rsid w:val="00B94AD3"/>
    <w:rsid w:val="00B95A7F"/>
    <w:rsid w:val="00BA1C4F"/>
    <w:rsid w:val="00BA69F4"/>
    <w:rsid w:val="00BB0475"/>
    <w:rsid w:val="00BB1636"/>
    <w:rsid w:val="00BB28E1"/>
    <w:rsid w:val="00BB30A8"/>
    <w:rsid w:val="00BB3B84"/>
    <w:rsid w:val="00BB3FE7"/>
    <w:rsid w:val="00BB56E0"/>
    <w:rsid w:val="00BB75E0"/>
    <w:rsid w:val="00BC0447"/>
    <w:rsid w:val="00BC1C6E"/>
    <w:rsid w:val="00BC2584"/>
    <w:rsid w:val="00BC2FA1"/>
    <w:rsid w:val="00BC577D"/>
    <w:rsid w:val="00BD34C6"/>
    <w:rsid w:val="00BD76B4"/>
    <w:rsid w:val="00BE1AD6"/>
    <w:rsid w:val="00BE1E6B"/>
    <w:rsid w:val="00BE1E87"/>
    <w:rsid w:val="00BE359E"/>
    <w:rsid w:val="00BE49AD"/>
    <w:rsid w:val="00BE730A"/>
    <w:rsid w:val="00BF1723"/>
    <w:rsid w:val="00BF1A95"/>
    <w:rsid w:val="00BF3358"/>
    <w:rsid w:val="00BF363E"/>
    <w:rsid w:val="00C0374F"/>
    <w:rsid w:val="00C03E17"/>
    <w:rsid w:val="00C0662E"/>
    <w:rsid w:val="00C11BC7"/>
    <w:rsid w:val="00C156D0"/>
    <w:rsid w:val="00C1581C"/>
    <w:rsid w:val="00C204E2"/>
    <w:rsid w:val="00C21A01"/>
    <w:rsid w:val="00C24953"/>
    <w:rsid w:val="00C26586"/>
    <w:rsid w:val="00C26F8E"/>
    <w:rsid w:val="00C30794"/>
    <w:rsid w:val="00C3084E"/>
    <w:rsid w:val="00C30B7F"/>
    <w:rsid w:val="00C33510"/>
    <w:rsid w:val="00C34C38"/>
    <w:rsid w:val="00C364BD"/>
    <w:rsid w:val="00C369CF"/>
    <w:rsid w:val="00C40B21"/>
    <w:rsid w:val="00C417EE"/>
    <w:rsid w:val="00C42C0E"/>
    <w:rsid w:val="00C4419F"/>
    <w:rsid w:val="00C44735"/>
    <w:rsid w:val="00C450A2"/>
    <w:rsid w:val="00C45383"/>
    <w:rsid w:val="00C514B3"/>
    <w:rsid w:val="00C53948"/>
    <w:rsid w:val="00C53ACC"/>
    <w:rsid w:val="00C637B6"/>
    <w:rsid w:val="00C6447F"/>
    <w:rsid w:val="00C66659"/>
    <w:rsid w:val="00C66F06"/>
    <w:rsid w:val="00C6715A"/>
    <w:rsid w:val="00C674B3"/>
    <w:rsid w:val="00C674BE"/>
    <w:rsid w:val="00C704CD"/>
    <w:rsid w:val="00C7285A"/>
    <w:rsid w:val="00C73696"/>
    <w:rsid w:val="00C73753"/>
    <w:rsid w:val="00C7483C"/>
    <w:rsid w:val="00C75346"/>
    <w:rsid w:val="00C75760"/>
    <w:rsid w:val="00C816CD"/>
    <w:rsid w:val="00C838A9"/>
    <w:rsid w:val="00C86D77"/>
    <w:rsid w:val="00C90CF2"/>
    <w:rsid w:val="00C92B15"/>
    <w:rsid w:val="00C96249"/>
    <w:rsid w:val="00C9787D"/>
    <w:rsid w:val="00C979B7"/>
    <w:rsid w:val="00CA0A42"/>
    <w:rsid w:val="00CA18D2"/>
    <w:rsid w:val="00CB1852"/>
    <w:rsid w:val="00CB2BE4"/>
    <w:rsid w:val="00CC1613"/>
    <w:rsid w:val="00CC21AC"/>
    <w:rsid w:val="00CC23BD"/>
    <w:rsid w:val="00CE7C7A"/>
    <w:rsid w:val="00CF11D5"/>
    <w:rsid w:val="00CF12BA"/>
    <w:rsid w:val="00CF3303"/>
    <w:rsid w:val="00CF34E1"/>
    <w:rsid w:val="00CF4EDF"/>
    <w:rsid w:val="00CF7D7C"/>
    <w:rsid w:val="00D0013E"/>
    <w:rsid w:val="00D00431"/>
    <w:rsid w:val="00D03D96"/>
    <w:rsid w:val="00D06D13"/>
    <w:rsid w:val="00D07B8A"/>
    <w:rsid w:val="00D1400E"/>
    <w:rsid w:val="00D1785A"/>
    <w:rsid w:val="00D24807"/>
    <w:rsid w:val="00D25FE7"/>
    <w:rsid w:val="00D26AAF"/>
    <w:rsid w:val="00D34A88"/>
    <w:rsid w:val="00D37010"/>
    <w:rsid w:val="00D407A1"/>
    <w:rsid w:val="00D43301"/>
    <w:rsid w:val="00D472F3"/>
    <w:rsid w:val="00D47C05"/>
    <w:rsid w:val="00D51D5F"/>
    <w:rsid w:val="00D53C63"/>
    <w:rsid w:val="00D57ABB"/>
    <w:rsid w:val="00D6304A"/>
    <w:rsid w:val="00D668A3"/>
    <w:rsid w:val="00D7387A"/>
    <w:rsid w:val="00D74739"/>
    <w:rsid w:val="00D76001"/>
    <w:rsid w:val="00D834D7"/>
    <w:rsid w:val="00D83ABF"/>
    <w:rsid w:val="00D87172"/>
    <w:rsid w:val="00D87A72"/>
    <w:rsid w:val="00DA118D"/>
    <w:rsid w:val="00DA1445"/>
    <w:rsid w:val="00DA5B48"/>
    <w:rsid w:val="00DA6118"/>
    <w:rsid w:val="00DA7916"/>
    <w:rsid w:val="00DB10CB"/>
    <w:rsid w:val="00DB120B"/>
    <w:rsid w:val="00DB56BF"/>
    <w:rsid w:val="00DB5ACE"/>
    <w:rsid w:val="00DB5BF7"/>
    <w:rsid w:val="00DC05CB"/>
    <w:rsid w:val="00DC33AE"/>
    <w:rsid w:val="00DC7258"/>
    <w:rsid w:val="00DC7A90"/>
    <w:rsid w:val="00DD0751"/>
    <w:rsid w:val="00DD6DD8"/>
    <w:rsid w:val="00DD79D6"/>
    <w:rsid w:val="00DE1670"/>
    <w:rsid w:val="00DE51F6"/>
    <w:rsid w:val="00DF2CB2"/>
    <w:rsid w:val="00DF2FB6"/>
    <w:rsid w:val="00DF3FDA"/>
    <w:rsid w:val="00E00FA1"/>
    <w:rsid w:val="00E01BB6"/>
    <w:rsid w:val="00E0241C"/>
    <w:rsid w:val="00E06AB8"/>
    <w:rsid w:val="00E07B85"/>
    <w:rsid w:val="00E12FAB"/>
    <w:rsid w:val="00E149F3"/>
    <w:rsid w:val="00E160C6"/>
    <w:rsid w:val="00E16BB9"/>
    <w:rsid w:val="00E1725C"/>
    <w:rsid w:val="00E179C8"/>
    <w:rsid w:val="00E23281"/>
    <w:rsid w:val="00E26743"/>
    <w:rsid w:val="00E26A46"/>
    <w:rsid w:val="00E26BA5"/>
    <w:rsid w:val="00E272A5"/>
    <w:rsid w:val="00E326A9"/>
    <w:rsid w:val="00E331E8"/>
    <w:rsid w:val="00E4084C"/>
    <w:rsid w:val="00E40D91"/>
    <w:rsid w:val="00E4127C"/>
    <w:rsid w:val="00E44A78"/>
    <w:rsid w:val="00E46E7F"/>
    <w:rsid w:val="00E509E5"/>
    <w:rsid w:val="00E52E47"/>
    <w:rsid w:val="00E532B4"/>
    <w:rsid w:val="00E657B3"/>
    <w:rsid w:val="00E714D3"/>
    <w:rsid w:val="00E72BB4"/>
    <w:rsid w:val="00E7309F"/>
    <w:rsid w:val="00E761B2"/>
    <w:rsid w:val="00E829AD"/>
    <w:rsid w:val="00E8705D"/>
    <w:rsid w:val="00E87917"/>
    <w:rsid w:val="00E96FC8"/>
    <w:rsid w:val="00EA0656"/>
    <w:rsid w:val="00EA274F"/>
    <w:rsid w:val="00EA3078"/>
    <w:rsid w:val="00EA46C0"/>
    <w:rsid w:val="00EA484A"/>
    <w:rsid w:val="00EA50F4"/>
    <w:rsid w:val="00EA6380"/>
    <w:rsid w:val="00EA67CC"/>
    <w:rsid w:val="00EB0F17"/>
    <w:rsid w:val="00EB30CB"/>
    <w:rsid w:val="00EB426A"/>
    <w:rsid w:val="00EC139A"/>
    <w:rsid w:val="00EC5473"/>
    <w:rsid w:val="00EC685B"/>
    <w:rsid w:val="00ED09F1"/>
    <w:rsid w:val="00ED18CA"/>
    <w:rsid w:val="00ED221B"/>
    <w:rsid w:val="00ED30E9"/>
    <w:rsid w:val="00ED31F4"/>
    <w:rsid w:val="00ED3C18"/>
    <w:rsid w:val="00ED5E45"/>
    <w:rsid w:val="00EE065F"/>
    <w:rsid w:val="00EE1E2C"/>
    <w:rsid w:val="00EE3102"/>
    <w:rsid w:val="00EE3720"/>
    <w:rsid w:val="00EF3E5C"/>
    <w:rsid w:val="00EF4046"/>
    <w:rsid w:val="00EF42FA"/>
    <w:rsid w:val="00EF5CF3"/>
    <w:rsid w:val="00EF6D3E"/>
    <w:rsid w:val="00F0736A"/>
    <w:rsid w:val="00F07C9A"/>
    <w:rsid w:val="00F170DE"/>
    <w:rsid w:val="00F17FD2"/>
    <w:rsid w:val="00F21F16"/>
    <w:rsid w:val="00F22804"/>
    <w:rsid w:val="00F229C0"/>
    <w:rsid w:val="00F26D3F"/>
    <w:rsid w:val="00F275D4"/>
    <w:rsid w:val="00F27B42"/>
    <w:rsid w:val="00F31A5F"/>
    <w:rsid w:val="00F34D95"/>
    <w:rsid w:val="00F360C5"/>
    <w:rsid w:val="00F36D03"/>
    <w:rsid w:val="00F41E35"/>
    <w:rsid w:val="00F4218B"/>
    <w:rsid w:val="00F42FD6"/>
    <w:rsid w:val="00F4362A"/>
    <w:rsid w:val="00F44CCF"/>
    <w:rsid w:val="00F44F7F"/>
    <w:rsid w:val="00F53B30"/>
    <w:rsid w:val="00F56AB8"/>
    <w:rsid w:val="00F601F4"/>
    <w:rsid w:val="00F608C2"/>
    <w:rsid w:val="00F64591"/>
    <w:rsid w:val="00F647E0"/>
    <w:rsid w:val="00F67A72"/>
    <w:rsid w:val="00F70739"/>
    <w:rsid w:val="00F7088E"/>
    <w:rsid w:val="00F716E2"/>
    <w:rsid w:val="00F72213"/>
    <w:rsid w:val="00F805FF"/>
    <w:rsid w:val="00F81652"/>
    <w:rsid w:val="00F85E0A"/>
    <w:rsid w:val="00F90751"/>
    <w:rsid w:val="00F94818"/>
    <w:rsid w:val="00F97F3A"/>
    <w:rsid w:val="00FA12E9"/>
    <w:rsid w:val="00FA4EEB"/>
    <w:rsid w:val="00FA55FE"/>
    <w:rsid w:val="00FA7368"/>
    <w:rsid w:val="00FB2A60"/>
    <w:rsid w:val="00FB4206"/>
    <w:rsid w:val="00FB622A"/>
    <w:rsid w:val="00FB6C19"/>
    <w:rsid w:val="00FC4BD5"/>
    <w:rsid w:val="00FC5CB7"/>
    <w:rsid w:val="00FD27DD"/>
    <w:rsid w:val="00FD48E2"/>
    <w:rsid w:val="00FE1D3E"/>
    <w:rsid w:val="00FE2513"/>
    <w:rsid w:val="00FF1C45"/>
    <w:rsid w:val="00FF3451"/>
    <w:rsid w:val="00FF422F"/>
    <w:rsid w:val="00FF4B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AA3C5"/>
  <w15:docId w15:val="{88402192-4D2C-4162-93F3-2F4C2D3BA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 w:qFormat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68CE"/>
    <w:pPr>
      <w:spacing w:after="0" w:line="240" w:lineRule="auto"/>
    </w:pPr>
    <w:rPr>
      <w:rFonts w:ascii="Times New Roman" w:eastAsia="SimSun" w:hAnsi="Times New Roman" w:cs="Times New Roman"/>
      <w:szCs w:val="24"/>
      <w:lang w:val="fr-FR"/>
    </w:rPr>
  </w:style>
  <w:style w:type="paragraph" w:styleId="Heading1">
    <w:name w:val="heading 1"/>
    <w:basedOn w:val="Normal"/>
    <w:next w:val="BodyText"/>
    <w:link w:val="Heading1Char"/>
    <w:qFormat/>
    <w:rsid w:val="004468CE"/>
    <w:pPr>
      <w:keepNext/>
      <w:keepLines/>
      <w:pageBreakBefore/>
      <w:numPr>
        <w:numId w:val="11"/>
      </w:numPr>
      <w:spacing w:after="240"/>
      <w:outlineLvl w:val="0"/>
    </w:pPr>
    <w:rPr>
      <w:rFonts w:cs="Arial"/>
      <w:b/>
      <w:bCs/>
      <w:kern w:val="28"/>
      <w:sz w:val="48"/>
      <w:szCs w:val="32"/>
      <w:lang w:val="en-AU"/>
    </w:rPr>
  </w:style>
  <w:style w:type="paragraph" w:styleId="Heading2">
    <w:name w:val="heading 2"/>
    <w:basedOn w:val="Normal"/>
    <w:next w:val="BodyText"/>
    <w:link w:val="Heading2Char"/>
    <w:qFormat/>
    <w:rsid w:val="004468CE"/>
    <w:pPr>
      <w:keepNext/>
      <w:keepLines/>
      <w:numPr>
        <w:ilvl w:val="1"/>
        <w:numId w:val="11"/>
      </w:numPr>
      <w:spacing w:before="240" w:after="120"/>
      <w:outlineLvl w:val="1"/>
    </w:pPr>
    <w:rPr>
      <w:rFonts w:cs="Arial"/>
      <w:b/>
      <w:bCs/>
      <w:iCs/>
      <w:kern w:val="28"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4468CE"/>
    <w:pPr>
      <w:keepNext/>
      <w:keepLines/>
      <w:numPr>
        <w:ilvl w:val="2"/>
        <w:numId w:val="11"/>
      </w:numPr>
      <w:spacing w:before="240" w:after="120"/>
      <w:outlineLvl w:val="2"/>
    </w:pPr>
    <w:rPr>
      <w:rFonts w:cs="Arial"/>
      <w:i/>
      <w:iCs/>
      <w:kern w:val="28"/>
      <w:szCs w:val="26"/>
      <w:lang w:val="en-AU"/>
    </w:rPr>
  </w:style>
  <w:style w:type="paragraph" w:styleId="Heading4">
    <w:name w:val="heading 4"/>
    <w:basedOn w:val="Normal"/>
    <w:next w:val="BodyText"/>
    <w:link w:val="Heading4Char"/>
    <w:qFormat/>
    <w:rsid w:val="004468CE"/>
    <w:pPr>
      <w:keepNext/>
      <w:keepLines/>
      <w:pBdr>
        <w:top w:val="single" w:sz="4" w:space="3" w:color="auto"/>
      </w:pBdr>
      <w:spacing w:before="240" w:after="120"/>
      <w:ind w:left="-1134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unhideWhenUsed/>
    <w:rsid w:val="004468C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468CE"/>
  </w:style>
  <w:style w:type="paragraph" w:styleId="BodyText">
    <w:name w:val="Body Text"/>
    <w:basedOn w:val="Normal"/>
    <w:link w:val="BodyTextChar"/>
    <w:uiPriority w:val="99"/>
    <w:rsid w:val="004468CE"/>
    <w:pPr>
      <w:spacing w:after="120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99"/>
    <w:rsid w:val="004468CE"/>
    <w:rPr>
      <w:rFonts w:ascii="Times New Roman" w:eastAsia="Times New Roman" w:hAnsi="Times New Roman" w:cs="Times New Roman"/>
      <w:szCs w:val="24"/>
      <w:lang w:val="fr-FR"/>
    </w:rPr>
  </w:style>
  <w:style w:type="character" w:customStyle="1" w:styleId="Heading1Char">
    <w:name w:val="Heading 1 Char"/>
    <w:basedOn w:val="DefaultParagraphFont"/>
    <w:link w:val="Heading1"/>
    <w:rsid w:val="004468CE"/>
    <w:rPr>
      <w:rFonts w:ascii="Times New Roman" w:eastAsia="SimSun" w:hAnsi="Times New Roman" w:cs="Arial"/>
      <w:b/>
      <w:bCs/>
      <w:kern w:val="28"/>
      <w:sz w:val="48"/>
      <w:szCs w:val="32"/>
    </w:rPr>
  </w:style>
  <w:style w:type="character" w:customStyle="1" w:styleId="Heading2Char">
    <w:name w:val="Heading 2 Char"/>
    <w:basedOn w:val="DefaultParagraphFont"/>
    <w:link w:val="Heading2"/>
    <w:rsid w:val="004468CE"/>
    <w:rPr>
      <w:rFonts w:ascii="Times New Roman" w:eastAsia="SimSun" w:hAnsi="Times New Roman" w:cs="Arial"/>
      <w:b/>
      <w:bCs/>
      <w:iCs/>
      <w:kern w:val="28"/>
      <w:sz w:val="28"/>
      <w:szCs w:val="28"/>
      <w:lang w:val="fr-FR"/>
    </w:rPr>
  </w:style>
  <w:style w:type="character" w:customStyle="1" w:styleId="Heading3Char">
    <w:name w:val="Heading 3 Char"/>
    <w:basedOn w:val="DefaultParagraphFont"/>
    <w:link w:val="Heading3"/>
    <w:rsid w:val="004468CE"/>
    <w:rPr>
      <w:rFonts w:ascii="Times New Roman" w:eastAsia="SimSun" w:hAnsi="Times New Roman" w:cs="Arial"/>
      <w:i/>
      <w:iCs/>
      <w:kern w:val="28"/>
      <w:szCs w:val="26"/>
    </w:rPr>
  </w:style>
  <w:style w:type="character" w:customStyle="1" w:styleId="Heading4Char">
    <w:name w:val="Heading 4 Char"/>
    <w:basedOn w:val="DefaultParagraphFont"/>
    <w:link w:val="Heading4"/>
    <w:rsid w:val="004468CE"/>
    <w:rPr>
      <w:rFonts w:ascii="Times New Roman" w:eastAsia="SimSun" w:hAnsi="Times New Roman" w:cs="Times New Roman"/>
      <w:b/>
      <w:bCs/>
      <w:szCs w:val="28"/>
      <w:lang w:val="fr-FR"/>
    </w:rPr>
  </w:style>
  <w:style w:type="character" w:styleId="BookTitle">
    <w:name w:val="Book Title"/>
    <w:basedOn w:val="DefaultParagraphFont"/>
    <w:qFormat/>
    <w:rsid w:val="004468CE"/>
    <w:rPr>
      <w:i/>
    </w:rPr>
  </w:style>
  <w:style w:type="paragraph" w:customStyle="1" w:styleId="Callout">
    <w:name w:val="Callout"/>
    <w:basedOn w:val="Normal"/>
    <w:rsid w:val="004468CE"/>
    <w:rPr>
      <w:rFonts w:ascii="Arial" w:hAnsi="Arial"/>
      <w:sz w:val="20"/>
    </w:rPr>
  </w:style>
  <w:style w:type="paragraph" w:customStyle="1" w:styleId="Copyright">
    <w:name w:val="Copyright"/>
    <w:basedOn w:val="Normal"/>
    <w:next w:val="SpaceSingle"/>
    <w:rsid w:val="004468CE"/>
    <w:pPr>
      <w:keepLines/>
      <w:jc w:val="center"/>
    </w:pPr>
    <w:rPr>
      <w:sz w:val="18"/>
    </w:rPr>
  </w:style>
  <w:style w:type="paragraph" w:customStyle="1" w:styleId="SpaceSingle">
    <w:name w:val="Space Single"/>
    <w:basedOn w:val="Normal"/>
    <w:link w:val="SpaceSingleChar"/>
    <w:rsid w:val="004468CE"/>
    <w:pPr>
      <w:spacing w:line="240" w:lineRule="exact"/>
    </w:pPr>
  </w:style>
  <w:style w:type="character" w:customStyle="1" w:styleId="SpaceSingleChar">
    <w:name w:val="Space Single Char"/>
    <w:link w:val="SpaceSingle"/>
    <w:rsid w:val="004468CE"/>
    <w:rPr>
      <w:rFonts w:ascii="Times New Roman" w:eastAsia="SimSun" w:hAnsi="Times New Roman" w:cs="Times New Roman"/>
      <w:szCs w:val="24"/>
      <w:lang w:val="fr-FR"/>
    </w:rPr>
  </w:style>
  <w:style w:type="character" w:customStyle="1" w:styleId="DefinedWord">
    <w:name w:val="Defined Word"/>
    <w:basedOn w:val="DefaultParagraphFont"/>
    <w:rsid w:val="004468CE"/>
    <w:rPr>
      <w:i/>
    </w:rPr>
  </w:style>
  <w:style w:type="character" w:styleId="Emphasis">
    <w:name w:val="Emphasis"/>
    <w:basedOn w:val="DefaultParagraphFont"/>
    <w:qFormat/>
    <w:rsid w:val="004468CE"/>
    <w:rPr>
      <w:i/>
      <w:iCs/>
    </w:rPr>
  </w:style>
  <w:style w:type="character" w:customStyle="1" w:styleId="FileName">
    <w:name w:val="File Name"/>
    <w:basedOn w:val="DefaultParagraphFont"/>
    <w:rsid w:val="004468CE"/>
    <w:rPr>
      <w:rFonts w:ascii="Arial" w:hAnsi="Arial"/>
      <w:sz w:val="22"/>
    </w:rPr>
  </w:style>
  <w:style w:type="paragraph" w:styleId="Footer">
    <w:name w:val="footer"/>
    <w:basedOn w:val="Normal"/>
    <w:link w:val="FooterChar"/>
    <w:rsid w:val="004468CE"/>
    <w:pPr>
      <w:pBdr>
        <w:top w:val="single" w:sz="4" w:space="1" w:color="auto"/>
      </w:pBdr>
      <w:tabs>
        <w:tab w:val="right" w:pos="9360"/>
        <w:tab w:val="right" w:pos="14400"/>
        <w:tab w:val="right" w:pos="1872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4468CE"/>
    <w:rPr>
      <w:rFonts w:ascii="Times New Roman" w:eastAsia="SimSun" w:hAnsi="Times New Roman" w:cs="Times New Roman"/>
      <w:sz w:val="18"/>
      <w:szCs w:val="24"/>
      <w:lang w:val="fr-FR"/>
    </w:rPr>
  </w:style>
  <w:style w:type="paragraph" w:styleId="Header">
    <w:name w:val="header"/>
    <w:basedOn w:val="Normal"/>
    <w:link w:val="HeaderChar"/>
    <w:rsid w:val="004468CE"/>
    <w:pPr>
      <w:pBdr>
        <w:bottom w:val="single" w:sz="4" w:space="1" w:color="auto"/>
      </w:pBdr>
      <w:tabs>
        <w:tab w:val="right" w:pos="9360"/>
        <w:tab w:val="right" w:pos="14400"/>
        <w:tab w:val="right" w:pos="18720"/>
      </w:tabs>
    </w:pPr>
  </w:style>
  <w:style w:type="character" w:customStyle="1" w:styleId="HeaderChar">
    <w:name w:val="Header Char"/>
    <w:basedOn w:val="DefaultParagraphFont"/>
    <w:link w:val="Header"/>
    <w:rsid w:val="004468CE"/>
    <w:rPr>
      <w:rFonts w:ascii="Times New Roman" w:eastAsia="SimSun" w:hAnsi="Times New Roman" w:cs="Times New Roman"/>
      <w:szCs w:val="24"/>
      <w:lang w:val="fr-FR"/>
    </w:rPr>
  </w:style>
  <w:style w:type="character" w:styleId="Hyperlink">
    <w:name w:val="Hyperlink"/>
    <w:basedOn w:val="DefaultParagraphFont"/>
    <w:uiPriority w:val="99"/>
    <w:rsid w:val="004468CE"/>
    <w:rPr>
      <w:color w:val="0000FF"/>
      <w:u w:val="single"/>
    </w:rPr>
  </w:style>
  <w:style w:type="paragraph" w:customStyle="1" w:styleId="ImageCentered">
    <w:name w:val="Image Centered"/>
    <w:basedOn w:val="Normal"/>
    <w:next w:val="SpaceSingle"/>
    <w:rsid w:val="004468CE"/>
    <w:pPr>
      <w:jc w:val="center"/>
    </w:pPr>
  </w:style>
  <w:style w:type="paragraph" w:customStyle="1" w:styleId="ImageLeft">
    <w:name w:val="Image Left"/>
    <w:basedOn w:val="Normal"/>
    <w:next w:val="SpaceSingle"/>
    <w:rsid w:val="004468CE"/>
  </w:style>
  <w:style w:type="paragraph" w:customStyle="1" w:styleId="ImageRight">
    <w:name w:val="Image Right"/>
    <w:basedOn w:val="Normal"/>
    <w:next w:val="SpaceSingle"/>
    <w:rsid w:val="004468CE"/>
    <w:pPr>
      <w:jc w:val="right"/>
    </w:pPr>
  </w:style>
  <w:style w:type="character" w:customStyle="1" w:styleId="Keyboard">
    <w:name w:val="Keyboard"/>
    <w:basedOn w:val="DefaultParagraphFont"/>
    <w:rsid w:val="004468CE"/>
    <w:rPr>
      <w:b/>
    </w:rPr>
  </w:style>
  <w:style w:type="paragraph" w:styleId="List">
    <w:name w:val="List"/>
    <w:basedOn w:val="BodyText"/>
    <w:rsid w:val="004468CE"/>
    <w:pPr>
      <w:ind w:left="360" w:hanging="360"/>
    </w:pPr>
  </w:style>
  <w:style w:type="paragraph" w:styleId="List2">
    <w:name w:val="List 2"/>
    <w:basedOn w:val="BodyText"/>
    <w:rsid w:val="004468CE"/>
    <w:pPr>
      <w:ind w:left="720" w:hanging="360"/>
    </w:pPr>
  </w:style>
  <w:style w:type="paragraph" w:styleId="List3">
    <w:name w:val="List 3"/>
    <w:basedOn w:val="BodyText"/>
    <w:rsid w:val="004468CE"/>
    <w:pPr>
      <w:ind w:left="1080" w:hanging="360"/>
    </w:pPr>
  </w:style>
  <w:style w:type="paragraph" w:styleId="ListBullet">
    <w:name w:val="List Bullet"/>
    <w:basedOn w:val="BodyText"/>
    <w:uiPriority w:val="99"/>
    <w:qFormat/>
    <w:rsid w:val="00C3084E"/>
    <w:pPr>
      <w:numPr>
        <w:numId w:val="1"/>
      </w:numPr>
      <w:tabs>
        <w:tab w:val="clear" w:pos="360"/>
        <w:tab w:val="num" w:pos="1800"/>
      </w:tabs>
      <w:spacing w:after="60"/>
      <w:ind w:left="1800"/>
    </w:pPr>
  </w:style>
  <w:style w:type="paragraph" w:styleId="ListBullet2">
    <w:name w:val="List Bullet 2"/>
    <w:basedOn w:val="BodyText"/>
    <w:rsid w:val="004468CE"/>
    <w:pPr>
      <w:numPr>
        <w:numId w:val="2"/>
      </w:numPr>
    </w:pPr>
  </w:style>
  <w:style w:type="paragraph" w:styleId="ListBullet3">
    <w:name w:val="List Bullet 3"/>
    <w:basedOn w:val="BodyText"/>
    <w:rsid w:val="004468CE"/>
    <w:pPr>
      <w:numPr>
        <w:numId w:val="3"/>
      </w:numPr>
    </w:pPr>
  </w:style>
  <w:style w:type="paragraph" w:styleId="ListContinue">
    <w:name w:val="List Continue"/>
    <w:basedOn w:val="BodyText"/>
    <w:rsid w:val="004468CE"/>
    <w:pPr>
      <w:ind w:left="360"/>
    </w:pPr>
  </w:style>
  <w:style w:type="paragraph" w:styleId="ListContinue2">
    <w:name w:val="List Continue 2"/>
    <w:basedOn w:val="BodyText"/>
    <w:rsid w:val="004468CE"/>
    <w:pPr>
      <w:ind w:left="720"/>
    </w:pPr>
  </w:style>
  <w:style w:type="paragraph" w:styleId="ListContinue3">
    <w:name w:val="List Continue 3"/>
    <w:basedOn w:val="BodyText"/>
    <w:rsid w:val="004468CE"/>
    <w:pPr>
      <w:ind w:left="1080"/>
    </w:pPr>
  </w:style>
  <w:style w:type="paragraph" w:customStyle="1" w:styleId="ListProcedure">
    <w:name w:val="List Procedure"/>
    <w:basedOn w:val="BodyText"/>
    <w:rsid w:val="004468CE"/>
    <w:pPr>
      <w:numPr>
        <w:ilvl w:val="3"/>
        <w:numId w:val="11"/>
      </w:numPr>
    </w:pPr>
  </w:style>
  <w:style w:type="paragraph" w:customStyle="1" w:styleId="ListProcedure2">
    <w:name w:val="List Procedure 2"/>
    <w:basedOn w:val="BodyText"/>
    <w:rsid w:val="004468CE"/>
    <w:pPr>
      <w:numPr>
        <w:ilvl w:val="4"/>
        <w:numId w:val="11"/>
      </w:numPr>
    </w:pPr>
  </w:style>
  <w:style w:type="paragraph" w:customStyle="1" w:styleId="Note">
    <w:name w:val="Note"/>
    <w:basedOn w:val="BodyText"/>
    <w:next w:val="BodyText"/>
    <w:link w:val="NoteChar"/>
    <w:rsid w:val="004468CE"/>
    <w:pPr>
      <w:keepLines/>
      <w:pBdr>
        <w:top w:val="single" w:sz="12" w:space="3" w:color="auto" w:shadow="1"/>
        <w:left w:val="single" w:sz="12" w:space="3" w:color="auto" w:shadow="1"/>
        <w:bottom w:val="single" w:sz="12" w:space="3" w:color="auto" w:shadow="1"/>
        <w:right w:val="single" w:sz="12" w:space="3" w:color="auto" w:shadow="1"/>
      </w:pBdr>
      <w:ind w:left="170" w:right="170"/>
    </w:pPr>
  </w:style>
  <w:style w:type="character" w:customStyle="1" w:styleId="NoteChar">
    <w:name w:val="Note Char"/>
    <w:basedOn w:val="BodyTextChar"/>
    <w:link w:val="Note"/>
    <w:rsid w:val="004468CE"/>
    <w:rPr>
      <w:rFonts w:ascii="Times New Roman" w:eastAsia="Times New Roman" w:hAnsi="Times New Roman" w:cs="Times New Roman"/>
      <w:szCs w:val="24"/>
      <w:lang w:val="fr-FR"/>
    </w:rPr>
  </w:style>
  <w:style w:type="character" w:styleId="PageNumber">
    <w:name w:val="page number"/>
    <w:basedOn w:val="DefaultParagraphFont"/>
    <w:rsid w:val="004468CE"/>
  </w:style>
  <w:style w:type="character" w:customStyle="1" w:styleId="Placeholder">
    <w:name w:val="Placeholder"/>
    <w:basedOn w:val="DefaultParagraphFont"/>
    <w:rsid w:val="004468CE"/>
    <w:rPr>
      <w:i/>
    </w:rPr>
  </w:style>
  <w:style w:type="paragraph" w:styleId="PlainText">
    <w:name w:val="Plain Text"/>
    <w:basedOn w:val="Normal"/>
    <w:link w:val="PlainTextChar"/>
    <w:rsid w:val="004468C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468CE"/>
    <w:rPr>
      <w:rFonts w:ascii="Courier New" w:eastAsia="SimSun" w:hAnsi="Courier New" w:cs="Courier New"/>
      <w:sz w:val="20"/>
      <w:szCs w:val="20"/>
      <w:lang w:val="fr-FR"/>
    </w:rPr>
  </w:style>
  <w:style w:type="paragraph" w:customStyle="1" w:styleId="SpaceHalf">
    <w:name w:val="Space Half"/>
    <w:basedOn w:val="Normal"/>
    <w:rsid w:val="004468CE"/>
    <w:pPr>
      <w:spacing w:line="120" w:lineRule="exact"/>
    </w:pPr>
  </w:style>
  <w:style w:type="character" w:customStyle="1" w:styleId="Vernacular">
    <w:name w:val="Vernacular"/>
    <w:basedOn w:val="DefaultParagraphFont"/>
    <w:rsid w:val="004468CE"/>
    <w:rPr>
      <w:rFonts w:ascii="Doulos SIL" w:hAnsi="Doulos SIL"/>
    </w:rPr>
  </w:style>
  <w:style w:type="character" w:styleId="Strong">
    <w:name w:val="Strong"/>
    <w:basedOn w:val="DefaultParagraphFont"/>
    <w:qFormat/>
    <w:rsid w:val="004468CE"/>
    <w:rPr>
      <w:b/>
      <w:bCs/>
    </w:rPr>
  </w:style>
  <w:style w:type="character" w:customStyle="1" w:styleId="Style">
    <w:name w:val="Style"/>
    <w:basedOn w:val="DefaultParagraphFont"/>
    <w:rsid w:val="004468CE"/>
    <w:rPr>
      <w:i/>
    </w:rPr>
  </w:style>
  <w:style w:type="paragraph" w:styleId="Subtitle">
    <w:name w:val="Subtitle"/>
    <w:basedOn w:val="Normal"/>
    <w:next w:val="SpaceSingle"/>
    <w:link w:val="SubtitleChar"/>
    <w:qFormat/>
    <w:rsid w:val="004468CE"/>
    <w:pPr>
      <w:keepLines/>
      <w:jc w:val="center"/>
    </w:pPr>
    <w:rPr>
      <w:rFonts w:cs="Arial"/>
      <w:b/>
      <w:kern w:val="28"/>
      <w:sz w:val="48"/>
    </w:rPr>
  </w:style>
  <w:style w:type="character" w:customStyle="1" w:styleId="SubtitleChar">
    <w:name w:val="Subtitle Char"/>
    <w:basedOn w:val="DefaultParagraphFont"/>
    <w:link w:val="Subtitle"/>
    <w:rsid w:val="004468CE"/>
    <w:rPr>
      <w:rFonts w:ascii="Times New Roman" w:eastAsia="SimSun" w:hAnsi="Times New Roman" w:cs="Arial"/>
      <w:b/>
      <w:kern w:val="28"/>
      <w:sz w:val="48"/>
      <w:szCs w:val="24"/>
      <w:lang w:val="fr-FR"/>
    </w:rPr>
  </w:style>
  <w:style w:type="paragraph" w:customStyle="1" w:styleId="TableHeadingRow">
    <w:name w:val="Table Heading Row"/>
    <w:basedOn w:val="Normal"/>
    <w:next w:val="TableRow"/>
    <w:rsid w:val="004468CE"/>
    <w:pPr>
      <w:keepNext/>
      <w:spacing w:before="60" w:after="60"/>
    </w:pPr>
    <w:rPr>
      <w:b/>
    </w:rPr>
  </w:style>
  <w:style w:type="paragraph" w:customStyle="1" w:styleId="TableRow">
    <w:name w:val="Table Row"/>
    <w:basedOn w:val="Normal"/>
    <w:rsid w:val="004468CE"/>
    <w:pPr>
      <w:spacing w:before="60" w:after="60"/>
    </w:pPr>
  </w:style>
  <w:style w:type="paragraph" w:styleId="Title">
    <w:name w:val="Title"/>
    <w:basedOn w:val="Normal"/>
    <w:next w:val="SpaceSingle"/>
    <w:link w:val="TitleChar"/>
    <w:qFormat/>
    <w:rsid w:val="004468CE"/>
    <w:pPr>
      <w:keepLines/>
      <w:jc w:val="center"/>
    </w:pPr>
    <w:rPr>
      <w:rFonts w:cs="Arial"/>
      <w:b/>
      <w:bCs/>
      <w:kern w:val="28"/>
      <w:sz w:val="96"/>
      <w:szCs w:val="32"/>
    </w:rPr>
  </w:style>
  <w:style w:type="character" w:customStyle="1" w:styleId="TitleChar">
    <w:name w:val="Title Char"/>
    <w:basedOn w:val="DefaultParagraphFont"/>
    <w:link w:val="Title"/>
    <w:rsid w:val="004468CE"/>
    <w:rPr>
      <w:rFonts w:ascii="Times New Roman" w:eastAsia="SimSun" w:hAnsi="Times New Roman" w:cs="Arial"/>
      <w:b/>
      <w:bCs/>
      <w:kern w:val="28"/>
      <w:sz w:val="96"/>
      <w:szCs w:val="32"/>
      <w:lang w:val="fr-FR"/>
    </w:rPr>
  </w:style>
  <w:style w:type="paragraph" w:styleId="TOC1">
    <w:name w:val="toc 1"/>
    <w:basedOn w:val="Normal"/>
    <w:next w:val="Normal"/>
    <w:uiPriority w:val="39"/>
    <w:rsid w:val="004468CE"/>
    <w:pPr>
      <w:spacing w:before="60"/>
    </w:pPr>
    <w:rPr>
      <w:b/>
    </w:rPr>
  </w:style>
  <w:style w:type="character" w:customStyle="1" w:styleId="TypedText">
    <w:name w:val="Typed Text"/>
    <w:basedOn w:val="DefaultParagraphFont"/>
    <w:rsid w:val="004468CE"/>
    <w:rPr>
      <w:b/>
    </w:rPr>
  </w:style>
  <w:style w:type="character" w:customStyle="1" w:styleId="UserInterface">
    <w:name w:val="User Interface"/>
    <w:basedOn w:val="DefaultParagraphFont"/>
    <w:rsid w:val="004468CE"/>
    <w:rPr>
      <w:rFonts w:ascii="Arial" w:hAnsi="Arial"/>
      <w:b/>
      <w:sz w:val="20"/>
    </w:rPr>
  </w:style>
  <w:style w:type="character" w:customStyle="1" w:styleId="VernacularStrong">
    <w:name w:val="Vernacular Strong"/>
    <w:basedOn w:val="DefaultParagraphFont"/>
    <w:rsid w:val="004468CE"/>
    <w:rPr>
      <w:rFonts w:ascii="Doulos SIL" w:hAnsi="Doulos SIL"/>
      <w:b/>
    </w:rPr>
  </w:style>
  <w:style w:type="character" w:customStyle="1" w:styleId="VernacularEmphasis">
    <w:name w:val="Vernacular Emphasis"/>
    <w:basedOn w:val="DefaultParagraphFont"/>
    <w:rsid w:val="004468CE"/>
    <w:rPr>
      <w:rFonts w:ascii="Doulos SIL" w:hAnsi="Doulos SIL"/>
      <w:i/>
    </w:rPr>
  </w:style>
  <w:style w:type="paragraph" w:styleId="BalloonText">
    <w:name w:val="Balloon Text"/>
    <w:basedOn w:val="Normal"/>
    <w:link w:val="BalloonTextChar"/>
    <w:rsid w:val="004468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468CE"/>
    <w:rPr>
      <w:rFonts w:ascii="Tahoma" w:eastAsia="SimSun" w:hAnsi="Tahoma" w:cs="Tahoma"/>
      <w:sz w:val="16"/>
      <w:szCs w:val="16"/>
      <w:lang w:val="fr-FR"/>
    </w:rPr>
  </w:style>
  <w:style w:type="character" w:styleId="CommentReference">
    <w:name w:val="annotation reference"/>
    <w:basedOn w:val="DefaultParagraphFont"/>
    <w:rsid w:val="004468CE"/>
    <w:rPr>
      <w:sz w:val="16"/>
      <w:szCs w:val="16"/>
    </w:rPr>
  </w:style>
  <w:style w:type="paragraph" w:styleId="CommentText">
    <w:name w:val="annotation text"/>
    <w:basedOn w:val="Normal"/>
    <w:link w:val="CommentTextChar"/>
    <w:rsid w:val="004468CE"/>
    <w:rPr>
      <w:rFonts w:eastAsia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468CE"/>
    <w:rPr>
      <w:rFonts w:ascii="Times New Roman" w:eastAsia="Times New Roman" w:hAnsi="Times New Roman" w:cs="Times New Roman"/>
      <w:sz w:val="20"/>
      <w:szCs w:val="20"/>
      <w:lang w:val="fr-FR"/>
    </w:rPr>
  </w:style>
  <w:style w:type="paragraph" w:styleId="DocumentMap">
    <w:name w:val="Document Map"/>
    <w:basedOn w:val="Normal"/>
    <w:link w:val="DocumentMapChar"/>
    <w:rsid w:val="004468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4468CE"/>
    <w:rPr>
      <w:rFonts w:ascii="Tahoma" w:eastAsia="SimSun" w:hAnsi="Tahoma" w:cs="Tahoma"/>
      <w:sz w:val="16"/>
      <w:szCs w:val="16"/>
      <w:lang w:val="fr-FR"/>
    </w:rPr>
  </w:style>
  <w:style w:type="paragraph" w:customStyle="1" w:styleId="UpgradeTip">
    <w:name w:val="Upgrade Tip"/>
    <w:basedOn w:val="Note"/>
    <w:qFormat/>
    <w:rsid w:val="004468CE"/>
    <w:pPr>
      <w:pBdr>
        <w:top w:val="double" w:sz="4" w:space="3" w:color="auto" w:shadow="1"/>
        <w:left w:val="double" w:sz="4" w:space="3" w:color="auto" w:shadow="1"/>
        <w:bottom w:val="double" w:sz="4" w:space="3" w:color="auto" w:shadow="1"/>
        <w:right w:val="double" w:sz="4" w:space="3" w:color="auto" w:shadow="1"/>
      </w:pBdr>
      <w:spacing w:line="240" w:lineRule="atLeast"/>
      <w:ind w:left="709"/>
    </w:pPr>
    <w:rPr>
      <w:bCs/>
      <w:lang w:val="en-GB"/>
    </w:rPr>
  </w:style>
  <w:style w:type="paragraph" w:styleId="TOC2">
    <w:name w:val="toc 2"/>
    <w:basedOn w:val="Normal"/>
    <w:next w:val="Normal"/>
    <w:autoRedefine/>
    <w:uiPriority w:val="39"/>
    <w:rsid w:val="004468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4468CE"/>
    <w:pPr>
      <w:spacing w:after="100"/>
      <w:ind w:left="440"/>
    </w:pPr>
  </w:style>
  <w:style w:type="paragraph" w:customStyle="1" w:styleId="Rsum">
    <w:name w:val="Résumé"/>
    <w:basedOn w:val="Heading1"/>
    <w:link w:val="RsumChar"/>
    <w:qFormat/>
    <w:rsid w:val="004468CE"/>
    <w:pPr>
      <w:ind w:left="-1134"/>
    </w:pPr>
  </w:style>
  <w:style w:type="character" w:customStyle="1" w:styleId="RsumChar">
    <w:name w:val="Résumé Char"/>
    <w:basedOn w:val="Heading1Char"/>
    <w:link w:val="Rsum"/>
    <w:rsid w:val="004468CE"/>
    <w:rPr>
      <w:rFonts w:ascii="Times New Roman" w:eastAsia="SimSun" w:hAnsi="Times New Roman" w:cs="Arial"/>
      <w:b/>
      <w:bCs/>
      <w:kern w:val="28"/>
      <w:sz w:val="48"/>
      <w:szCs w:val="32"/>
    </w:rPr>
  </w:style>
  <w:style w:type="paragraph" w:customStyle="1" w:styleId="TitlePageTitle">
    <w:name w:val="Title Page Title"/>
    <w:basedOn w:val="Normal"/>
    <w:next w:val="Normal"/>
    <w:rsid w:val="004468CE"/>
    <w:pPr>
      <w:pBdr>
        <w:bottom w:val="single" w:sz="24" w:space="1" w:color="auto"/>
      </w:pBdr>
      <w:spacing w:before="3000" w:after="60"/>
      <w:jc w:val="right"/>
    </w:pPr>
    <w:rPr>
      <w:rFonts w:ascii="Arial" w:eastAsia="Times New Roman" w:hAnsi="Arial" w:cs="Arial"/>
      <w:b/>
      <w:color w:val="000000"/>
      <w:sz w:val="48"/>
      <w:szCs w:val="48"/>
      <w:lang w:val="en-US"/>
    </w:rPr>
  </w:style>
  <w:style w:type="paragraph" w:customStyle="1" w:styleId="Times">
    <w:name w:val="Times"/>
    <w:basedOn w:val="Normal"/>
    <w:rsid w:val="004468CE"/>
    <w:pPr>
      <w:tabs>
        <w:tab w:val="right" w:pos="426"/>
        <w:tab w:val="left" w:pos="567"/>
        <w:tab w:val="right" w:pos="1134"/>
        <w:tab w:val="left" w:pos="1418"/>
      </w:tabs>
      <w:spacing w:before="40" w:after="40"/>
    </w:pPr>
    <w:rPr>
      <w:rFonts w:eastAsia="Times New Roman"/>
      <w:sz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68CE"/>
    <w:pPr>
      <w:pageBreakBefore w:val="0"/>
      <w:numPr>
        <w:numId w:val="0"/>
      </w:numPr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4468CE"/>
    <w:rPr>
      <w:rFonts w:eastAsia="SimSun"/>
      <w:b/>
      <w:bCs/>
    </w:rPr>
  </w:style>
  <w:style w:type="character" w:customStyle="1" w:styleId="CommentSubjectChar">
    <w:name w:val="Comment Subject Char"/>
    <w:basedOn w:val="CommentTextChar"/>
    <w:link w:val="CommentSubject"/>
    <w:rsid w:val="004468CE"/>
    <w:rPr>
      <w:rFonts w:ascii="Times New Roman" w:eastAsia="SimSun" w:hAnsi="Times New Roman" w:cs="Times New Roman"/>
      <w:b/>
      <w:bCs/>
      <w:sz w:val="20"/>
      <w:szCs w:val="20"/>
      <w:lang w:val="fr-FR"/>
    </w:rPr>
  </w:style>
  <w:style w:type="paragraph" w:customStyle="1" w:styleId="Teacher">
    <w:name w:val="Teacher"/>
    <w:basedOn w:val="BodyText"/>
    <w:link w:val="TeacherChar"/>
    <w:qFormat/>
    <w:rsid w:val="004468C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before="60"/>
      <w:ind w:left="170" w:right="170"/>
    </w:pPr>
    <w:rPr>
      <w:i/>
      <w:iCs/>
    </w:rPr>
  </w:style>
  <w:style w:type="character" w:customStyle="1" w:styleId="TeacherChar">
    <w:name w:val="Teacher Char"/>
    <w:basedOn w:val="BodyTextChar"/>
    <w:link w:val="Teacher"/>
    <w:rsid w:val="004468CE"/>
    <w:rPr>
      <w:rFonts w:ascii="Times New Roman" w:eastAsia="Times New Roman" w:hAnsi="Times New Roman" w:cs="Times New Roman"/>
      <w:i/>
      <w:iCs/>
      <w:szCs w:val="24"/>
      <w:lang w:val="fr-FR"/>
    </w:rPr>
  </w:style>
  <w:style w:type="paragraph" w:customStyle="1" w:styleId="StyleTeacherBefore023cmAfter031cm">
    <w:name w:val="Style Teacher + Before:  0.23 cm After:  0.31 cm"/>
    <w:basedOn w:val="Teacher"/>
    <w:rsid w:val="004468CE"/>
    <w:pPr>
      <w:ind w:left="130" w:right="176"/>
    </w:pPr>
  </w:style>
  <w:style w:type="paragraph" w:customStyle="1" w:styleId="ListResult">
    <w:name w:val="List Result"/>
    <w:basedOn w:val="ListContinue"/>
    <w:link w:val="ListResultChar"/>
    <w:qFormat/>
    <w:rsid w:val="005F142E"/>
    <w:pPr>
      <w:ind w:left="1800"/>
    </w:pPr>
    <w:rPr>
      <w:rFonts w:eastAsia="SimSun"/>
      <w:i/>
      <w:iCs/>
      <w:lang w:val="en-GB"/>
    </w:rPr>
  </w:style>
  <w:style w:type="character" w:customStyle="1" w:styleId="ListResultChar">
    <w:name w:val="List Result Char"/>
    <w:link w:val="ListResult"/>
    <w:rsid w:val="005F142E"/>
    <w:rPr>
      <w:rFonts w:ascii="Times New Roman" w:eastAsia="SimSun" w:hAnsi="Times New Roman" w:cs="Times New Roman"/>
      <w:i/>
      <w:iCs/>
      <w:szCs w:val="24"/>
      <w:lang w:val="en-GB"/>
    </w:rPr>
  </w:style>
  <w:style w:type="table" w:styleId="TableGrid">
    <w:name w:val="Table Grid"/>
    <w:basedOn w:val="TableNormal"/>
    <w:uiPriority w:val="39"/>
    <w:rsid w:val="00446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uiPriority w:val="99"/>
    <w:unhideWhenUsed/>
    <w:rsid w:val="004468CE"/>
    <w:pPr>
      <w:tabs>
        <w:tab w:val="right" w:leader="dot" w:pos="3117"/>
      </w:tabs>
      <w:spacing w:before="60"/>
      <w:ind w:left="221" w:hanging="221"/>
    </w:pPr>
    <w:rPr>
      <w:noProof/>
    </w:rPr>
  </w:style>
  <w:style w:type="paragraph" w:styleId="Index2">
    <w:name w:val="index 2"/>
    <w:basedOn w:val="Normal"/>
    <w:next w:val="Normal"/>
    <w:autoRedefine/>
    <w:uiPriority w:val="99"/>
    <w:unhideWhenUsed/>
    <w:rsid w:val="004468CE"/>
    <w:pPr>
      <w:tabs>
        <w:tab w:val="right" w:leader="dot" w:pos="3117"/>
      </w:tabs>
      <w:ind w:left="440" w:hanging="220"/>
    </w:pPr>
    <w:rPr>
      <w:noProof/>
      <w:sz w:val="20"/>
    </w:rPr>
  </w:style>
  <w:style w:type="paragraph" w:styleId="Index3">
    <w:name w:val="index 3"/>
    <w:basedOn w:val="Normal"/>
    <w:next w:val="Normal"/>
    <w:autoRedefine/>
    <w:uiPriority w:val="99"/>
    <w:unhideWhenUsed/>
    <w:rsid w:val="004468CE"/>
    <w:pPr>
      <w:tabs>
        <w:tab w:val="right" w:leader="dot" w:pos="3117"/>
      </w:tabs>
      <w:ind w:left="660" w:hanging="220"/>
    </w:pPr>
    <w:rPr>
      <w:sz w:val="20"/>
    </w:rPr>
  </w:style>
  <w:style w:type="paragraph" w:styleId="Revision">
    <w:name w:val="Revision"/>
    <w:hidden/>
    <w:uiPriority w:val="99"/>
    <w:semiHidden/>
    <w:rsid w:val="004468CE"/>
    <w:pPr>
      <w:spacing w:after="0" w:line="240" w:lineRule="auto"/>
    </w:pPr>
    <w:rPr>
      <w:rFonts w:ascii="Times New Roman" w:eastAsia="SimSun" w:hAnsi="Times New Roman" w:cs="Times New Roman"/>
      <w:szCs w:val="24"/>
      <w:lang w:val="fr-FR"/>
    </w:rPr>
  </w:style>
  <w:style w:type="table" w:styleId="PlainTable2">
    <w:name w:val="Plain Table 2"/>
    <w:basedOn w:val="TableNormal"/>
    <w:uiPriority w:val="42"/>
    <w:rsid w:val="004468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4468C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68CE"/>
    <w:rPr>
      <w:rFonts w:ascii="Times New Roman" w:eastAsia="SimSun" w:hAnsi="Times New Roman" w:cs="Times New Roman"/>
      <w:sz w:val="20"/>
      <w:szCs w:val="20"/>
      <w:lang w:val="fr-FR"/>
    </w:rPr>
  </w:style>
  <w:style w:type="character" w:styleId="FootnoteReference">
    <w:name w:val="footnote reference"/>
    <w:basedOn w:val="DefaultParagraphFont"/>
    <w:uiPriority w:val="99"/>
    <w:semiHidden/>
    <w:unhideWhenUsed/>
    <w:rsid w:val="004468CE"/>
    <w:rPr>
      <w:vertAlign w:val="superscript"/>
    </w:rPr>
  </w:style>
  <w:style w:type="table" w:styleId="PlainTable4">
    <w:name w:val="Plain Table 4"/>
    <w:basedOn w:val="TableNormal"/>
    <w:uiPriority w:val="44"/>
    <w:rsid w:val="004468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4468CE"/>
    <w:pPr>
      <w:ind w:left="720"/>
      <w:contextualSpacing/>
    </w:pPr>
  </w:style>
  <w:style w:type="paragraph" w:customStyle="1" w:styleId="Keystroke">
    <w:name w:val="Keystroke"/>
    <w:basedOn w:val="Normal"/>
    <w:qFormat/>
    <w:rsid w:val="004468CE"/>
    <w:pPr>
      <w:tabs>
        <w:tab w:val="left" w:pos="584"/>
      </w:tabs>
      <w:ind w:left="17"/>
    </w:pPr>
    <w:rPr>
      <w:rFonts w:ascii="Charis SIL Compact" w:eastAsiaTheme="minorHAnsi" w:hAnsi="Charis SIL Compact" w:cs="Charis SIL Compact"/>
      <w:szCs w:val="22"/>
    </w:rPr>
  </w:style>
  <w:style w:type="table" w:customStyle="1" w:styleId="InstructionalContentResume">
    <w:name w:val="InstructionalContentResume"/>
    <w:basedOn w:val="TableNormal"/>
    <w:uiPriority w:val="99"/>
    <w:rsid w:val="004468CE"/>
    <w:pPr>
      <w:spacing w:after="0" w:line="240" w:lineRule="auto"/>
    </w:pPr>
    <w:tblPr>
      <w:tblInd w:w="0" w:type="nil"/>
      <w:tblBorders>
        <w:top w:val="single" w:sz="4" w:space="0" w:color="auto"/>
        <w:bottom w:val="single" w:sz="4" w:space="0" w:color="auto"/>
        <w:insideH w:val="single" w:sz="4" w:space="0" w:color="auto"/>
      </w:tblBorders>
    </w:tbl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Section">
    <w:name w:val="Section"/>
    <w:basedOn w:val="BodyText"/>
    <w:qFormat/>
    <w:rsid w:val="004468CE"/>
    <w:pPr>
      <w:spacing w:line="259" w:lineRule="auto"/>
    </w:pPr>
    <w:rPr>
      <w:rFonts w:asciiTheme="minorHAnsi" w:eastAsia="SimSun" w:hAnsiTheme="minorHAnsi" w:cstheme="minorBidi"/>
      <w:b/>
      <w:sz w:val="24"/>
      <w:szCs w:val="22"/>
      <w:lang w:val="en-AU"/>
    </w:rPr>
  </w:style>
  <w:style w:type="character" w:customStyle="1" w:styleId="apple-tab-span">
    <w:name w:val="apple-tab-span"/>
    <w:basedOn w:val="DefaultParagraphFont"/>
    <w:rsid w:val="004468CE"/>
  </w:style>
  <w:style w:type="character" w:customStyle="1" w:styleId="bold">
    <w:name w:val="bold"/>
    <w:basedOn w:val="DefaultParagraphFont"/>
    <w:rsid w:val="004468CE"/>
  </w:style>
  <w:style w:type="character" w:styleId="FollowedHyperlink">
    <w:name w:val="FollowedHyperlink"/>
    <w:basedOn w:val="DefaultParagraphFont"/>
    <w:uiPriority w:val="99"/>
    <w:semiHidden/>
    <w:unhideWhenUsed/>
    <w:rsid w:val="004468C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8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8CE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italic">
    <w:name w:val="italic"/>
    <w:basedOn w:val="DefaultParagraphFont"/>
    <w:rsid w:val="004468CE"/>
  </w:style>
  <w:style w:type="paragraph" w:styleId="ListBullet4">
    <w:name w:val="List Bullet 4"/>
    <w:basedOn w:val="Normal"/>
    <w:uiPriority w:val="99"/>
    <w:unhideWhenUsed/>
    <w:rsid w:val="004468CE"/>
    <w:pPr>
      <w:numPr>
        <w:numId w:val="4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4468CE"/>
    <w:pPr>
      <w:spacing w:before="100" w:beforeAutospacing="1" w:after="100" w:afterAutospacing="1"/>
    </w:pPr>
    <w:rPr>
      <w:rFonts w:eastAsia="Times New Roman"/>
      <w:sz w:val="24"/>
      <w:lang w:val="en-AU" w:eastAsia="en-AU"/>
    </w:rPr>
  </w:style>
  <w:style w:type="table" w:customStyle="1" w:styleId="PlainTable21">
    <w:name w:val="Plain Table 21"/>
    <w:basedOn w:val="TableNormal"/>
    <w:uiPriority w:val="42"/>
    <w:rsid w:val="004468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41">
    <w:name w:val="Plain Table 41"/>
    <w:basedOn w:val="TableNormal"/>
    <w:uiPriority w:val="44"/>
    <w:rsid w:val="004468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ectionheading">
    <w:name w:val="Section heading"/>
    <w:basedOn w:val="BodyText"/>
    <w:qFormat/>
    <w:rsid w:val="004468CE"/>
    <w:pPr>
      <w:spacing w:before="180" w:after="40"/>
    </w:pPr>
    <w:rPr>
      <w:rFonts w:asciiTheme="minorBidi" w:eastAsia="SimSun" w:hAnsiTheme="minorBidi" w:cstheme="minorBidi"/>
      <w:b/>
      <w:bCs/>
      <w:i/>
      <w:iCs/>
      <w:sz w:val="26"/>
      <w:szCs w:val="28"/>
    </w:rPr>
  </w:style>
  <w:style w:type="paragraph" w:customStyle="1" w:styleId="Stageheading">
    <w:name w:val="Stage heading"/>
    <w:basedOn w:val="Heading1"/>
    <w:qFormat/>
    <w:rsid w:val="004468CE"/>
    <w:pPr>
      <w:numPr>
        <w:numId w:val="0"/>
      </w:numPr>
      <w:pBdr>
        <w:top w:val="thinThickSmallGap" w:sz="24" w:space="1" w:color="auto"/>
        <w:bottom w:val="thinThickSmallGap" w:sz="24" w:space="1" w:color="auto"/>
      </w:pBdr>
      <w:ind w:right="-187"/>
    </w:pPr>
  </w:style>
  <w:style w:type="paragraph" w:customStyle="1" w:styleId="Textbody">
    <w:name w:val="Text body"/>
    <w:basedOn w:val="Normal"/>
    <w:rsid w:val="004468CE"/>
    <w:pPr>
      <w:suppressAutoHyphens/>
      <w:autoSpaceDN w:val="0"/>
      <w:spacing w:after="120"/>
      <w:textAlignment w:val="baseline"/>
    </w:pPr>
    <w:rPr>
      <w:rFonts w:eastAsia="Times New Roman"/>
      <w:kern w:val="3"/>
      <w:sz w:val="21"/>
      <w:lang w:val="en-US"/>
    </w:rPr>
  </w:style>
  <w:style w:type="paragraph" w:customStyle="1" w:styleId="Listresult0">
    <w:name w:val="List result"/>
    <w:basedOn w:val="ListBullet"/>
    <w:qFormat/>
    <w:rsid w:val="005F142E"/>
    <w:pPr>
      <w:numPr>
        <w:numId w:val="0"/>
      </w:numPr>
      <w:ind w:left="1800"/>
    </w:pPr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pdq\Documents\Custom%20Office%20Templates\Instructional%20Content%20A5%20-%204c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D6CAE-F7B7-49D5-B553-991208208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Instructional Content A5 - 4cm.dotx</Template>
  <TotalTime>130</TotalTime>
  <Pages>12</Pages>
  <Words>1666</Words>
  <Characters>9002</Characters>
  <Application>Microsoft Office Word</Application>
  <DocSecurity>0</DocSecurity>
  <Lines>264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jjpdq</dc:creator>
  <cp:lastModifiedBy>jjpdq82@yahoo.com.au</cp:lastModifiedBy>
  <cp:revision>12</cp:revision>
  <cp:lastPrinted>2015-12-16T12:43:00Z</cp:lastPrinted>
  <dcterms:created xsi:type="dcterms:W3CDTF">2021-08-31T11:51:00Z</dcterms:created>
  <dcterms:modified xsi:type="dcterms:W3CDTF">2021-08-31T14:09:00Z</dcterms:modified>
</cp:coreProperties>
</file>